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hAnsiTheme="minorHAnsi" w:cstheme="minorHAnsi"/>
        </w:rPr>
        <w:alias w:val="Title"/>
        <w:id w:val="277725753"/>
        <w:placeholder>
          <w:docPart w:val="42B94E79AF76411993D07A2394308E63"/>
        </w:placeholder>
        <w:dataBinding w:prefixMappings="xmlns:ns0='http://purl.org/dc/elements/1.1/' xmlns:ns1='http://schemas.openxmlformats.org/package/2006/metadata/core-properties' " w:xpath="/ns1:coreProperties[1]/ns0:title[1]" w:storeItemID="{6C3C8BC8-F283-45AE-878A-BAB7291924A1}"/>
        <w:text/>
      </w:sdtPr>
      <w:sdtEndPr/>
      <w:sdtContent>
        <w:p w14:paraId="445573DC" w14:textId="31AB29B0" w:rsidR="00C21EE7" w:rsidRPr="00C21EE7" w:rsidRDefault="00827F63" w:rsidP="009F4817">
          <w:pPr>
            <w:pStyle w:val="Title"/>
          </w:pPr>
          <w:r w:rsidRPr="00827F63">
            <w:rPr>
              <w:rFonts w:asciiTheme="minorHAnsi" w:hAnsiTheme="minorHAnsi" w:cstheme="minorHAnsi"/>
            </w:rPr>
            <w:t xml:space="preserve">Legacy Glazer's Diver </w:t>
          </w:r>
          <w:r w:rsidR="00811249">
            <w:rPr>
              <w:rFonts w:asciiTheme="minorHAnsi" w:hAnsiTheme="minorHAnsi" w:cstheme="minorHAnsi"/>
            </w:rPr>
            <w:t xml:space="preserve">Pricing </w:t>
          </w:r>
          <w:r w:rsidR="00F95DE6">
            <w:rPr>
              <w:rFonts w:asciiTheme="minorHAnsi" w:hAnsiTheme="minorHAnsi" w:cstheme="minorHAnsi"/>
            </w:rPr>
            <w:t>Report</w:t>
          </w:r>
          <w:r w:rsidR="001E1F78">
            <w:rPr>
              <w:rFonts w:asciiTheme="minorHAnsi" w:hAnsiTheme="minorHAnsi" w:cstheme="minorHAnsi"/>
            </w:rPr>
            <w:t>s</w:t>
          </w:r>
          <w:r w:rsidR="00F95DE6">
            <w:rPr>
              <w:rFonts w:asciiTheme="minorHAnsi" w:hAnsiTheme="minorHAnsi" w:cstheme="minorHAnsi"/>
            </w:rPr>
            <w:t xml:space="preserve"> </w:t>
          </w:r>
          <w:r w:rsidRPr="00827F63">
            <w:rPr>
              <w:rFonts w:asciiTheme="minorHAnsi" w:hAnsiTheme="minorHAnsi" w:cstheme="minorHAnsi"/>
            </w:rPr>
            <w:t>Transition</w:t>
          </w:r>
        </w:p>
      </w:sdtContent>
    </w:sdt>
    <w:p w14:paraId="1D4A90D2" w14:textId="77777777" w:rsidR="007B2187" w:rsidRDefault="007B2187" w:rsidP="00FF6492">
      <w:pPr>
        <w:spacing w:after="0"/>
      </w:pPr>
    </w:p>
    <w:p w14:paraId="48469192" w14:textId="77777777" w:rsidR="007B2187" w:rsidRDefault="007B2187" w:rsidP="007B2187"/>
    <w:p w14:paraId="762729CF" w14:textId="3AF4494B" w:rsidR="00D214CC" w:rsidRPr="0048139A" w:rsidRDefault="00D214CC" w:rsidP="00D214CC">
      <w:pPr>
        <w:pStyle w:val="Caption"/>
        <w:jc w:val="right"/>
        <w:rPr>
          <w:rFonts w:cstheme="minorHAnsi"/>
          <w:i w:val="0"/>
          <w:sz w:val="28"/>
        </w:rPr>
      </w:pPr>
      <w:r w:rsidRPr="0048139A">
        <w:rPr>
          <w:rFonts w:cstheme="minorHAnsi"/>
          <w:i w:val="0"/>
          <w:sz w:val="28"/>
        </w:rPr>
        <w:t xml:space="preserve">Business Requirements Document </w:t>
      </w:r>
    </w:p>
    <w:p w14:paraId="445E4B4F" w14:textId="77777777" w:rsidR="00D214CC" w:rsidRPr="0048139A" w:rsidRDefault="00D214CC" w:rsidP="00D214CC">
      <w:pPr>
        <w:jc w:val="right"/>
        <w:rPr>
          <w:rFonts w:cstheme="minorHAnsi"/>
        </w:rPr>
      </w:pPr>
    </w:p>
    <w:p w14:paraId="707BFEBF" w14:textId="1F073C90" w:rsidR="00D214CC" w:rsidRPr="0048139A" w:rsidRDefault="00D214CC" w:rsidP="00D214CC">
      <w:pPr>
        <w:jc w:val="right"/>
        <w:rPr>
          <w:rFonts w:cstheme="minorHAnsi"/>
        </w:rPr>
      </w:pPr>
      <w:r w:rsidRPr="0048139A">
        <w:rPr>
          <w:rFonts w:cstheme="minorHAnsi"/>
        </w:rPr>
        <w:t xml:space="preserve"> </w:t>
      </w:r>
      <w:r w:rsidR="00067281">
        <w:rPr>
          <w:rFonts w:cstheme="minorHAnsi"/>
        </w:rPr>
        <w:t>Prepared by: Fernando Villaamil</w:t>
      </w:r>
      <w:r w:rsidRPr="0048139A">
        <w:rPr>
          <w:rFonts w:cstheme="minorHAnsi"/>
        </w:rPr>
        <w:br/>
      </w:r>
    </w:p>
    <w:p w14:paraId="564B5D9D" w14:textId="77777777" w:rsidR="007B2187" w:rsidRDefault="007B2187" w:rsidP="007B2187"/>
    <w:p w14:paraId="24532621" w14:textId="77777777" w:rsidR="003A5974" w:rsidRDefault="003A5974" w:rsidP="007B2187"/>
    <w:p w14:paraId="556A1F37" w14:textId="77777777" w:rsidR="00C37B87" w:rsidRDefault="00C37B87" w:rsidP="00FF6492">
      <w:pPr>
        <w:pStyle w:val="Subtitle"/>
      </w:pPr>
      <w:bookmarkStart w:id="0" w:name="_Toc274756096"/>
    </w:p>
    <w:p w14:paraId="5E683868" w14:textId="77777777" w:rsidR="00C40E6E" w:rsidRDefault="00C40E6E" w:rsidP="00C40E6E"/>
    <w:p w14:paraId="5F48E2C8" w14:textId="77777777" w:rsidR="00C40E6E" w:rsidRPr="00C40E6E" w:rsidRDefault="00C40E6E" w:rsidP="00C40E6E"/>
    <w:bookmarkEnd w:id="0"/>
    <w:p w14:paraId="0A30F185" w14:textId="148B8074" w:rsidR="00180058" w:rsidRPr="00180058" w:rsidRDefault="00180058" w:rsidP="00C40E6E">
      <w:pPr>
        <w:jc w:val="right"/>
      </w:pPr>
    </w:p>
    <w:p w14:paraId="12AE2D26" w14:textId="77777777" w:rsidR="00C21EE7" w:rsidRDefault="00C21EE7" w:rsidP="00C21EE7">
      <w:pPr>
        <w:sectPr w:rsidR="00C21EE7" w:rsidSect="00C21EE7">
          <w:headerReference w:type="even" r:id="rId11"/>
          <w:headerReference w:type="default" r:id="rId12"/>
          <w:footerReference w:type="even" r:id="rId13"/>
          <w:footerReference w:type="default" r:id="rId14"/>
          <w:headerReference w:type="first" r:id="rId15"/>
          <w:footerReference w:type="first" r:id="rId16"/>
          <w:pgSz w:w="12240" w:h="15840" w:code="1"/>
          <w:pgMar w:top="5760" w:right="1080" w:bottom="1080" w:left="1080" w:header="720" w:footer="720" w:gutter="0"/>
          <w:cols w:space="720"/>
          <w:titlePg/>
          <w:docGrid w:linePitch="360"/>
        </w:sectPr>
      </w:pPr>
    </w:p>
    <w:bookmarkStart w:id="1" w:name="_Toc501481984" w:displacedByCustomXml="next"/>
    <w:bookmarkStart w:id="2" w:name="_Toc501483147" w:displacedByCustomXml="next"/>
    <w:sdt>
      <w:sdtPr>
        <w:rPr>
          <w:rFonts w:asciiTheme="minorHAnsi" w:eastAsiaTheme="minorHAnsi" w:hAnsiTheme="minorHAnsi" w:cstheme="minorBidi"/>
          <w:b w:val="0"/>
          <w:bCs w:val="0"/>
          <w:color w:val="auto"/>
          <w:sz w:val="20"/>
          <w:szCs w:val="22"/>
        </w:rPr>
        <w:id w:val="-1793663507"/>
        <w:docPartObj>
          <w:docPartGallery w:val="Table of Contents"/>
          <w:docPartUnique/>
        </w:docPartObj>
      </w:sdtPr>
      <w:sdtEndPr>
        <w:rPr>
          <w:noProof/>
        </w:rPr>
      </w:sdtEndPr>
      <w:sdtContent>
        <w:p w14:paraId="7E0AF086" w14:textId="7457AB7F" w:rsidR="00D214CC" w:rsidRDefault="00D214CC">
          <w:pPr>
            <w:pStyle w:val="TOCHeading"/>
          </w:pPr>
          <w:r w:rsidRPr="00C61472">
            <w:rPr>
              <w:rFonts w:asciiTheme="minorHAnsi" w:hAnsiTheme="minorHAnsi" w:cstheme="minorHAnsi"/>
            </w:rPr>
            <w:t>Table of Contents</w:t>
          </w:r>
        </w:p>
        <w:p w14:paraId="5290CB0B" w14:textId="18356E1D" w:rsidR="009A40C8" w:rsidRDefault="00D214CC">
          <w:pPr>
            <w:pStyle w:val="TOC1"/>
            <w:rPr>
              <w:rFonts w:eastAsiaTheme="minorEastAsia"/>
              <w:b w:val="0"/>
              <w:noProof/>
              <w:sz w:val="22"/>
            </w:rPr>
          </w:pPr>
          <w:r>
            <w:fldChar w:fldCharType="begin"/>
          </w:r>
          <w:r>
            <w:instrText xml:space="preserve"> TOC \o "1-3" \h \z \u </w:instrText>
          </w:r>
          <w:r>
            <w:fldChar w:fldCharType="separate"/>
          </w:r>
          <w:hyperlink w:anchor="_Toc529446602" w:history="1">
            <w:r w:rsidR="009A40C8" w:rsidRPr="00B62F17">
              <w:rPr>
                <w:rStyle w:val="Hyperlink"/>
                <w:rFonts w:cstheme="minorHAnsi"/>
                <w:noProof/>
              </w:rPr>
              <w:t>2</w:t>
            </w:r>
            <w:r w:rsidR="009A40C8">
              <w:rPr>
                <w:rFonts w:eastAsiaTheme="minorEastAsia"/>
                <w:b w:val="0"/>
                <w:noProof/>
                <w:sz w:val="22"/>
              </w:rPr>
              <w:tab/>
            </w:r>
            <w:r w:rsidR="009A40C8" w:rsidRPr="00B62F17">
              <w:rPr>
                <w:rStyle w:val="Hyperlink"/>
                <w:rFonts w:cstheme="minorHAnsi"/>
                <w:noProof/>
              </w:rPr>
              <w:t>Revision History</w:t>
            </w:r>
            <w:r w:rsidR="009A40C8">
              <w:rPr>
                <w:noProof/>
                <w:webHidden/>
              </w:rPr>
              <w:tab/>
            </w:r>
            <w:r w:rsidR="009A40C8">
              <w:rPr>
                <w:noProof/>
                <w:webHidden/>
              </w:rPr>
              <w:fldChar w:fldCharType="begin"/>
            </w:r>
            <w:r w:rsidR="009A40C8">
              <w:rPr>
                <w:noProof/>
                <w:webHidden/>
              </w:rPr>
              <w:instrText xml:space="preserve"> PAGEREF _Toc529446602 \h </w:instrText>
            </w:r>
            <w:r w:rsidR="009A40C8">
              <w:rPr>
                <w:noProof/>
                <w:webHidden/>
              </w:rPr>
            </w:r>
            <w:r w:rsidR="009A40C8">
              <w:rPr>
                <w:noProof/>
                <w:webHidden/>
              </w:rPr>
              <w:fldChar w:fldCharType="separate"/>
            </w:r>
            <w:r w:rsidR="009A40C8">
              <w:rPr>
                <w:noProof/>
                <w:webHidden/>
              </w:rPr>
              <w:t>3</w:t>
            </w:r>
            <w:r w:rsidR="009A40C8">
              <w:rPr>
                <w:noProof/>
                <w:webHidden/>
              </w:rPr>
              <w:fldChar w:fldCharType="end"/>
            </w:r>
          </w:hyperlink>
        </w:p>
        <w:p w14:paraId="17CA564A" w14:textId="5257AEC7" w:rsidR="009A40C8" w:rsidRDefault="00F50994">
          <w:pPr>
            <w:pStyle w:val="TOC2"/>
            <w:tabs>
              <w:tab w:val="left" w:pos="880"/>
              <w:tab w:val="right" w:leader="dot" w:pos="10070"/>
            </w:tabs>
            <w:rPr>
              <w:rFonts w:eastAsiaTheme="minorEastAsia"/>
              <w:noProof/>
              <w:sz w:val="22"/>
            </w:rPr>
          </w:pPr>
          <w:hyperlink w:anchor="_Toc529446603" w:history="1">
            <w:r w:rsidR="009A40C8" w:rsidRPr="00B62F17">
              <w:rPr>
                <w:rStyle w:val="Hyperlink"/>
                <w:rFonts w:cstheme="minorHAnsi"/>
                <w:noProof/>
              </w:rPr>
              <w:t>2.1</w:t>
            </w:r>
            <w:r w:rsidR="009A40C8">
              <w:rPr>
                <w:rFonts w:eastAsiaTheme="minorEastAsia"/>
                <w:noProof/>
                <w:sz w:val="22"/>
              </w:rPr>
              <w:tab/>
            </w:r>
            <w:r w:rsidR="009A40C8" w:rsidRPr="00B62F17">
              <w:rPr>
                <w:rStyle w:val="Hyperlink"/>
                <w:rFonts w:cstheme="minorHAnsi"/>
                <w:noProof/>
              </w:rPr>
              <w:t>Approvers</w:t>
            </w:r>
            <w:r w:rsidR="009A40C8">
              <w:rPr>
                <w:noProof/>
                <w:webHidden/>
              </w:rPr>
              <w:tab/>
            </w:r>
            <w:r w:rsidR="009A40C8">
              <w:rPr>
                <w:noProof/>
                <w:webHidden/>
              </w:rPr>
              <w:fldChar w:fldCharType="begin"/>
            </w:r>
            <w:r w:rsidR="009A40C8">
              <w:rPr>
                <w:noProof/>
                <w:webHidden/>
              </w:rPr>
              <w:instrText xml:space="preserve"> PAGEREF _Toc529446603 \h </w:instrText>
            </w:r>
            <w:r w:rsidR="009A40C8">
              <w:rPr>
                <w:noProof/>
                <w:webHidden/>
              </w:rPr>
            </w:r>
            <w:r w:rsidR="009A40C8">
              <w:rPr>
                <w:noProof/>
                <w:webHidden/>
              </w:rPr>
              <w:fldChar w:fldCharType="separate"/>
            </w:r>
            <w:r w:rsidR="009A40C8">
              <w:rPr>
                <w:noProof/>
                <w:webHidden/>
              </w:rPr>
              <w:t>4</w:t>
            </w:r>
            <w:r w:rsidR="009A40C8">
              <w:rPr>
                <w:noProof/>
                <w:webHidden/>
              </w:rPr>
              <w:fldChar w:fldCharType="end"/>
            </w:r>
          </w:hyperlink>
        </w:p>
        <w:p w14:paraId="485D20EF" w14:textId="40B4CB50" w:rsidR="009A40C8" w:rsidRDefault="00F50994">
          <w:pPr>
            <w:pStyle w:val="TOC1"/>
            <w:rPr>
              <w:rFonts w:eastAsiaTheme="minorEastAsia"/>
              <w:b w:val="0"/>
              <w:noProof/>
              <w:sz w:val="22"/>
            </w:rPr>
          </w:pPr>
          <w:hyperlink w:anchor="_Toc529446604" w:history="1">
            <w:r w:rsidR="009A40C8" w:rsidRPr="00B62F17">
              <w:rPr>
                <w:rStyle w:val="Hyperlink"/>
                <w:rFonts w:cstheme="minorHAnsi"/>
                <w:noProof/>
              </w:rPr>
              <w:t>3</w:t>
            </w:r>
            <w:r w:rsidR="009A40C8">
              <w:rPr>
                <w:rFonts w:eastAsiaTheme="minorEastAsia"/>
                <w:b w:val="0"/>
                <w:noProof/>
                <w:sz w:val="22"/>
              </w:rPr>
              <w:tab/>
            </w:r>
            <w:r w:rsidR="009A40C8" w:rsidRPr="00B62F17">
              <w:rPr>
                <w:rStyle w:val="Hyperlink"/>
                <w:rFonts w:cstheme="minorHAnsi"/>
                <w:noProof/>
              </w:rPr>
              <w:t>Project Overview</w:t>
            </w:r>
            <w:r w:rsidR="009A40C8">
              <w:rPr>
                <w:noProof/>
                <w:webHidden/>
              </w:rPr>
              <w:tab/>
            </w:r>
            <w:r w:rsidR="009A40C8">
              <w:rPr>
                <w:noProof/>
                <w:webHidden/>
              </w:rPr>
              <w:fldChar w:fldCharType="begin"/>
            </w:r>
            <w:r w:rsidR="009A40C8">
              <w:rPr>
                <w:noProof/>
                <w:webHidden/>
              </w:rPr>
              <w:instrText xml:space="preserve"> PAGEREF _Toc529446604 \h </w:instrText>
            </w:r>
            <w:r w:rsidR="009A40C8">
              <w:rPr>
                <w:noProof/>
                <w:webHidden/>
              </w:rPr>
            </w:r>
            <w:r w:rsidR="009A40C8">
              <w:rPr>
                <w:noProof/>
                <w:webHidden/>
              </w:rPr>
              <w:fldChar w:fldCharType="separate"/>
            </w:r>
            <w:r w:rsidR="009A40C8">
              <w:rPr>
                <w:noProof/>
                <w:webHidden/>
              </w:rPr>
              <w:t>5</w:t>
            </w:r>
            <w:r w:rsidR="009A40C8">
              <w:rPr>
                <w:noProof/>
                <w:webHidden/>
              </w:rPr>
              <w:fldChar w:fldCharType="end"/>
            </w:r>
          </w:hyperlink>
        </w:p>
        <w:p w14:paraId="37C558AD" w14:textId="74208493" w:rsidR="009A40C8" w:rsidRDefault="00F50994">
          <w:pPr>
            <w:pStyle w:val="TOC2"/>
            <w:tabs>
              <w:tab w:val="left" w:pos="880"/>
              <w:tab w:val="right" w:leader="dot" w:pos="10070"/>
            </w:tabs>
            <w:rPr>
              <w:rFonts w:eastAsiaTheme="minorEastAsia"/>
              <w:noProof/>
              <w:sz w:val="22"/>
            </w:rPr>
          </w:pPr>
          <w:hyperlink w:anchor="_Toc529446605" w:history="1">
            <w:r w:rsidR="009A40C8" w:rsidRPr="00B62F17">
              <w:rPr>
                <w:rStyle w:val="Hyperlink"/>
                <w:rFonts w:cstheme="minorHAnsi"/>
                <w:noProof/>
              </w:rPr>
              <w:t>3.1</w:t>
            </w:r>
            <w:r w:rsidR="009A40C8">
              <w:rPr>
                <w:rFonts w:eastAsiaTheme="minorEastAsia"/>
                <w:noProof/>
                <w:sz w:val="22"/>
              </w:rPr>
              <w:tab/>
            </w:r>
            <w:r w:rsidR="009A40C8" w:rsidRPr="00B62F17">
              <w:rPr>
                <w:rStyle w:val="Hyperlink"/>
                <w:rFonts w:cstheme="minorHAnsi"/>
                <w:noProof/>
              </w:rPr>
              <w:t>Project Scope</w:t>
            </w:r>
            <w:r w:rsidR="009A40C8">
              <w:rPr>
                <w:noProof/>
                <w:webHidden/>
              </w:rPr>
              <w:tab/>
            </w:r>
            <w:r w:rsidR="009A40C8">
              <w:rPr>
                <w:noProof/>
                <w:webHidden/>
              </w:rPr>
              <w:fldChar w:fldCharType="begin"/>
            </w:r>
            <w:r w:rsidR="009A40C8">
              <w:rPr>
                <w:noProof/>
                <w:webHidden/>
              </w:rPr>
              <w:instrText xml:space="preserve"> PAGEREF _Toc529446605 \h </w:instrText>
            </w:r>
            <w:r w:rsidR="009A40C8">
              <w:rPr>
                <w:noProof/>
                <w:webHidden/>
              </w:rPr>
            </w:r>
            <w:r w:rsidR="009A40C8">
              <w:rPr>
                <w:noProof/>
                <w:webHidden/>
              </w:rPr>
              <w:fldChar w:fldCharType="separate"/>
            </w:r>
            <w:r w:rsidR="009A40C8">
              <w:rPr>
                <w:noProof/>
                <w:webHidden/>
              </w:rPr>
              <w:t>5</w:t>
            </w:r>
            <w:r w:rsidR="009A40C8">
              <w:rPr>
                <w:noProof/>
                <w:webHidden/>
              </w:rPr>
              <w:fldChar w:fldCharType="end"/>
            </w:r>
          </w:hyperlink>
        </w:p>
        <w:p w14:paraId="28E7B53F" w14:textId="60FBD097" w:rsidR="009A40C8" w:rsidRDefault="00F50994">
          <w:pPr>
            <w:pStyle w:val="TOC1"/>
            <w:rPr>
              <w:rFonts w:eastAsiaTheme="minorEastAsia"/>
              <w:b w:val="0"/>
              <w:noProof/>
              <w:sz w:val="22"/>
            </w:rPr>
          </w:pPr>
          <w:hyperlink w:anchor="_Toc529446606" w:history="1">
            <w:r w:rsidR="009A40C8" w:rsidRPr="00B62F17">
              <w:rPr>
                <w:rStyle w:val="Hyperlink"/>
                <w:rFonts w:cstheme="minorHAnsi"/>
                <w:noProof/>
              </w:rPr>
              <w:t>4</w:t>
            </w:r>
            <w:r w:rsidR="009A40C8">
              <w:rPr>
                <w:rFonts w:eastAsiaTheme="minorEastAsia"/>
                <w:b w:val="0"/>
                <w:noProof/>
                <w:sz w:val="22"/>
              </w:rPr>
              <w:tab/>
            </w:r>
            <w:r w:rsidR="009A40C8" w:rsidRPr="00B62F17">
              <w:rPr>
                <w:rStyle w:val="Hyperlink"/>
                <w:rFonts w:cstheme="minorHAnsi"/>
                <w:noProof/>
              </w:rPr>
              <w:t>Business Process</w:t>
            </w:r>
            <w:r w:rsidR="009A40C8">
              <w:rPr>
                <w:noProof/>
                <w:webHidden/>
              </w:rPr>
              <w:tab/>
            </w:r>
            <w:r w:rsidR="009A40C8">
              <w:rPr>
                <w:noProof/>
                <w:webHidden/>
              </w:rPr>
              <w:fldChar w:fldCharType="begin"/>
            </w:r>
            <w:r w:rsidR="009A40C8">
              <w:rPr>
                <w:noProof/>
                <w:webHidden/>
              </w:rPr>
              <w:instrText xml:space="preserve"> PAGEREF _Toc529446606 \h </w:instrText>
            </w:r>
            <w:r w:rsidR="009A40C8">
              <w:rPr>
                <w:noProof/>
                <w:webHidden/>
              </w:rPr>
            </w:r>
            <w:r w:rsidR="009A40C8">
              <w:rPr>
                <w:noProof/>
                <w:webHidden/>
              </w:rPr>
              <w:fldChar w:fldCharType="separate"/>
            </w:r>
            <w:r w:rsidR="009A40C8">
              <w:rPr>
                <w:noProof/>
                <w:webHidden/>
              </w:rPr>
              <w:t>6</w:t>
            </w:r>
            <w:r w:rsidR="009A40C8">
              <w:rPr>
                <w:noProof/>
                <w:webHidden/>
              </w:rPr>
              <w:fldChar w:fldCharType="end"/>
            </w:r>
          </w:hyperlink>
        </w:p>
        <w:p w14:paraId="5C2107E7" w14:textId="1D1D9850" w:rsidR="009A40C8" w:rsidRDefault="00F50994">
          <w:pPr>
            <w:pStyle w:val="TOC2"/>
            <w:tabs>
              <w:tab w:val="left" w:pos="880"/>
              <w:tab w:val="right" w:leader="dot" w:pos="10070"/>
            </w:tabs>
            <w:rPr>
              <w:rFonts w:eastAsiaTheme="minorEastAsia"/>
              <w:noProof/>
              <w:sz w:val="22"/>
            </w:rPr>
          </w:pPr>
          <w:hyperlink w:anchor="_Toc529446607" w:history="1">
            <w:r w:rsidR="009A40C8" w:rsidRPr="00B62F17">
              <w:rPr>
                <w:rStyle w:val="Hyperlink"/>
                <w:rFonts w:cstheme="minorHAnsi"/>
                <w:noProof/>
              </w:rPr>
              <w:t>4.1</w:t>
            </w:r>
            <w:r w:rsidR="009A40C8">
              <w:rPr>
                <w:rFonts w:eastAsiaTheme="minorEastAsia"/>
                <w:noProof/>
                <w:sz w:val="22"/>
              </w:rPr>
              <w:tab/>
            </w:r>
            <w:r w:rsidR="009A40C8" w:rsidRPr="00B62F17">
              <w:rPr>
                <w:rStyle w:val="Hyperlink"/>
                <w:rFonts w:cstheme="minorHAnsi"/>
                <w:noProof/>
              </w:rPr>
              <w:t>Current (As-Is)</w:t>
            </w:r>
            <w:r w:rsidR="009A40C8">
              <w:rPr>
                <w:noProof/>
                <w:webHidden/>
              </w:rPr>
              <w:tab/>
            </w:r>
            <w:r w:rsidR="009A40C8">
              <w:rPr>
                <w:noProof/>
                <w:webHidden/>
              </w:rPr>
              <w:fldChar w:fldCharType="begin"/>
            </w:r>
            <w:r w:rsidR="009A40C8">
              <w:rPr>
                <w:noProof/>
                <w:webHidden/>
              </w:rPr>
              <w:instrText xml:space="preserve"> PAGEREF _Toc529446607 \h </w:instrText>
            </w:r>
            <w:r w:rsidR="009A40C8">
              <w:rPr>
                <w:noProof/>
                <w:webHidden/>
              </w:rPr>
            </w:r>
            <w:r w:rsidR="009A40C8">
              <w:rPr>
                <w:noProof/>
                <w:webHidden/>
              </w:rPr>
              <w:fldChar w:fldCharType="separate"/>
            </w:r>
            <w:r w:rsidR="009A40C8">
              <w:rPr>
                <w:noProof/>
                <w:webHidden/>
              </w:rPr>
              <w:t>6</w:t>
            </w:r>
            <w:r w:rsidR="009A40C8">
              <w:rPr>
                <w:noProof/>
                <w:webHidden/>
              </w:rPr>
              <w:fldChar w:fldCharType="end"/>
            </w:r>
          </w:hyperlink>
        </w:p>
        <w:p w14:paraId="7A3916D6" w14:textId="328143AC" w:rsidR="009A40C8" w:rsidRDefault="00F50994">
          <w:pPr>
            <w:pStyle w:val="TOC2"/>
            <w:tabs>
              <w:tab w:val="left" w:pos="880"/>
              <w:tab w:val="right" w:leader="dot" w:pos="10070"/>
            </w:tabs>
            <w:rPr>
              <w:rFonts w:eastAsiaTheme="minorEastAsia"/>
              <w:noProof/>
              <w:sz w:val="22"/>
            </w:rPr>
          </w:pPr>
          <w:hyperlink w:anchor="_Toc529446608" w:history="1">
            <w:r w:rsidR="009A40C8" w:rsidRPr="00B62F17">
              <w:rPr>
                <w:rStyle w:val="Hyperlink"/>
                <w:rFonts w:cstheme="minorHAnsi"/>
                <w:noProof/>
              </w:rPr>
              <w:t>4.2</w:t>
            </w:r>
            <w:r w:rsidR="009A40C8">
              <w:rPr>
                <w:rFonts w:eastAsiaTheme="minorEastAsia"/>
                <w:noProof/>
                <w:sz w:val="22"/>
              </w:rPr>
              <w:tab/>
            </w:r>
            <w:r w:rsidR="009A40C8" w:rsidRPr="00B62F17">
              <w:rPr>
                <w:rStyle w:val="Hyperlink"/>
                <w:rFonts w:cstheme="minorHAnsi"/>
                <w:noProof/>
              </w:rPr>
              <w:t>Future (To-Be)</w:t>
            </w:r>
            <w:r w:rsidR="009A40C8">
              <w:rPr>
                <w:noProof/>
                <w:webHidden/>
              </w:rPr>
              <w:tab/>
            </w:r>
            <w:r w:rsidR="009A40C8">
              <w:rPr>
                <w:noProof/>
                <w:webHidden/>
              </w:rPr>
              <w:fldChar w:fldCharType="begin"/>
            </w:r>
            <w:r w:rsidR="009A40C8">
              <w:rPr>
                <w:noProof/>
                <w:webHidden/>
              </w:rPr>
              <w:instrText xml:space="preserve"> PAGEREF _Toc529446608 \h </w:instrText>
            </w:r>
            <w:r w:rsidR="009A40C8">
              <w:rPr>
                <w:noProof/>
                <w:webHidden/>
              </w:rPr>
            </w:r>
            <w:r w:rsidR="009A40C8">
              <w:rPr>
                <w:noProof/>
                <w:webHidden/>
              </w:rPr>
              <w:fldChar w:fldCharType="separate"/>
            </w:r>
            <w:r w:rsidR="009A40C8">
              <w:rPr>
                <w:noProof/>
                <w:webHidden/>
              </w:rPr>
              <w:t>6</w:t>
            </w:r>
            <w:r w:rsidR="009A40C8">
              <w:rPr>
                <w:noProof/>
                <w:webHidden/>
              </w:rPr>
              <w:fldChar w:fldCharType="end"/>
            </w:r>
          </w:hyperlink>
        </w:p>
        <w:p w14:paraId="7B2DFB7C" w14:textId="2B41D34E" w:rsidR="009A40C8" w:rsidRDefault="00F50994">
          <w:pPr>
            <w:pStyle w:val="TOC2"/>
            <w:tabs>
              <w:tab w:val="left" w:pos="880"/>
              <w:tab w:val="right" w:leader="dot" w:pos="10070"/>
            </w:tabs>
            <w:rPr>
              <w:rFonts w:eastAsiaTheme="minorEastAsia"/>
              <w:noProof/>
              <w:sz w:val="22"/>
            </w:rPr>
          </w:pPr>
          <w:hyperlink w:anchor="_Toc529446609" w:history="1">
            <w:r w:rsidR="009A40C8" w:rsidRPr="00B62F17">
              <w:rPr>
                <w:rStyle w:val="Hyperlink"/>
                <w:rFonts w:cstheme="minorHAnsi"/>
                <w:noProof/>
              </w:rPr>
              <w:t>4.3</w:t>
            </w:r>
            <w:r w:rsidR="009A40C8">
              <w:rPr>
                <w:rFonts w:eastAsiaTheme="minorEastAsia"/>
                <w:noProof/>
                <w:sz w:val="22"/>
              </w:rPr>
              <w:tab/>
            </w:r>
            <w:r w:rsidR="009A40C8" w:rsidRPr="00B62F17">
              <w:rPr>
                <w:rStyle w:val="Hyperlink"/>
                <w:rFonts w:cstheme="minorHAnsi"/>
                <w:noProof/>
              </w:rPr>
              <w:t>As-Is / To-Be Diagram.</w:t>
            </w:r>
            <w:r w:rsidR="009A40C8">
              <w:rPr>
                <w:noProof/>
                <w:webHidden/>
              </w:rPr>
              <w:tab/>
            </w:r>
            <w:r w:rsidR="009A40C8">
              <w:rPr>
                <w:noProof/>
                <w:webHidden/>
              </w:rPr>
              <w:fldChar w:fldCharType="begin"/>
            </w:r>
            <w:r w:rsidR="009A40C8">
              <w:rPr>
                <w:noProof/>
                <w:webHidden/>
              </w:rPr>
              <w:instrText xml:space="preserve"> PAGEREF _Toc529446609 \h </w:instrText>
            </w:r>
            <w:r w:rsidR="009A40C8">
              <w:rPr>
                <w:noProof/>
                <w:webHidden/>
              </w:rPr>
            </w:r>
            <w:r w:rsidR="009A40C8">
              <w:rPr>
                <w:noProof/>
                <w:webHidden/>
              </w:rPr>
              <w:fldChar w:fldCharType="separate"/>
            </w:r>
            <w:r w:rsidR="009A40C8">
              <w:rPr>
                <w:noProof/>
                <w:webHidden/>
              </w:rPr>
              <w:t>7</w:t>
            </w:r>
            <w:r w:rsidR="009A40C8">
              <w:rPr>
                <w:noProof/>
                <w:webHidden/>
              </w:rPr>
              <w:fldChar w:fldCharType="end"/>
            </w:r>
          </w:hyperlink>
        </w:p>
        <w:p w14:paraId="2E15CC0B" w14:textId="60E55E94" w:rsidR="009A40C8" w:rsidRDefault="00F50994">
          <w:pPr>
            <w:pStyle w:val="TOC1"/>
            <w:rPr>
              <w:rFonts w:eastAsiaTheme="minorEastAsia"/>
              <w:b w:val="0"/>
              <w:noProof/>
              <w:sz w:val="22"/>
            </w:rPr>
          </w:pPr>
          <w:hyperlink w:anchor="_Toc529446610" w:history="1">
            <w:r w:rsidR="009A40C8" w:rsidRPr="00B62F17">
              <w:rPr>
                <w:rStyle w:val="Hyperlink"/>
                <w:rFonts w:cstheme="minorHAnsi"/>
                <w:noProof/>
              </w:rPr>
              <w:t>5</w:t>
            </w:r>
            <w:r w:rsidR="009A40C8">
              <w:rPr>
                <w:rFonts w:eastAsiaTheme="minorEastAsia"/>
                <w:b w:val="0"/>
                <w:noProof/>
                <w:sz w:val="22"/>
              </w:rPr>
              <w:tab/>
            </w:r>
            <w:r w:rsidR="009A40C8" w:rsidRPr="00B62F17">
              <w:rPr>
                <w:rStyle w:val="Hyperlink"/>
                <w:rFonts w:cstheme="minorHAnsi"/>
                <w:noProof/>
              </w:rPr>
              <w:t>Functional Requirements</w:t>
            </w:r>
            <w:r w:rsidR="009A40C8">
              <w:rPr>
                <w:noProof/>
                <w:webHidden/>
              </w:rPr>
              <w:tab/>
            </w:r>
            <w:r w:rsidR="009A40C8">
              <w:rPr>
                <w:noProof/>
                <w:webHidden/>
              </w:rPr>
              <w:fldChar w:fldCharType="begin"/>
            </w:r>
            <w:r w:rsidR="009A40C8">
              <w:rPr>
                <w:noProof/>
                <w:webHidden/>
              </w:rPr>
              <w:instrText xml:space="preserve"> PAGEREF _Toc529446610 \h </w:instrText>
            </w:r>
            <w:r w:rsidR="009A40C8">
              <w:rPr>
                <w:noProof/>
                <w:webHidden/>
              </w:rPr>
            </w:r>
            <w:r w:rsidR="009A40C8">
              <w:rPr>
                <w:noProof/>
                <w:webHidden/>
              </w:rPr>
              <w:fldChar w:fldCharType="separate"/>
            </w:r>
            <w:r w:rsidR="009A40C8">
              <w:rPr>
                <w:noProof/>
                <w:webHidden/>
              </w:rPr>
              <w:t>9</w:t>
            </w:r>
            <w:r w:rsidR="009A40C8">
              <w:rPr>
                <w:noProof/>
                <w:webHidden/>
              </w:rPr>
              <w:fldChar w:fldCharType="end"/>
            </w:r>
          </w:hyperlink>
        </w:p>
        <w:p w14:paraId="15418F8D" w14:textId="3680E43E" w:rsidR="009A40C8" w:rsidRDefault="00F50994">
          <w:pPr>
            <w:pStyle w:val="TOC2"/>
            <w:tabs>
              <w:tab w:val="left" w:pos="880"/>
              <w:tab w:val="right" w:leader="dot" w:pos="10070"/>
            </w:tabs>
            <w:rPr>
              <w:rFonts w:eastAsiaTheme="minorEastAsia"/>
              <w:noProof/>
              <w:sz w:val="22"/>
            </w:rPr>
          </w:pPr>
          <w:hyperlink w:anchor="_Toc529446611" w:history="1">
            <w:r w:rsidR="009A40C8" w:rsidRPr="00B62F17">
              <w:rPr>
                <w:rStyle w:val="Hyperlink"/>
                <w:rFonts w:cstheme="minorHAnsi"/>
                <w:noProof/>
              </w:rPr>
              <w:t>5.1</w:t>
            </w:r>
            <w:r w:rsidR="009A40C8">
              <w:rPr>
                <w:rFonts w:eastAsiaTheme="minorEastAsia"/>
                <w:noProof/>
                <w:sz w:val="22"/>
              </w:rPr>
              <w:tab/>
            </w:r>
            <w:r w:rsidR="009A40C8" w:rsidRPr="00B62F17">
              <w:rPr>
                <w:rStyle w:val="Hyperlink"/>
                <w:rFonts w:cstheme="minorHAnsi"/>
                <w:noProof/>
              </w:rPr>
              <w:t>Assumptions, Dependencies, Constraints and Risks</w:t>
            </w:r>
            <w:r w:rsidR="009A40C8">
              <w:rPr>
                <w:noProof/>
                <w:webHidden/>
              </w:rPr>
              <w:tab/>
            </w:r>
            <w:r w:rsidR="009A40C8">
              <w:rPr>
                <w:noProof/>
                <w:webHidden/>
              </w:rPr>
              <w:fldChar w:fldCharType="begin"/>
            </w:r>
            <w:r w:rsidR="009A40C8">
              <w:rPr>
                <w:noProof/>
                <w:webHidden/>
              </w:rPr>
              <w:instrText xml:space="preserve"> PAGEREF _Toc529446611 \h </w:instrText>
            </w:r>
            <w:r w:rsidR="009A40C8">
              <w:rPr>
                <w:noProof/>
                <w:webHidden/>
              </w:rPr>
            </w:r>
            <w:r w:rsidR="009A40C8">
              <w:rPr>
                <w:noProof/>
                <w:webHidden/>
              </w:rPr>
              <w:fldChar w:fldCharType="separate"/>
            </w:r>
            <w:r w:rsidR="009A40C8">
              <w:rPr>
                <w:noProof/>
                <w:webHidden/>
              </w:rPr>
              <w:t>9</w:t>
            </w:r>
            <w:r w:rsidR="009A40C8">
              <w:rPr>
                <w:noProof/>
                <w:webHidden/>
              </w:rPr>
              <w:fldChar w:fldCharType="end"/>
            </w:r>
          </w:hyperlink>
        </w:p>
        <w:p w14:paraId="0F2CC7A0" w14:textId="77C1CDA6" w:rsidR="009A40C8" w:rsidRDefault="00F50994">
          <w:pPr>
            <w:pStyle w:val="TOC2"/>
            <w:tabs>
              <w:tab w:val="left" w:pos="880"/>
              <w:tab w:val="right" w:leader="dot" w:pos="10070"/>
            </w:tabs>
            <w:rPr>
              <w:rFonts w:eastAsiaTheme="minorEastAsia"/>
              <w:noProof/>
              <w:sz w:val="22"/>
            </w:rPr>
          </w:pPr>
          <w:hyperlink w:anchor="_Toc529446612" w:history="1">
            <w:r w:rsidR="009A40C8" w:rsidRPr="00B62F17">
              <w:rPr>
                <w:rStyle w:val="Hyperlink"/>
                <w:rFonts w:cstheme="minorHAnsi"/>
                <w:noProof/>
              </w:rPr>
              <w:t>5.2</w:t>
            </w:r>
            <w:r w:rsidR="009A40C8">
              <w:rPr>
                <w:rFonts w:eastAsiaTheme="minorEastAsia"/>
                <w:noProof/>
                <w:sz w:val="22"/>
              </w:rPr>
              <w:tab/>
            </w:r>
            <w:r w:rsidR="009A40C8" w:rsidRPr="00B62F17">
              <w:rPr>
                <w:rStyle w:val="Hyperlink"/>
                <w:rFonts w:cstheme="minorHAnsi"/>
                <w:noProof/>
              </w:rPr>
              <w:t>Reporting Requirements</w:t>
            </w:r>
            <w:r w:rsidR="009A40C8">
              <w:rPr>
                <w:noProof/>
                <w:webHidden/>
              </w:rPr>
              <w:tab/>
            </w:r>
            <w:r w:rsidR="009A40C8">
              <w:rPr>
                <w:noProof/>
                <w:webHidden/>
              </w:rPr>
              <w:fldChar w:fldCharType="begin"/>
            </w:r>
            <w:r w:rsidR="009A40C8">
              <w:rPr>
                <w:noProof/>
                <w:webHidden/>
              </w:rPr>
              <w:instrText xml:space="preserve"> PAGEREF _Toc529446612 \h </w:instrText>
            </w:r>
            <w:r w:rsidR="009A40C8">
              <w:rPr>
                <w:noProof/>
                <w:webHidden/>
              </w:rPr>
            </w:r>
            <w:r w:rsidR="009A40C8">
              <w:rPr>
                <w:noProof/>
                <w:webHidden/>
              </w:rPr>
              <w:fldChar w:fldCharType="separate"/>
            </w:r>
            <w:r w:rsidR="009A40C8">
              <w:rPr>
                <w:noProof/>
                <w:webHidden/>
              </w:rPr>
              <w:t>10</w:t>
            </w:r>
            <w:r w:rsidR="009A40C8">
              <w:rPr>
                <w:noProof/>
                <w:webHidden/>
              </w:rPr>
              <w:fldChar w:fldCharType="end"/>
            </w:r>
          </w:hyperlink>
        </w:p>
        <w:p w14:paraId="43F30FD4" w14:textId="47ADEF95" w:rsidR="009A40C8" w:rsidRDefault="00F50994">
          <w:pPr>
            <w:pStyle w:val="TOC3"/>
            <w:tabs>
              <w:tab w:val="left" w:pos="1100"/>
              <w:tab w:val="right" w:leader="dot" w:pos="10070"/>
            </w:tabs>
            <w:rPr>
              <w:rFonts w:eastAsiaTheme="minorEastAsia"/>
              <w:noProof/>
              <w:sz w:val="22"/>
            </w:rPr>
          </w:pPr>
          <w:hyperlink w:anchor="_Toc529446613" w:history="1">
            <w:r w:rsidR="009A40C8" w:rsidRPr="00B62F17">
              <w:rPr>
                <w:rStyle w:val="Hyperlink"/>
                <w:noProof/>
              </w:rPr>
              <w:t>5.2.1</w:t>
            </w:r>
            <w:r w:rsidR="009A40C8">
              <w:rPr>
                <w:rFonts w:eastAsiaTheme="minorEastAsia"/>
                <w:noProof/>
                <w:sz w:val="22"/>
              </w:rPr>
              <w:tab/>
            </w:r>
            <w:r w:rsidR="009A40C8" w:rsidRPr="00B62F17">
              <w:rPr>
                <w:rStyle w:val="Hyperlink"/>
                <w:noProof/>
              </w:rPr>
              <w:t>Common Reports</w:t>
            </w:r>
            <w:r w:rsidR="009A40C8">
              <w:rPr>
                <w:noProof/>
                <w:webHidden/>
              </w:rPr>
              <w:tab/>
            </w:r>
            <w:r w:rsidR="009A40C8">
              <w:rPr>
                <w:noProof/>
                <w:webHidden/>
              </w:rPr>
              <w:fldChar w:fldCharType="begin"/>
            </w:r>
            <w:r w:rsidR="009A40C8">
              <w:rPr>
                <w:noProof/>
                <w:webHidden/>
              </w:rPr>
              <w:instrText xml:space="preserve"> PAGEREF _Toc529446613 \h </w:instrText>
            </w:r>
            <w:r w:rsidR="009A40C8">
              <w:rPr>
                <w:noProof/>
                <w:webHidden/>
              </w:rPr>
            </w:r>
            <w:r w:rsidR="009A40C8">
              <w:rPr>
                <w:noProof/>
                <w:webHidden/>
              </w:rPr>
              <w:fldChar w:fldCharType="separate"/>
            </w:r>
            <w:r w:rsidR="009A40C8">
              <w:rPr>
                <w:noProof/>
                <w:webHidden/>
              </w:rPr>
              <w:t>10</w:t>
            </w:r>
            <w:r w:rsidR="009A40C8">
              <w:rPr>
                <w:noProof/>
                <w:webHidden/>
              </w:rPr>
              <w:fldChar w:fldCharType="end"/>
            </w:r>
          </w:hyperlink>
        </w:p>
        <w:p w14:paraId="5EB31586" w14:textId="49832F2E" w:rsidR="009A40C8" w:rsidRDefault="00F50994">
          <w:pPr>
            <w:pStyle w:val="TOC3"/>
            <w:tabs>
              <w:tab w:val="left" w:pos="1100"/>
              <w:tab w:val="right" w:leader="dot" w:pos="10070"/>
            </w:tabs>
            <w:rPr>
              <w:rFonts w:eastAsiaTheme="minorEastAsia"/>
              <w:noProof/>
              <w:sz w:val="22"/>
            </w:rPr>
          </w:pPr>
          <w:hyperlink w:anchor="_Toc529446614" w:history="1">
            <w:r w:rsidR="009A40C8" w:rsidRPr="00B62F17">
              <w:rPr>
                <w:rStyle w:val="Hyperlink"/>
                <w:noProof/>
              </w:rPr>
              <w:t>5.2.2</w:t>
            </w:r>
            <w:r w:rsidR="009A40C8">
              <w:rPr>
                <w:rFonts w:eastAsiaTheme="minorEastAsia"/>
                <w:noProof/>
                <w:sz w:val="22"/>
              </w:rPr>
              <w:tab/>
            </w:r>
            <w:r w:rsidR="009A40C8" w:rsidRPr="00B62F17">
              <w:rPr>
                <w:rStyle w:val="Hyperlink"/>
                <w:noProof/>
              </w:rPr>
              <w:t>Data Availability Requests</w:t>
            </w:r>
            <w:r w:rsidR="009A40C8">
              <w:rPr>
                <w:noProof/>
                <w:webHidden/>
              </w:rPr>
              <w:tab/>
            </w:r>
            <w:r w:rsidR="009A40C8">
              <w:rPr>
                <w:noProof/>
                <w:webHidden/>
              </w:rPr>
              <w:fldChar w:fldCharType="begin"/>
            </w:r>
            <w:r w:rsidR="009A40C8">
              <w:rPr>
                <w:noProof/>
                <w:webHidden/>
              </w:rPr>
              <w:instrText xml:space="preserve"> PAGEREF _Toc529446614 \h </w:instrText>
            </w:r>
            <w:r w:rsidR="009A40C8">
              <w:rPr>
                <w:noProof/>
                <w:webHidden/>
              </w:rPr>
            </w:r>
            <w:r w:rsidR="009A40C8">
              <w:rPr>
                <w:noProof/>
                <w:webHidden/>
              </w:rPr>
              <w:fldChar w:fldCharType="separate"/>
            </w:r>
            <w:r w:rsidR="009A40C8">
              <w:rPr>
                <w:noProof/>
                <w:webHidden/>
              </w:rPr>
              <w:t>11</w:t>
            </w:r>
            <w:r w:rsidR="009A40C8">
              <w:rPr>
                <w:noProof/>
                <w:webHidden/>
              </w:rPr>
              <w:fldChar w:fldCharType="end"/>
            </w:r>
          </w:hyperlink>
        </w:p>
        <w:p w14:paraId="174DA9E5" w14:textId="4051AEB5" w:rsidR="009A40C8" w:rsidRDefault="00F50994">
          <w:pPr>
            <w:pStyle w:val="TOC2"/>
            <w:tabs>
              <w:tab w:val="left" w:pos="880"/>
              <w:tab w:val="right" w:leader="dot" w:pos="10070"/>
            </w:tabs>
            <w:rPr>
              <w:rFonts w:eastAsiaTheme="minorEastAsia"/>
              <w:noProof/>
              <w:sz w:val="22"/>
            </w:rPr>
          </w:pPr>
          <w:hyperlink w:anchor="_Toc529446615" w:history="1">
            <w:r w:rsidR="009A40C8" w:rsidRPr="00B62F17">
              <w:rPr>
                <w:rStyle w:val="Hyperlink"/>
                <w:rFonts w:cstheme="minorHAnsi"/>
                <w:noProof/>
              </w:rPr>
              <w:t>5.3</w:t>
            </w:r>
            <w:r w:rsidR="009A40C8">
              <w:rPr>
                <w:rFonts w:eastAsiaTheme="minorEastAsia"/>
                <w:noProof/>
                <w:sz w:val="22"/>
              </w:rPr>
              <w:tab/>
            </w:r>
            <w:r w:rsidR="009A40C8" w:rsidRPr="00B62F17">
              <w:rPr>
                <w:rStyle w:val="Hyperlink"/>
                <w:rFonts w:cstheme="minorHAnsi"/>
                <w:noProof/>
              </w:rPr>
              <w:t>Data Requirements</w:t>
            </w:r>
            <w:r w:rsidR="009A40C8">
              <w:rPr>
                <w:noProof/>
                <w:webHidden/>
              </w:rPr>
              <w:tab/>
            </w:r>
            <w:r w:rsidR="009A40C8">
              <w:rPr>
                <w:noProof/>
                <w:webHidden/>
              </w:rPr>
              <w:fldChar w:fldCharType="begin"/>
            </w:r>
            <w:r w:rsidR="009A40C8">
              <w:rPr>
                <w:noProof/>
                <w:webHidden/>
              </w:rPr>
              <w:instrText xml:space="preserve"> PAGEREF _Toc529446615 \h </w:instrText>
            </w:r>
            <w:r w:rsidR="009A40C8">
              <w:rPr>
                <w:noProof/>
                <w:webHidden/>
              </w:rPr>
            </w:r>
            <w:r w:rsidR="009A40C8">
              <w:rPr>
                <w:noProof/>
                <w:webHidden/>
              </w:rPr>
              <w:fldChar w:fldCharType="separate"/>
            </w:r>
            <w:r w:rsidR="009A40C8">
              <w:rPr>
                <w:noProof/>
                <w:webHidden/>
              </w:rPr>
              <w:t>11</w:t>
            </w:r>
            <w:r w:rsidR="009A40C8">
              <w:rPr>
                <w:noProof/>
                <w:webHidden/>
              </w:rPr>
              <w:fldChar w:fldCharType="end"/>
            </w:r>
          </w:hyperlink>
        </w:p>
        <w:p w14:paraId="197B8578" w14:textId="1A2F3561" w:rsidR="009A40C8" w:rsidRDefault="00F50994">
          <w:pPr>
            <w:pStyle w:val="TOC2"/>
            <w:tabs>
              <w:tab w:val="left" w:pos="880"/>
              <w:tab w:val="right" w:leader="dot" w:pos="10070"/>
            </w:tabs>
            <w:rPr>
              <w:rFonts w:eastAsiaTheme="minorEastAsia"/>
              <w:noProof/>
              <w:sz w:val="22"/>
            </w:rPr>
          </w:pPr>
          <w:hyperlink w:anchor="_Toc529446616" w:history="1">
            <w:r w:rsidR="009A40C8" w:rsidRPr="00B62F17">
              <w:rPr>
                <w:rStyle w:val="Hyperlink"/>
                <w:rFonts w:cstheme="minorHAnsi"/>
                <w:noProof/>
              </w:rPr>
              <w:t>5.4</w:t>
            </w:r>
            <w:r w:rsidR="009A40C8">
              <w:rPr>
                <w:rFonts w:eastAsiaTheme="minorEastAsia"/>
                <w:noProof/>
                <w:sz w:val="22"/>
              </w:rPr>
              <w:tab/>
            </w:r>
            <w:r w:rsidR="009A40C8" w:rsidRPr="00B62F17">
              <w:rPr>
                <w:rStyle w:val="Hyperlink"/>
                <w:rFonts w:cstheme="minorHAnsi"/>
                <w:noProof/>
              </w:rPr>
              <w:t>Miscellaneous Requirements</w:t>
            </w:r>
            <w:r w:rsidR="009A40C8">
              <w:rPr>
                <w:noProof/>
                <w:webHidden/>
              </w:rPr>
              <w:tab/>
            </w:r>
            <w:r w:rsidR="009A40C8">
              <w:rPr>
                <w:noProof/>
                <w:webHidden/>
              </w:rPr>
              <w:fldChar w:fldCharType="begin"/>
            </w:r>
            <w:r w:rsidR="009A40C8">
              <w:rPr>
                <w:noProof/>
                <w:webHidden/>
              </w:rPr>
              <w:instrText xml:space="preserve"> PAGEREF _Toc529446616 \h </w:instrText>
            </w:r>
            <w:r w:rsidR="009A40C8">
              <w:rPr>
                <w:noProof/>
                <w:webHidden/>
              </w:rPr>
            </w:r>
            <w:r w:rsidR="009A40C8">
              <w:rPr>
                <w:noProof/>
                <w:webHidden/>
              </w:rPr>
              <w:fldChar w:fldCharType="separate"/>
            </w:r>
            <w:r w:rsidR="009A40C8">
              <w:rPr>
                <w:noProof/>
                <w:webHidden/>
              </w:rPr>
              <w:t>12</w:t>
            </w:r>
            <w:r w:rsidR="009A40C8">
              <w:rPr>
                <w:noProof/>
                <w:webHidden/>
              </w:rPr>
              <w:fldChar w:fldCharType="end"/>
            </w:r>
          </w:hyperlink>
        </w:p>
        <w:p w14:paraId="32BC06D0" w14:textId="250D492C" w:rsidR="009A40C8" w:rsidRDefault="00F50994">
          <w:pPr>
            <w:pStyle w:val="TOC1"/>
            <w:rPr>
              <w:rFonts w:eastAsiaTheme="minorEastAsia"/>
              <w:b w:val="0"/>
              <w:noProof/>
              <w:sz w:val="22"/>
            </w:rPr>
          </w:pPr>
          <w:hyperlink w:anchor="_Toc529446617" w:history="1">
            <w:r w:rsidR="009A40C8" w:rsidRPr="00B62F17">
              <w:rPr>
                <w:rStyle w:val="Hyperlink"/>
                <w:rFonts w:cstheme="minorHAnsi"/>
                <w:noProof/>
              </w:rPr>
              <w:t>6</w:t>
            </w:r>
            <w:r w:rsidR="009A40C8">
              <w:rPr>
                <w:rFonts w:eastAsiaTheme="minorEastAsia"/>
                <w:b w:val="0"/>
                <w:noProof/>
                <w:sz w:val="22"/>
              </w:rPr>
              <w:tab/>
            </w:r>
            <w:r w:rsidR="009A40C8" w:rsidRPr="00B62F17">
              <w:rPr>
                <w:rStyle w:val="Hyperlink"/>
                <w:rFonts w:cstheme="minorHAnsi"/>
                <w:noProof/>
              </w:rPr>
              <w:t>Non-Functional Requirements</w:t>
            </w:r>
            <w:r w:rsidR="009A40C8">
              <w:rPr>
                <w:noProof/>
                <w:webHidden/>
              </w:rPr>
              <w:tab/>
            </w:r>
            <w:r w:rsidR="009A40C8">
              <w:rPr>
                <w:noProof/>
                <w:webHidden/>
              </w:rPr>
              <w:fldChar w:fldCharType="begin"/>
            </w:r>
            <w:r w:rsidR="009A40C8">
              <w:rPr>
                <w:noProof/>
                <w:webHidden/>
              </w:rPr>
              <w:instrText xml:space="preserve"> PAGEREF _Toc529446617 \h </w:instrText>
            </w:r>
            <w:r w:rsidR="009A40C8">
              <w:rPr>
                <w:noProof/>
                <w:webHidden/>
              </w:rPr>
            </w:r>
            <w:r w:rsidR="009A40C8">
              <w:rPr>
                <w:noProof/>
                <w:webHidden/>
              </w:rPr>
              <w:fldChar w:fldCharType="separate"/>
            </w:r>
            <w:r w:rsidR="009A40C8">
              <w:rPr>
                <w:noProof/>
                <w:webHidden/>
              </w:rPr>
              <w:t>13</w:t>
            </w:r>
            <w:r w:rsidR="009A40C8">
              <w:rPr>
                <w:noProof/>
                <w:webHidden/>
              </w:rPr>
              <w:fldChar w:fldCharType="end"/>
            </w:r>
          </w:hyperlink>
        </w:p>
        <w:p w14:paraId="725E3892" w14:textId="1A20B3FD" w:rsidR="009A40C8" w:rsidRDefault="00F50994">
          <w:pPr>
            <w:pStyle w:val="TOC1"/>
            <w:rPr>
              <w:rFonts w:eastAsiaTheme="minorEastAsia"/>
              <w:b w:val="0"/>
              <w:noProof/>
              <w:sz w:val="22"/>
            </w:rPr>
          </w:pPr>
          <w:hyperlink w:anchor="_Toc529446618" w:history="1">
            <w:r w:rsidR="009A40C8" w:rsidRPr="00B62F17">
              <w:rPr>
                <w:rStyle w:val="Hyperlink"/>
                <w:rFonts w:cstheme="minorHAnsi"/>
                <w:noProof/>
              </w:rPr>
              <w:t>7</w:t>
            </w:r>
            <w:r w:rsidR="009A40C8">
              <w:rPr>
                <w:rFonts w:eastAsiaTheme="minorEastAsia"/>
                <w:b w:val="0"/>
                <w:noProof/>
                <w:sz w:val="22"/>
              </w:rPr>
              <w:tab/>
            </w:r>
            <w:r w:rsidR="009A40C8" w:rsidRPr="00B62F17">
              <w:rPr>
                <w:rStyle w:val="Hyperlink"/>
                <w:rFonts w:cstheme="minorHAnsi"/>
                <w:noProof/>
              </w:rPr>
              <w:t>Out of Scope</w:t>
            </w:r>
            <w:r w:rsidR="009A40C8">
              <w:rPr>
                <w:noProof/>
                <w:webHidden/>
              </w:rPr>
              <w:tab/>
            </w:r>
            <w:r w:rsidR="009A40C8">
              <w:rPr>
                <w:noProof/>
                <w:webHidden/>
              </w:rPr>
              <w:fldChar w:fldCharType="begin"/>
            </w:r>
            <w:r w:rsidR="009A40C8">
              <w:rPr>
                <w:noProof/>
                <w:webHidden/>
              </w:rPr>
              <w:instrText xml:space="preserve"> PAGEREF _Toc529446618 \h </w:instrText>
            </w:r>
            <w:r w:rsidR="009A40C8">
              <w:rPr>
                <w:noProof/>
                <w:webHidden/>
              </w:rPr>
            </w:r>
            <w:r w:rsidR="009A40C8">
              <w:rPr>
                <w:noProof/>
                <w:webHidden/>
              </w:rPr>
              <w:fldChar w:fldCharType="separate"/>
            </w:r>
            <w:r w:rsidR="009A40C8">
              <w:rPr>
                <w:noProof/>
                <w:webHidden/>
              </w:rPr>
              <w:t>14</w:t>
            </w:r>
            <w:r w:rsidR="009A40C8">
              <w:rPr>
                <w:noProof/>
                <w:webHidden/>
              </w:rPr>
              <w:fldChar w:fldCharType="end"/>
            </w:r>
          </w:hyperlink>
        </w:p>
        <w:p w14:paraId="23AD1F2B" w14:textId="20B43D40" w:rsidR="009A40C8" w:rsidRDefault="00F50994">
          <w:pPr>
            <w:pStyle w:val="TOC2"/>
            <w:tabs>
              <w:tab w:val="left" w:pos="880"/>
              <w:tab w:val="right" w:leader="dot" w:pos="10070"/>
            </w:tabs>
            <w:rPr>
              <w:rFonts w:eastAsiaTheme="minorEastAsia"/>
              <w:noProof/>
              <w:sz w:val="22"/>
            </w:rPr>
          </w:pPr>
          <w:hyperlink w:anchor="_Toc529446619" w:history="1">
            <w:r w:rsidR="009A40C8" w:rsidRPr="00B62F17">
              <w:rPr>
                <w:rStyle w:val="Hyperlink"/>
                <w:rFonts w:cstheme="minorHAnsi"/>
                <w:noProof/>
              </w:rPr>
              <w:t>7.1</w:t>
            </w:r>
            <w:r w:rsidR="009A40C8">
              <w:rPr>
                <w:rFonts w:eastAsiaTheme="minorEastAsia"/>
                <w:noProof/>
                <w:sz w:val="22"/>
              </w:rPr>
              <w:tab/>
            </w:r>
            <w:r w:rsidR="009A40C8" w:rsidRPr="00B62F17">
              <w:rPr>
                <w:rStyle w:val="Hyperlink"/>
                <w:rFonts w:cstheme="minorHAnsi"/>
                <w:noProof/>
              </w:rPr>
              <w:t>Functionality</w:t>
            </w:r>
            <w:r w:rsidR="009A40C8">
              <w:rPr>
                <w:noProof/>
                <w:webHidden/>
              </w:rPr>
              <w:tab/>
            </w:r>
            <w:r w:rsidR="009A40C8">
              <w:rPr>
                <w:noProof/>
                <w:webHidden/>
              </w:rPr>
              <w:fldChar w:fldCharType="begin"/>
            </w:r>
            <w:r w:rsidR="009A40C8">
              <w:rPr>
                <w:noProof/>
                <w:webHidden/>
              </w:rPr>
              <w:instrText xml:space="preserve"> PAGEREF _Toc529446619 \h </w:instrText>
            </w:r>
            <w:r w:rsidR="009A40C8">
              <w:rPr>
                <w:noProof/>
                <w:webHidden/>
              </w:rPr>
            </w:r>
            <w:r w:rsidR="009A40C8">
              <w:rPr>
                <w:noProof/>
                <w:webHidden/>
              </w:rPr>
              <w:fldChar w:fldCharType="separate"/>
            </w:r>
            <w:r w:rsidR="009A40C8">
              <w:rPr>
                <w:noProof/>
                <w:webHidden/>
              </w:rPr>
              <w:t>14</w:t>
            </w:r>
            <w:r w:rsidR="009A40C8">
              <w:rPr>
                <w:noProof/>
                <w:webHidden/>
              </w:rPr>
              <w:fldChar w:fldCharType="end"/>
            </w:r>
          </w:hyperlink>
        </w:p>
        <w:p w14:paraId="43917E47" w14:textId="22574E89" w:rsidR="009A40C8" w:rsidRDefault="00F50994">
          <w:pPr>
            <w:pStyle w:val="TOC1"/>
            <w:rPr>
              <w:rFonts w:eastAsiaTheme="minorEastAsia"/>
              <w:b w:val="0"/>
              <w:noProof/>
              <w:sz w:val="22"/>
            </w:rPr>
          </w:pPr>
          <w:hyperlink w:anchor="_Toc529446620" w:history="1">
            <w:r w:rsidR="009A40C8" w:rsidRPr="00B62F17">
              <w:rPr>
                <w:rStyle w:val="Hyperlink"/>
                <w:rFonts w:cstheme="minorHAnsi"/>
                <w:noProof/>
              </w:rPr>
              <w:t>8</w:t>
            </w:r>
            <w:r w:rsidR="009A40C8">
              <w:rPr>
                <w:rFonts w:eastAsiaTheme="minorEastAsia"/>
                <w:b w:val="0"/>
                <w:noProof/>
                <w:sz w:val="22"/>
              </w:rPr>
              <w:tab/>
            </w:r>
            <w:r w:rsidR="009A40C8" w:rsidRPr="00B62F17">
              <w:rPr>
                <w:rStyle w:val="Hyperlink"/>
                <w:rFonts w:cstheme="minorHAnsi"/>
                <w:noProof/>
              </w:rPr>
              <w:t>Appendix</w:t>
            </w:r>
            <w:r w:rsidR="009A40C8">
              <w:rPr>
                <w:noProof/>
                <w:webHidden/>
              </w:rPr>
              <w:tab/>
            </w:r>
            <w:r w:rsidR="009A40C8">
              <w:rPr>
                <w:noProof/>
                <w:webHidden/>
              </w:rPr>
              <w:fldChar w:fldCharType="begin"/>
            </w:r>
            <w:r w:rsidR="009A40C8">
              <w:rPr>
                <w:noProof/>
                <w:webHidden/>
              </w:rPr>
              <w:instrText xml:space="preserve"> PAGEREF _Toc529446620 \h </w:instrText>
            </w:r>
            <w:r w:rsidR="009A40C8">
              <w:rPr>
                <w:noProof/>
                <w:webHidden/>
              </w:rPr>
            </w:r>
            <w:r w:rsidR="009A40C8">
              <w:rPr>
                <w:noProof/>
                <w:webHidden/>
              </w:rPr>
              <w:fldChar w:fldCharType="separate"/>
            </w:r>
            <w:r w:rsidR="009A40C8">
              <w:rPr>
                <w:noProof/>
                <w:webHidden/>
              </w:rPr>
              <w:t>15</w:t>
            </w:r>
            <w:r w:rsidR="009A40C8">
              <w:rPr>
                <w:noProof/>
                <w:webHidden/>
              </w:rPr>
              <w:fldChar w:fldCharType="end"/>
            </w:r>
          </w:hyperlink>
        </w:p>
        <w:p w14:paraId="3FA63279" w14:textId="22803166" w:rsidR="009A40C8" w:rsidRDefault="00F50994">
          <w:pPr>
            <w:pStyle w:val="TOC2"/>
            <w:tabs>
              <w:tab w:val="left" w:pos="880"/>
              <w:tab w:val="right" w:leader="dot" w:pos="10070"/>
            </w:tabs>
            <w:rPr>
              <w:rFonts w:eastAsiaTheme="minorEastAsia"/>
              <w:noProof/>
              <w:sz w:val="22"/>
            </w:rPr>
          </w:pPr>
          <w:hyperlink w:anchor="_Toc529446621" w:history="1">
            <w:r w:rsidR="009A40C8" w:rsidRPr="00B62F17">
              <w:rPr>
                <w:rStyle w:val="Hyperlink"/>
                <w:rFonts w:cstheme="minorHAnsi"/>
                <w:noProof/>
              </w:rPr>
              <w:t>8.1</w:t>
            </w:r>
            <w:r w:rsidR="009A40C8">
              <w:rPr>
                <w:rFonts w:eastAsiaTheme="minorEastAsia"/>
                <w:noProof/>
                <w:sz w:val="22"/>
              </w:rPr>
              <w:tab/>
            </w:r>
            <w:r w:rsidR="009A40C8" w:rsidRPr="00B62F17">
              <w:rPr>
                <w:rStyle w:val="Hyperlink"/>
                <w:rFonts w:cstheme="minorHAnsi"/>
                <w:noProof/>
              </w:rPr>
              <w:t>Terms and Abbreviations</w:t>
            </w:r>
            <w:r w:rsidR="009A40C8">
              <w:rPr>
                <w:noProof/>
                <w:webHidden/>
              </w:rPr>
              <w:tab/>
            </w:r>
            <w:r w:rsidR="009A40C8">
              <w:rPr>
                <w:noProof/>
                <w:webHidden/>
              </w:rPr>
              <w:fldChar w:fldCharType="begin"/>
            </w:r>
            <w:r w:rsidR="009A40C8">
              <w:rPr>
                <w:noProof/>
                <w:webHidden/>
              </w:rPr>
              <w:instrText xml:space="preserve"> PAGEREF _Toc529446621 \h </w:instrText>
            </w:r>
            <w:r w:rsidR="009A40C8">
              <w:rPr>
                <w:noProof/>
                <w:webHidden/>
              </w:rPr>
            </w:r>
            <w:r w:rsidR="009A40C8">
              <w:rPr>
                <w:noProof/>
                <w:webHidden/>
              </w:rPr>
              <w:fldChar w:fldCharType="separate"/>
            </w:r>
            <w:r w:rsidR="009A40C8">
              <w:rPr>
                <w:noProof/>
                <w:webHidden/>
              </w:rPr>
              <w:t>15</w:t>
            </w:r>
            <w:r w:rsidR="009A40C8">
              <w:rPr>
                <w:noProof/>
                <w:webHidden/>
              </w:rPr>
              <w:fldChar w:fldCharType="end"/>
            </w:r>
          </w:hyperlink>
        </w:p>
        <w:p w14:paraId="65EB2D23" w14:textId="0AB8C95E" w:rsidR="009A40C8" w:rsidRDefault="00F50994">
          <w:pPr>
            <w:pStyle w:val="TOC2"/>
            <w:tabs>
              <w:tab w:val="left" w:pos="880"/>
              <w:tab w:val="right" w:leader="dot" w:pos="10070"/>
            </w:tabs>
            <w:rPr>
              <w:rFonts w:eastAsiaTheme="minorEastAsia"/>
              <w:noProof/>
              <w:sz w:val="22"/>
            </w:rPr>
          </w:pPr>
          <w:hyperlink w:anchor="_Toc529446622" w:history="1">
            <w:r w:rsidR="009A40C8" w:rsidRPr="00B62F17">
              <w:rPr>
                <w:rStyle w:val="Hyperlink"/>
                <w:rFonts w:cstheme="minorHAnsi"/>
                <w:noProof/>
              </w:rPr>
              <w:t>8.2</w:t>
            </w:r>
            <w:r w:rsidR="009A40C8">
              <w:rPr>
                <w:rFonts w:eastAsiaTheme="minorEastAsia"/>
                <w:noProof/>
                <w:sz w:val="22"/>
              </w:rPr>
              <w:tab/>
            </w:r>
            <w:r w:rsidR="009A40C8" w:rsidRPr="00B62F17">
              <w:rPr>
                <w:rStyle w:val="Hyperlink"/>
                <w:rFonts w:cstheme="minorHAnsi"/>
                <w:noProof/>
              </w:rPr>
              <w:t>User Lists</w:t>
            </w:r>
            <w:r w:rsidR="009A40C8">
              <w:rPr>
                <w:noProof/>
                <w:webHidden/>
              </w:rPr>
              <w:tab/>
            </w:r>
            <w:r w:rsidR="009A40C8">
              <w:rPr>
                <w:noProof/>
                <w:webHidden/>
              </w:rPr>
              <w:fldChar w:fldCharType="begin"/>
            </w:r>
            <w:r w:rsidR="009A40C8">
              <w:rPr>
                <w:noProof/>
                <w:webHidden/>
              </w:rPr>
              <w:instrText xml:space="preserve"> PAGEREF _Toc529446622 \h </w:instrText>
            </w:r>
            <w:r w:rsidR="009A40C8">
              <w:rPr>
                <w:noProof/>
                <w:webHidden/>
              </w:rPr>
            </w:r>
            <w:r w:rsidR="009A40C8">
              <w:rPr>
                <w:noProof/>
                <w:webHidden/>
              </w:rPr>
              <w:fldChar w:fldCharType="separate"/>
            </w:r>
            <w:r w:rsidR="009A40C8">
              <w:rPr>
                <w:noProof/>
                <w:webHidden/>
              </w:rPr>
              <w:t>16</w:t>
            </w:r>
            <w:r w:rsidR="009A40C8">
              <w:rPr>
                <w:noProof/>
                <w:webHidden/>
              </w:rPr>
              <w:fldChar w:fldCharType="end"/>
            </w:r>
          </w:hyperlink>
        </w:p>
        <w:p w14:paraId="0A2F881C" w14:textId="03F337E2" w:rsidR="009A40C8" w:rsidRDefault="00F50994">
          <w:pPr>
            <w:pStyle w:val="TOC3"/>
            <w:tabs>
              <w:tab w:val="left" w:pos="1100"/>
              <w:tab w:val="right" w:leader="dot" w:pos="10070"/>
            </w:tabs>
            <w:rPr>
              <w:rFonts w:eastAsiaTheme="minorEastAsia"/>
              <w:noProof/>
              <w:sz w:val="22"/>
            </w:rPr>
          </w:pPr>
          <w:hyperlink w:anchor="_Toc529446623" w:history="1">
            <w:r w:rsidR="009A40C8" w:rsidRPr="00B62F17">
              <w:rPr>
                <w:rStyle w:val="Hyperlink"/>
                <w:noProof/>
              </w:rPr>
              <w:t>8.2.1</w:t>
            </w:r>
            <w:r w:rsidR="009A40C8">
              <w:rPr>
                <w:rFonts w:eastAsiaTheme="minorEastAsia"/>
                <w:noProof/>
                <w:sz w:val="22"/>
              </w:rPr>
              <w:tab/>
            </w:r>
            <w:r w:rsidR="009A40C8" w:rsidRPr="00B62F17">
              <w:rPr>
                <w:rStyle w:val="Hyperlink"/>
                <w:noProof/>
              </w:rPr>
              <w:t>List of Users</w:t>
            </w:r>
            <w:r w:rsidR="009A40C8">
              <w:rPr>
                <w:noProof/>
                <w:webHidden/>
              </w:rPr>
              <w:tab/>
            </w:r>
            <w:r w:rsidR="009A40C8">
              <w:rPr>
                <w:noProof/>
                <w:webHidden/>
              </w:rPr>
              <w:fldChar w:fldCharType="begin"/>
            </w:r>
            <w:r w:rsidR="009A40C8">
              <w:rPr>
                <w:noProof/>
                <w:webHidden/>
              </w:rPr>
              <w:instrText xml:space="preserve"> PAGEREF _Toc529446623 \h </w:instrText>
            </w:r>
            <w:r w:rsidR="009A40C8">
              <w:rPr>
                <w:noProof/>
                <w:webHidden/>
              </w:rPr>
            </w:r>
            <w:r w:rsidR="009A40C8">
              <w:rPr>
                <w:noProof/>
                <w:webHidden/>
              </w:rPr>
              <w:fldChar w:fldCharType="separate"/>
            </w:r>
            <w:r w:rsidR="009A40C8">
              <w:rPr>
                <w:noProof/>
                <w:webHidden/>
              </w:rPr>
              <w:t>16</w:t>
            </w:r>
            <w:r w:rsidR="009A40C8">
              <w:rPr>
                <w:noProof/>
                <w:webHidden/>
              </w:rPr>
              <w:fldChar w:fldCharType="end"/>
            </w:r>
          </w:hyperlink>
        </w:p>
        <w:p w14:paraId="5C855F54" w14:textId="4D11FD40" w:rsidR="009A40C8" w:rsidRDefault="00F50994">
          <w:pPr>
            <w:pStyle w:val="TOC3"/>
            <w:tabs>
              <w:tab w:val="left" w:pos="1100"/>
              <w:tab w:val="right" w:leader="dot" w:pos="10070"/>
            </w:tabs>
            <w:rPr>
              <w:rFonts w:eastAsiaTheme="minorEastAsia"/>
              <w:noProof/>
              <w:sz w:val="22"/>
            </w:rPr>
          </w:pPr>
          <w:hyperlink w:anchor="_Toc529446624" w:history="1">
            <w:r w:rsidR="009A40C8" w:rsidRPr="00B62F17">
              <w:rPr>
                <w:rStyle w:val="Hyperlink"/>
                <w:noProof/>
              </w:rPr>
              <w:t>8.2.2</w:t>
            </w:r>
            <w:r w:rsidR="009A40C8">
              <w:rPr>
                <w:rFonts w:eastAsiaTheme="minorEastAsia"/>
                <w:noProof/>
                <w:sz w:val="22"/>
              </w:rPr>
              <w:tab/>
            </w:r>
            <w:r w:rsidR="009A40C8" w:rsidRPr="00B62F17">
              <w:rPr>
                <w:rStyle w:val="Hyperlink"/>
                <w:noProof/>
              </w:rPr>
              <w:t>List of Power Users by Site</w:t>
            </w:r>
            <w:r w:rsidR="009A40C8">
              <w:rPr>
                <w:noProof/>
                <w:webHidden/>
              </w:rPr>
              <w:tab/>
            </w:r>
            <w:r w:rsidR="009A40C8">
              <w:rPr>
                <w:noProof/>
                <w:webHidden/>
              </w:rPr>
              <w:fldChar w:fldCharType="begin"/>
            </w:r>
            <w:r w:rsidR="009A40C8">
              <w:rPr>
                <w:noProof/>
                <w:webHidden/>
              </w:rPr>
              <w:instrText xml:space="preserve"> PAGEREF _Toc529446624 \h </w:instrText>
            </w:r>
            <w:r w:rsidR="009A40C8">
              <w:rPr>
                <w:noProof/>
                <w:webHidden/>
              </w:rPr>
            </w:r>
            <w:r w:rsidR="009A40C8">
              <w:rPr>
                <w:noProof/>
                <w:webHidden/>
              </w:rPr>
              <w:fldChar w:fldCharType="separate"/>
            </w:r>
            <w:r w:rsidR="009A40C8">
              <w:rPr>
                <w:noProof/>
                <w:webHidden/>
              </w:rPr>
              <w:t>16</w:t>
            </w:r>
            <w:r w:rsidR="009A40C8">
              <w:rPr>
                <w:noProof/>
                <w:webHidden/>
              </w:rPr>
              <w:fldChar w:fldCharType="end"/>
            </w:r>
          </w:hyperlink>
        </w:p>
        <w:p w14:paraId="03A70C76" w14:textId="12660B89" w:rsidR="009A40C8" w:rsidRDefault="00F50994">
          <w:pPr>
            <w:pStyle w:val="TOC2"/>
            <w:tabs>
              <w:tab w:val="left" w:pos="880"/>
              <w:tab w:val="right" w:leader="dot" w:pos="10070"/>
            </w:tabs>
            <w:rPr>
              <w:rFonts w:eastAsiaTheme="minorEastAsia"/>
              <w:noProof/>
              <w:sz w:val="22"/>
            </w:rPr>
          </w:pPr>
          <w:hyperlink w:anchor="_Toc529446625" w:history="1">
            <w:r w:rsidR="009A40C8" w:rsidRPr="00B62F17">
              <w:rPr>
                <w:rStyle w:val="Hyperlink"/>
                <w:rFonts w:cstheme="minorHAnsi"/>
                <w:noProof/>
              </w:rPr>
              <w:t>8.3</w:t>
            </w:r>
            <w:r w:rsidR="009A40C8">
              <w:rPr>
                <w:rFonts w:eastAsiaTheme="minorEastAsia"/>
                <w:noProof/>
                <w:sz w:val="22"/>
              </w:rPr>
              <w:tab/>
            </w:r>
            <w:r w:rsidR="009A40C8" w:rsidRPr="00B62F17">
              <w:rPr>
                <w:rStyle w:val="Hyperlink"/>
                <w:rFonts w:cstheme="minorHAnsi"/>
                <w:noProof/>
              </w:rPr>
              <w:t>Common Report Examples</w:t>
            </w:r>
            <w:r w:rsidR="009A40C8">
              <w:rPr>
                <w:noProof/>
                <w:webHidden/>
              </w:rPr>
              <w:tab/>
            </w:r>
            <w:r w:rsidR="009A40C8">
              <w:rPr>
                <w:noProof/>
                <w:webHidden/>
              </w:rPr>
              <w:fldChar w:fldCharType="begin"/>
            </w:r>
            <w:r w:rsidR="009A40C8">
              <w:rPr>
                <w:noProof/>
                <w:webHidden/>
              </w:rPr>
              <w:instrText xml:space="preserve"> PAGEREF _Toc529446625 \h </w:instrText>
            </w:r>
            <w:r w:rsidR="009A40C8">
              <w:rPr>
                <w:noProof/>
                <w:webHidden/>
              </w:rPr>
            </w:r>
            <w:r w:rsidR="009A40C8">
              <w:rPr>
                <w:noProof/>
                <w:webHidden/>
              </w:rPr>
              <w:fldChar w:fldCharType="separate"/>
            </w:r>
            <w:r w:rsidR="009A40C8">
              <w:rPr>
                <w:noProof/>
                <w:webHidden/>
              </w:rPr>
              <w:t>18</w:t>
            </w:r>
            <w:r w:rsidR="009A40C8">
              <w:rPr>
                <w:noProof/>
                <w:webHidden/>
              </w:rPr>
              <w:fldChar w:fldCharType="end"/>
            </w:r>
          </w:hyperlink>
        </w:p>
        <w:p w14:paraId="3A95B068" w14:textId="3627D020" w:rsidR="009A40C8" w:rsidRDefault="00F50994">
          <w:pPr>
            <w:pStyle w:val="TOC3"/>
            <w:tabs>
              <w:tab w:val="left" w:pos="1100"/>
              <w:tab w:val="right" w:leader="dot" w:pos="10070"/>
            </w:tabs>
            <w:rPr>
              <w:rFonts w:eastAsiaTheme="minorEastAsia"/>
              <w:noProof/>
              <w:sz w:val="22"/>
            </w:rPr>
          </w:pPr>
          <w:hyperlink w:anchor="_Toc529446626" w:history="1">
            <w:r w:rsidR="009A40C8" w:rsidRPr="00B62F17">
              <w:rPr>
                <w:rStyle w:val="Hyperlink"/>
                <w:noProof/>
              </w:rPr>
              <w:t>8.3.1</w:t>
            </w:r>
            <w:r w:rsidR="009A40C8">
              <w:rPr>
                <w:rFonts w:eastAsiaTheme="minorEastAsia"/>
                <w:noProof/>
                <w:sz w:val="22"/>
              </w:rPr>
              <w:tab/>
            </w:r>
            <w:r w:rsidR="009A40C8" w:rsidRPr="00B62F17">
              <w:rPr>
                <w:rStyle w:val="Hyperlink"/>
                <w:noProof/>
              </w:rPr>
              <w:t>3 Month Pricing</w:t>
            </w:r>
            <w:r w:rsidR="009A40C8">
              <w:rPr>
                <w:noProof/>
                <w:webHidden/>
              </w:rPr>
              <w:tab/>
            </w:r>
            <w:r w:rsidR="009A40C8">
              <w:rPr>
                <w:noProof/>
                <w:webHidden/>
              </w:rPr>
              <w:fldChar w:fldCharType="begin"/>
            </w:r>
            <w:r w:rsidR="009A40C8">
              <w:rPr>
                <w:noProof/>
                <w:webHidden/>
              </w:rPr>
              <w:instrText xml:space="preserve"> PAGEREF _Toc529446626 \h </w:instrText>
            </w:r>
            <w:r w:rsidR="009A40C8">
              <w:rPr>
                <w:noProof/>
                <w:webHidden/>
              </w:rPr>
            </w:r>
            <w:r w:rsidR="009A40C8">
              <w:rPr>
                <w:noProof/>
                <w:webHidden/>
              </w:rPr>
              <w:fldChar w:fldCharType="separate"/>
            </w:r>
            <w:r w:rsidR="009A40C8">
              <w:rPr>
                <w:noProof/>
                <w:webHidden/>
              </w:rPr>
              <w:t>18</w:t>
            </w:r>
            <w:r w:rsidR="009A40C8">
              <w:rPr>
                <w:noProof/>
                <w:webHidden/>
              </w:rPr>
              <w:fldChar w:fldCharType="end"/>
            </w:r>
          </w:hyperlink>
        </w:p>
        <w:p w14:paraId="1B9D5FB3" w14:textId="158857B9" w:rsidR="009A40C8" w:rsidRDefault="00F50994">
          <w:pPr>
            <w:pStyle w:val="TOC3"/>
            <w:tabs>
              <w:tab w:val="left" w:pos="1100"/>
              <w:tab w:val="right" w:leader="dot" w:pos="10070"/>
            </w:tabs>
            <w:rPr>
              <w:rFonts w:eastAsiaTheme="minorEastAsia"/>
              <w:noProof/>
              <w:sz w:val="22"/>
            </w:rPr>
          </w:pPr>
          <w:hyperlink w:anchor="_Toc529446627" w:history="1">
            <w:r w:rsidR="009A40C8" w:rsidRPr="00B62F17">
              <w:rPr>
                <w:rStyle w:val="Hyperlink"/>
                <w:noProof/>
              </w:rPr>
              <w:t>8.3.2</w:t>
            </w:r>
            <w:r w:rsidR="009A40C8">
              <w:rPr>
                <w:rFonts w:eastAsiaTheme="minorEastAsia"/>
                <w:noProof/>
                <w:sz w:val="22"/>
              </w:rPr>
              <w:tab/>
            </w:r>
            <w:r w:rsidR="009A40C8" w:rsidRPr="00B62F17">
              <w:rPr>
                <w:rStyle w:val="Hyperlink"/>
                <w:noProof/>
              </w:rPr>
              <w:t>SAP Pricing File</w:t>
            </w:r>
            <w:r w:rsidR="009A40C8">
              <w:rPr>
                <w:noProof/>
                <w:webHidden/>
              </w:rPr>
              <w:tab/>
            </w:r>
            <w:r w:rsidR="009A40C8">
              <w:rPr>
                <w:noProof/>
                <w:webHidden/>
              </w:rPr>
              <w:fldChar w:fldCharType="begin"/>
            </w:r>
            <w:r w:rsidR="009A40C8">
              <w:rPr>
                <w:noProof/>
                <w:webHidden/>
              </w:rPr>
              <w:instrText xml:space="preserve"> PAGEREF _Toc529446627 \h </w:instrText>
            </w:r>
            <w:r w:rsidR="009A40C8">
              <w:rPr>
                <w:noProof/>
                <w:webHidden/>
              </w:rPr>
            </w:r>
            <w:r w:rsidR="009A40C8">
              <w:rPr>
                <w:noProof/>
                <w:webHidden/>
              </w:rPr>
              <w:fldChar w:fldCharType="separate"/>
            </w:r>
            <w:r w:rsidR="009A40C8">
              <w:rPr>
                <w:noProof/>
                <w:webHidden/>
              </w:rPr>
              <w:t>18</w:t>
            </w:r>
            <w:r w:rsidR="009A40C8">
              <w:rPr>
                <w:noProof/>
                <w:webHidden/>
              </w:rPr>
              <w:fldChar w:fldCharType="end"/>
            </w:r>
          </w:hyperlink>
        </w:p>
        <w:p w14:paraId="7F6D084D" w14:textId="56EB3829" w:rsidR="009A40C8" w:rsidRDefault="00F50994">
          <w:pPr>
            <w:pStyle w:val="TOC3"/>
            <w:tabs>
              <w:tab w:val="left" w:pos="1100"/>
              <w:tab w:val="right" w:leader="dot" w:pos="10070"/>
            </w:tabs>
            <w:rPr>
              <w:rFonts w:eastAsiaTheme="minorEastAsia"/>
              <w:noProof/>
              <w:sz w:val="22"/>
            </w:rPr>
          </w:pPr>
          <w:hyperlink w:anchor="_Toc529446628" w:history="1">
            <w:r w:rsidR="009A40C8" w:rsidRPr="00B62F17">
              <w:rPr>
                <w:rStyle w:val="Hyperlink"/>
                <w:noProof/>
              </w:rPr>
              <w:t>8.3.3</w:t>
            </w:r>
            <w:r w:rsidR="009A40C8">
              <w:rPr>
                <w:rFonts w:eastAsiaTheme="minorEastAsia"/>
                <w:noProof/>
                <w:sz w:val="22"/>
              </w:rPr>
              <w:tab/>
            </w:r>
            <w:r w:rsidR="009A40C8" w:rsidRPr="00B62F17">
              <w:rPr>
                <w:rStyle w:val="Hyperlink"/>
                <w:noProof/>
              </w:rPr>
              <w:t>Pricing Grid</w:t>
            </w:r>
            <w:r w:rsidR="009A40C8">
              <w:rPr>
                <w:noProof/>
                <w:webHidden/>
              </w:rPr>
              <w:tab/>
            </w:r>
            <w:r w:rsidR="009A40C8">
              <w:rPr>
                <w:noProof/>
                <w:webHidden/>
              </w:rPr>
              <w:fldChar w:fldCharType="begin"/>
            </w:r>
            <w:r w:rsidR="009A40C8">
              <w:rPr>
                <w:noProof/>
                <w:webHidden/>
              </w:rPr>
              <w:instrText xml:space="preserve"> PAGEREF _Toc529446628 \h </w:instrText>
            </w:r>
            <w:r w:rsidR="009A40C8">
              <w:rPr>
                <w:noProof/>
                <w:webHidden/>
              </w:rPr>
            </w:r>
            <w:r w:rsidR="009A40C8">
              <w:rPr>
                <w:noProof/>
                <w:webHidden/>
              </w:rPr>
              <w:fldChar w:fldCharType="separate"/>
            </w:r>
            <w:r w:rsidR="009A40C8">
              <w:rPr>
                <w:noProof/>
                <w:webHidden/>
              </w:rPr>
              <w:t>18</w:t>
            </w:r>
            <w:r w:rsidR="009A40C8">
              <w:rPr>
                <w:noProof/>
                <w:webHidden/>
              </w:rPr>
              <w:fldChar w:fldCharType="end"/>
            </w:r>
          </w:hyperlink>
        </w:p>
        <w:p w14:paraId="14E46D9B" w14:textId="51F495D7" w:rsidR="009A40C8" w:rsidRDefault="00F50994">
          <w:pPr>
            <w:pStyle w:val="TOC3"/>
            <w:tabs>
              <w:tab w:val="left" w:pos="1100"/>
              <w:tab w:val="right" w:leader="dot" w:pos="10070"/>
            </w:tabs>
            <w:rPr>
              <w:rFonts w:eastAsiaTheme="minorEastAsia"/>
              <w:noProof/>
              <w:sz w:val="22"/>
            </w:rPr>
          </w:pPr>
          <w:hyperlink w:anchor="_Toc529446629" w:history="1">
            <w:r w:rsidR="009A40C8" w:rsidRPr="00B62F17">
              <w:rPr>
                <w:rStyle w:val="Hyperlink"/>
                <w:noProof/>
              </w:rPr>
              <w:t>8.3.4</w:t>
            </w:r>
            <w:r w:rsidR="009A40C8">
              <w:rPr>
                <w:rFonts w:eastAsiaTheme="minorEastAsia"/>
                <w:noProof/>
                <w:sz w:val="22"/>
              </w:rPr>
              <w:tab/>
            </w:r>
            <w:r w:rsidR="009A40C8" w:rsidRPr="00B62F17">
              <w:rPr>
                <w:rStyle w:val="Hyperlink"/>
                <w:noProof/>
              </w:rPr>
              <w:t>12176 Default Pricing (Everyday Discount)</w:t>
            </w:r>
            <w:r w:rsidR="009A40C8">
              <w:rPr>
                <w:noProof/>
                <w:webHidden/>
              </w:rPr>
              <w:tab/>
            </w:r>
            <w:r w:rsidR="009A40C8">
              <w:rPr>
                <w:noProof/>
                <w:webHidden/>
              </w:rPr>
              <w:fldChar w:fldCharType="begin"/>
            </w:r>
            <w:r w:rsidR="009A40C8">
              <w:rPr>
                <w:noProof/>
                <w:webHidden/>
              </w:rPr>
              <w:instrText xml:space="preserve"> PAGEREF _Toc529446629 \h </w:instrText>
            </w:r>
            <w:r w:rsidR="009A40C8">
              <w:rPr>
                <w:noProof/>
                <w:webHidden/>
              </w:rPr>
            </w:r>
            <w:r w:rsidR="009A40C8">
              <w:rPr>
                <w:noProof/>
                <w:webHidden/>
              </w:rPr>
              <w:fldChar w:fldCharType="separate"/>
            </w:r>
            <w:r w:rsidR="009A40C8">
              <w:rPr>
                <w:noProof/>
                <w:webHidden/>
              </w:rPr>
              <w:t>19</w:t>
            </w:r>
            <w:r w:rsidR="009A40C8">
              <w:rPr>
                <w:noProof/>
                <w:webHidden/>
              </w:rPr>
              <w:fldChar w:fldCharType="end"/>
            </w:r>
          </w:hyperlink>
        </w:p>
        <w:p w14:paraId="1A4DA210" w14:textId="6689F283" w:rsidR="009A40C8" w:rsidRDefault="00F50994">
          <w:pPr>
            <w:pStyle w:val="TOC2"/>
            <w:tabs>
              <w:tab w:val="left" w:pos="880"/>
              <w:tab w:val="right" w:leader="dot" w:pos="10070"/>
            </w:tabs>
            <w:rPr>
              <w:rFonts w:eastAsiaTheme="minorEastAsia"/>
              <w:noProof/>
              <w:sz w:val="22"/>
            </w:rPr>
          </w:pPr>
          <w:hyperlink w:anchor="_Toc529446630" w:history="1">
            <w:r w:rsidR="009A40C8" w:rsidRPr="00B62F17">
              <w:rPr>
                <w:rStyle w:val="Hyperlink"/>
                <w:rFonts w:cstheme="minorHAnsi"/>
                <w:noProof/>
              </w:rPr>
              <w:t>8.4</w:t>
            </w:r>
            <w:r w:rsidR="009A40C8">
              <w:rPr>
                <w:rFonts w:eastAsiaTheme="minorEastAsia"/>
                <w:noProof/>
                <w:sz w:val="22"/>
              </w:rPr>
              <w:tab/>
            </w:r>
            <w:r w:rsidR="009A40C8" w:rsidRPr="00B62F17">
              <w:rPr>
                <w:rStyle w:val="Hyperlink"/>
                <w:rFonts w:cstheme="minorHAnsi"/>
                <w:noProof/>
              </w:rPr>
              <w:t>Data Availability Requests Examples</w:t>
            </w:r>
            <w:r w:rsidR="009A40C8">
              <w:rPr>
                <w:noProof/>
                <w:webHidden/>
              </w:rPr>
              <w:tab/>
            </w:r>
            <w:r w:rsidR="009A40C8">
              <w:rPr>
                <w:noProof/>
                <w:webHidden/>
              </w:rPr>
              <w:fldChar w:fldCharType="begin"/>
            </w:r>
            <w:r w:rsidR="009A40C8">
              <w:rPr>
                <w:noProof/>
                <w:webHidden/>
              </w:rPr>
              <w:instrText xml:space="preserve"> PAGEREF _Toc529446630 \h </w:instrText>
            </w:r>
            <w:r w:rsidR="009A40C8">
              <w:rPr>
                <w:noProof/>
                <w:webHidden/>
              </w:rPr>
            </w:r>
            <w:r w:rsidR="009A40C8">
              <w:rPr>
                <w:noProof/>
                <w:webHidden/>
              </w:rPr>
              <w:fldChar w:fldCharType="separate"/>
            </w:r>
            <w:r w:rsidR="009A40C8">
              <w:rPr>
                <w:noProof/>
                <w:webHidden/>
              </w:rPr>
              <w:t>20</w:t>
            </w:r>
            <w:r w:rsidR="009A40C8">
              <w:rPr>
                <w:noProof/>
                <w:webHidden/>
              </w:rPr>
              <w:fldChar w:fldCharType="end"/>
            </w:r>
          </w:hyperlink>
        </w:p>
        <w:p w14:paraId="2F4EEF9E" w14:textId="32F6D9E4" w:rsidR="009A40C8" w:rsidRDefault="00F50994">
          <w:pPr>
            <w:pStyle w:val="TOC3"/>
            <w:tabs>
              <w:tab w:val="left" w:pos="1100"/>
              <w:tab w:val="right" w:leader="dot" w:pos="10070"/>
            </w:tabs>
            <w:rPr>
              <w:rFonts w:eastAsiaTheme="minorEastAsia"/>
              <w:noProof/>
              <w:sz w:val="22"/>
            </w:rPr>
          </w:pPr>
          <w:hyperlink w:anchor="_Toc529446631" w:history="1">
            <w:r w:rsidR="009A40C8" w:rsidRPr="00B62F17">
              <w:rPr>
                <w:rStyle w:val="Hyperlink"/>
                <w:noProof/>
              </w:rPr>
              <w:t>8.4.1</w:t>
            </w:r>
            <w:r w:rsidR="009A40C8">
              <w:rPr>
                <w:rFonts w:eastAsiaTheme="minorEastAsia"/>
                <w:noProof/>
                <w:sz w:val="22"/>
              </w:rPr>
              <w:tab/>
            </w:r>
            <w:r w:rsidR="009A40C8" w:rsidRPr="00B62F17">
              <w:rPr>
                <w:rStyle w:val="Hyperlink"/>
                <w:noProof/>
              </w:rPr>
              <w:t>ZOR101012176 – Support Agreement GOA and BANK Report</w:t>
            </w:r>
            <w:r w:rsidR="009A40C8">
              <w:rPr>
                <w:noProof/>
                <w:webHidden/>
              </w:rPr>
              <w:tab/>
            </w:r>
            <w:r w:rsidR="009A40C8">
              <w:rPr>
                <w:noProof/>
                <w:webHidden/>
              </w:rPr>
              <w:fldChar w:fldCharType="begin"/>
            </w:r>
            <w:r w:rsidR="009A40C8">
              <w:rPr>
                <w:noProof/>
                <w:webHidden/>
              </w:rPr>
              <w:instrText xml:space="preserve"> PAGEREF _Toc529446631 \h </w:instrText>
            </w:r>
            <w:r w:rsidR="009A40C8">
              <w:rPr>
                <w:noProof/>
                <w:webHidden/>
              </w:rPr>
            </w:r>
            <w:r w:rsidR="009A40C8">
              <w:rPr>
                <w:noProof/>
                <w:webHidden/>
              </w:rPr>
              <w:fldChar w:fldCharType="separate"/>
            </w:r>
            <w:r w:rsidR="009A40C8">
              <w:rPr>
                <w:noProof/>
                <w:webHidden/>
              </w:rPr>
              <w:t>20</w:t>
            </w:r>
            <w:r w:rsidR="009A40C8">
              <w:rPr>
                <w:noProof/>
                <w:webHidden/>
              </w:rPr>
              <w:fldChar w:fldCharType="end"/>
            </w:r>
          </w:hyperlink>
        </w:p>
        <w:p w14:paraId="024B55E5" w14:textId="7E6369DC" w:rsidR="009A40C8" w:rsidRDefault="00F50994">
          <w:pPr>
            <w:pStyle w:val="TOC3"/>
            <w:tabs>
              <w:tab w:val="left" w:pos="1320"/>
              <w:tab w:val="right" w:leader="dot" w:pos="10070"/>
            </w:tabs>
            <w:rPr>
              <w:rFonts w:eastAsiaTheme="minorEastAsia"/>
              <w:noProof/>
              <w:sz w:val="22"/>
            </w:rPr>
          </w:pPr>
          <w:hyperlink w:anchor="_Toc529446632" w:history="1">
            <w:r w:rsidR="009A40C8" w:rsidRPr="00B62F17">
              <w:rPr>
                <w:rStyle w:val="Hyperlink"/>
                <w:rFonts w:cstheme="minorHAnsi"/>
                <w:noProof/>
              </w:rPr>
              <w:t>8.4.27</w:t>
            </w:r>
            <w:r w:rsidR="009A40C8">
              <w:rPr>
                <w:rFonts w:eastAsiaTheme="minorEastAsia"/>
                <w:noProof/>
                <w:sz w:val="22"/>
              </w:rPr>
              <w:tab/>
            </w:r>
            <w:r w:rsidR="009A40C8" w:rsidRPr="00B62F17">
              <w:rPr>
                <w:rStyle w:val="Hyperlink"/>
                <w:rFonts w:cstheme="minorHAnsi"/>
                <w:noProof/>
              </w:rPr>
              <w:t>12176 Group Pricing (Off-Premise Discount)</w:t>
            </w:r>
            <w:r w:rsidR="009A40C8">
              <w:rPr>
                <w:noProof/>
                <w:webHidden/>
              </w:rPr>
              <w:tab/>
            </w:r>
            <w:r w:rsidR="009A40C8">
              <w:rPr>
                <w:noProof/>
                <w:webHidden/>
              </w:rPr>
              <w:fldChar w:fldCharType="begin"/>
            </w:r>
            <w:r w:rsidR="009A40C8">
              <w:rPr>
                <w:noProof/>
                <w:webHidden/>
              </w:rPr>
              <w:instrText xml:space="preserve"> PAGEREF _Toc529446632 \h </w:instrText>
            </w:r>
            <w:r w:rsidR="009A40C8">
              <w:rPr>
                <w:noProof/>
                <w:webHidden/>
              </w:rPr>
            </w:r>
            <w:r w:rsidR="009A40C8">
              <w:rPr>
                <w:noProof/>
                <w:webHidden/>
              </w:rPr>
              <w:fldChar w:fldCharType="separate"/>
            </w:r>
            <w:r w:rsidR="009A40C8">
              <w:rPr>
                <w:noProof/>
                <w:webHidden/>
              </w:rPr>
              <w:t>20</w:t>
            </w:r>
            <w:r w:rsidR="009A40C8">
              <w:rPr>
                <w:noProof/>
                <w:webHidden/>
              </w:rPr>
              <w:fldChar w:fldCharType="end"/>
            </w:r>
          </w:hyperlink>
        </w:p>
        <w:p w14:paraId="04BA41AA" w14:textId="5A56E4B5" w:rsidR="00D214CC" w:rsidRDefault="00D214CC">
          <w:r>
            <w:rPr>
              <w:b/>
              <w:bCs/>
              <w:noProof/>
            </w:rPr>
            <w:fldChar w:fldCharType="end"/>
          </w:r>
        </w:p>
      </w:sdtContent>
    </w:sdt>
    <w:p w14:paraId="0BC747E0" w14:textId="57F357A1" w:rsidR="00D036AE" w:rsidRPr="006758DF" w:rsidRDefault="00D036AE" w:rsidP="00E16EC6">
      <w:pPr>
        <w:pStyle w:val="Heading1"/>
        <w:rPr>
          <w:rFonts w:asciiTheme="minorHAnsi" w:hAnsiTheme="minorHAnsi" w:cstheme="minorHAnsi"/>
        </w:rPr>
      </w:pPr>
      <w:bookmarkStart w:id="3" w:name="_Toc529446602"/>
      <w:r w:rsidRPr="006758DF">
        <w:rPr>
          <w:rFonts w:asciiTheme="minorHAnsi" w:hAnsiTheme="minorHAnsi" w:cstheme="minorHAnsi"/>
        </w:rPr>
        <w:lastRenderedPageBreak/>
        <w:t>Revision History</w:t>
      </w:r>
      <w:bookmarkEnd w:id="2"/>
      <w:bookmarkEnd w:id="1"/>
      <w:bookmarkEnd w:id="3"/>
    </w:p>
    <w:p w14:paraId="75834869" w14:textId="2C0538EF" w:rsidR="001C3A87" w:rsidRPr="006758DF" w:rsidRDefault="001C3A87" w:rsidP="001C3A87">
      <w:pPr>
        <w:rPr>
          <w:rFonts w:cstheme="minorHAnsi"/>
          <w:sz w:val="22"/>
        </w:rPr>
      </w:pPr>
      <w:r w:rsidRPr="006758DF">
        <w:rPr>
          <w:rFonts w:cstheme="minorHAnsi"/>
          <w:sz w:val="22"/>
        </w:rPr>
        <w:t>The Revision History table records significant changes to the business requirements document inclusive of project scope, objectives, cost, risk, design, organization and schedule. The document will be reviewed with both clients and project team regularly through the project life cycle.</w:t>
      </w:r>
    </w:p>
    <w:tbl>
      <w:tblPr>
        <w:tblStyle w:val="GridTable4-Accent1"/>
        <w:tblW w:w="10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215"/>
        <w:gridCol w:w="1872"/>
        <w:gridCol w:w="6480"/>
      </w:tblGrid>
      <w:tr w:rsidR="00661192" w:rsidRPr="006758DF" w14:paraId="2CF2704C" w14:textId="77777777" w:rsidTr="0074234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71D1A86" w14:textId="77777777" w:rsidR="00661192" w:rsidRPr="006758DF" w:rsidRDefault="00661192" w:rsidP="00A7561F">
            <w:pPr>
              <w:spacing w:line="276" w:lineRule="auto"/>
              <w:rPr>
                <w:rFonts w:cstheme="minorHAnsi"/>
              </w:rPr>
            </w:pPr>
            <w:r w:rsidRPr="006758DF">
              <w:rPr>
                <w:rFonts w:cstheme="minorHAnsi"/>
                <w:color w:val="FFFFFF"/>
              </w:rPr>
              <w:t>Version</w:t>
            </w:r>
          </w:p>
        </w:tc>
        <w:tc>
          <w:tcPr>
            <w:tcW w:w="1215" w:type="dxa"/>
            <w:tcBorders>
              <w:top w:val="none" w:sz="0" w:space="0" w:color="auto"/>
              <w:left w:val="none" w:sz="0" w:space="0" w:color="auto"/>
              <w:bottom w:val="none" w:sz="0" w:space="0" w:color="auto"/>
              <w:right w:val="none" w:sz="0" w:space="0" w:color="auto"/>
            </w:tcBorders>
          </w:tcPr>
          <w:p w14:paraId="3F96EC78" w14:textId="77777777" w:rsidR="0027538C" w:rsidRPr="006758DF" w:rsidRDefault="00661192" w:rsidP="00A7561F">
            <w:pPr>
              <w:spacing w:line="276" w:lineRule="auto"/>
              <w:cnfStyle w:val="100000000000" w:firstRow="1" w:lastRow="0" w:firstColumn="0" w:lastColumn="0" w:oddVBand="0" w:evenVBand="0" w:oddHBand="0" w:evenHBand="0" w:firstRowFirstColumn="0" w:firstRowLastColumn="0" w:lastRowFirstColumn="0" w:lastRowLastColumn="0"/>
              <w:rPr>
                <w:rFonts w:cstheme="minorHAnsi"/>
                <w:color w:val="FFFFFF"/>
              </w:rPr>
            </w:pPr>
            <w:r w:rsidRPr="006758DF">
              <w:rPr>
                <w:rFonts w:cstheme="minorHAnsi"/>
                <w:color w:val="FFFFFF"/>
              </w:rPr>
              <w:t xml:space="preserve">Date </w:t>
            </w:r>
          </w:p>
          <w:p w14:paraId="328F8D70" w14:textId="4C0038FC" w:rsidR="00661192" w:rsidRPr="006758DF" w:rsidRDefault="00661192" w:rsidP="00A7561F">
            <w:pPr>
              <w:spacing w:line="276" w:lineRule="auto"/>
              <w:cnfStyle w:val="100000000000" w:firstRow="1" w:lastRow="0" w:firstColumn="0" w:lastColumn="0" w:oddVBand="0" w:evenVBand="0" w:oddHBand="0" w:evenHBand="0" w:firstRowFirstColumn="0" w:firstRowLastColumn="0" w:lastRowFirstColumn="0" w:lastRowLastColumn="0"/>
              <w:rPr>
                <w:rFonts w:cstheme="minorHAnsi"/>
              </w:rPr>
            </w:pPr>
            <w:r w:rsidRPr="006758DF">
              <w:rPr>
                <w:rFonts w:cstheme="minorHAnsi"/>
                <w:color w:val="FFFFFF"/>
              </w:rPr>
              <w:t>Changed</w:t>
            </w:r>
          </w:p>
        </w:tc>
        <w:tc>
          <w:tcPr>
            <w:tcW w:w="1872" w:type="dxa"/>
            <w:tcBorders>
              <w:top w:val="none" w:sz="0" w:space="0" w:color="auto"/>
              <w:left w:val="none" w:sz="0" w:space="0" w:color="auto"/>
              <w:bottom w:val="none" w:sz="0" w:space="0" w:color="auto"/>
              <w:right w:val="none" w:sz="0" w:space="0" w:color="auto"/>
            </w:tcBorders>
          </w:tcPr>
          <w:p w14:paraId="4831E292" w14:textId="77777777" w:rsidR="00661192" w:rsidRPr="006758DF" w:rsidRDefault="00661192" w:rsidP="00A7561F">
            <w:pPr>
              <w:spacing w:line="276" w:lineRule="auto"/>
              <w:cnfStyle w:val="100000000000" w:firstRow="1" w:lastRow="0" w:firstColumn="0" w:lastColumn="0" w:oddVBand="0" w:evenVBand="0" w:oddHBand="0" w:evenHBand="0" w:firstRowFirstColumn="0" w:firstRowLastColumn="0" w:lastRowFirstColumn="0" w:lastRowLastColumn="0"/>
              <w:rPr>
                <w:rFonts w:cstheme="minorHAnsi"/>
              </w:rPr>
            </w:pPr>
            <w:r w:rsidRPr="006758DF">
              <w:rPr>
                <w:rFonts w:cstheme="minorHAnsi"/>
                <w:color w:val="FFFFFF"/>
              </w:rPr>
              <w:t>Revised By</w:t>
            </w:r>
          </w:p>
        </w:tc>
        <w:tc>
          <w:tcPr>
            <w:tcW w:w="6480" w:type="dxa"/>
            <w:tcBorders>
              <w:top w:val="none" w:sz="0" w:space="0" w:color="auto"/>
              <w:left w:val="none" w:sz="0" w:space="0" w:color="auto"/>
              <w:bottom w:val="none" w:sz="0" w:space="0" w:color="auto"/>
              <w:right w:val="none" w:sz="0" w:space="0" w:color="auto"/>
            </w:tcBorders>
          </w:tcPr>
          <w:p w14:paraId="3EA07698" w14:textId="77777777" w:rsidR="00661192" w:rsidRPr="006758DF" w:rsidRDefault="00661192" w:rsidP="00A7561F">
            <w:pPr>
              <w:spacing w:line="276" w:lineRule="auto"/>
              <w:cnfStyle w:val="100000000000" w:firstRow="1" w:lastRow="0" w:firstColumn="0" w:lastColumn="0" w:oddVBand="0" w:evenVBand="0" w:oddHBand="0" w:evenHBand="0" w:firstRowFirstColumn="0" w:firstRowLastColumn="0" w:lastRowFirstColumn="0" w:lastRowLastColumn="0"/>
              <w:rPr>
                <w:rFonts w:cstheme="minorHAnsi"/>
              </w:rPr>
            </w:pPr>
            <w:r w:rsidRPr="006758DF">
              <w:rPr>
                <w:rFonts w:cstheme="minorHAnsi"/>
                <w:color w:val="FFFFFF"/>
              </w:rPr>
              <w:t>Revision Details/Reason</w:t>
            </w:r>
          </w:p>
        </w:tc>
      </w:tr>
      <w:tr w:rsidR="00661192" w:rsidRPr="006758DF" w14:paraId="5690C248" w14:textId="77777777" w:rsidTr="00742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BCAED99" w14:textId="2E500481" w:rsidR="00661192" w:rsidRPr="00417CC0" w:rsidRDefault="001830E8" w:rsidP="009A6699">
            <w:pPr>
              <w:spacing w:line="276" w:lineRule="auto"/>
              <w:rPr>
                <w:rFonts w:cstheme="minorHAnsi"/>
                <w:b w:val="0"/>
              </w:rPr>
            </w:pPr>
            <w:r w:rsidRPr="00417CC0">
              <w:rPr>
                <w:rFonts w:cstheme="minorHAnsi"/>
                <w:b w:val="0"/>
              </w:rPr>
              <w:t>1.0</w:t>
            </w:r>
          </w:p>
        </w:tc>
        <w:tc>
          <w:tcPr>
            <w:tcW w:w="1215" w:type="dxa"/>
          </w:tcPr>
          <w:p w14:paraId="6309E630" w14:textId="0A52E338" w:rsidR="00661192" w:rsidRPr="00417CC0" w:rsidRDefault="009A40C8" w:rsidP="00A7561F">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11/08/2018</w:t>
            </w:r>
          </w:p>
        </w:tc>
        <w:tc>
          <w:tcPr>
            <w:tcW w:w="1872" w:type="dxa"/>
          </w:tcPr>
          <w:p w14:paraId="0DD0B6F4" w14:textId="550D687A" w:rsidR="00661192" w:rsidRPr="00417CC0" w:rsidRDefault="001D0AEF" w:rsidP="00A7561F">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proofErr w:type="gramStart"/>
            <w:r w:rsidRPr="00417CC0">
              <w:rPr>
                <w:rFonts w:cstheme="minorHAnsi"/>
              </w:rPr>
              <w:t>F.Villaamil</w:t>
            </w:r>
            <w:proofErr w:type="spellEnd"/>
            <w:proofErr w:type="gramEnd"/>
          </w:p>
        </w:tc>
        <w:tc>
          <w:tcPr>
            <w:tcW w:w="6480" w:type="dxa"/>
          </w:tcPr>
          <w:p w14:paraId="03AB1D54" w14:textId="48B61424" w:rsidR="00661192" w:rsidRPr="00417CC0" w:rsidRDefault="009A40C8" w:rsidP="00AA3362">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DRAFT v1</w:t>
            </w:r>
          </w:p>
        </w:tc>
      </w:tr>
      <w:tr w:rsidR="00661192" w:rsidRPr="006758DF" w14:paraId="1A48A0AF" w14:textId="77777777" w:rsidTr="0074234F">
        <w:tc>
          <w:tcPr>
            <w:cnfStyle w:val="001000000000" w:firstRow="0" w:lastRow="0" w:firstColumn="1" w:lastColumn="0" w:oddVBand="0" w:evenVBand="0" w:oddHBand="0" w:evenHBand="0" w:firstRowFirstColumn="0" w:firstRowLastColumn="0" w:lastRowFirstColumn="0" w:lastRowLastColumn="0"/>
            <w:tcW w:w="850" w:type="dxa"/>
          </w:tcPr>
          <w:p w14:paraId="0A7A28CA" w14:textId="7C3BDECB" w:rsidR="00661192" w:rsidRPr="00974E96" w:rsidRDefault="00661192" w:rsidP="00A7561F">
            <w:pPr>
              <w:spacing w:line="276" w:lineRule="auto"/>
              <w:rPr>
                <w:rFonts w:cstheme="minorHAnsi"/>
                <w:b w:val="0"/>
                <w:szCs w:val="20"/>
              </w:rPr>
            </w:pPr>
          </w:p>
        </w:tc>
        <w:tc>
          <w:tcPr>
            <w:tcW w:w="1215" w:type="dxa"/>
          </w:tcPr>
          <w:p w14:paraId="0B7B7EB0" w14:textId="540FC66B" w:rsidR="00661192" w:rsidRPr="006758DF" w:rsidRDefault="00661192" w:rsidP="00A7561F">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872" w:type="dxa"/>
          </w:tcPr>
          <w:p w14:paraId="1BB7ED59" w14:textId="4BC4B2E5" w:rsidR="00661192" w:rsidRPr="006758DF" w:rsidRDefault="00661192" w:rsidP="00A7561F">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6480" w:type="dxa"/>
          </w:tcPr>
          <w:p w14:paraId="31F18A05" w14:textId="3A6C1F35" w:rsidR="00BE145D" w:rsidRPr="006758DF" w:rsidRDefault="00BE145D" w:rsidP="00185DFB">
            <w:pPr>
              <w:cnfStyle w:val="000000000000" w:firstRow="0" w:lastRow="0" w:firstColumn="0" w:lastColumn="0" w:oddVBand="0" w:evenVBand="0" w:oddHBand="0" w:evenHBand="0" w:firstRowFirstColumn="0" w:firstRowLastColumn="0" w:lastRowFirstColumn="0" w:lastRowLastColumn="0"/>
              <w:rPr>
                <w:rFonts w:cstheme="minorHAnsi"/>
              </w:rPr>
            </w:pPr>
          </w:p>
        </w:tc>
      </w:tr>
      <w:tr w:rsidR="00661192" w:rsidRPr="006758DF" w14:paraId="21CBF441" w14:textId="77777777" w:rsidTr="00742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6F491C42" w14:textId="3FF9722D" w:rsidR="00661192" w:rsidRPr="006758DF" w:rsidRDefault="00661192" w:rsidP="00A7561F">
            <w:pPr>
              <w:spacing w:line="276" w:lineRule="auto"/>
              <w:rPr>
                <w:rFonts w:cstheme="minorHAnsi"/>
              </w:rPr>
            </w:pPr>
          </w:p>
        </w:tc>
        <w:tc>
          <w:tcPr>
            <w:tcW w:w="1215" w:type="dxa"/>
          </w:tcPr>
          <w:p w14:paraId="62CE0324" w14:textId="29446593" w:rsidR="00661192" w:rsidRPr="006758DF" w:rsidRDefault="00661192" w:rsidP="00A7561F">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872" w:type="dxa"/>
          </w:tcPr>
          <w:p w14:paraId="145B5CF7" w14:textId="01C2CD23" w:rsidR="00661192" w:rsidRPr="006758DF" w:rsidRDefault="00661192" w:rsidP="00A7561F">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480" w:type="dxa"/>
          </w:tcPr>
          <w:p w14:paraId="6F29631B" w14:textId="30A69585" w:rsidR="00661192" w:rsidRPr="006758DF" w:rsidRDefault="00661192" w:rsidP="00A7561F">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61192" w:rsidRPr="006758DF" w14:paraId="2A5C2A70" w14:textId="77777777" w:rsidTr="0074234F">
        <w:tc>
          <w:tcPr>
            <w:cnfStyle w:val="001000000000" w:firstRow="0" w:lastRow="0" w:firstColumn="1" w:lastColumn="0" w:oddVBand="0" w:evenVBand="0" w:oddHBand="0" w:evenHBand="0" w:firstRowFirstColumn="0" w:firstRowLastColumn="0" w:lastRowFirstColumn="0" w:lastRowLastColumn="0"/>
            <w:tcW w:w="850" w:type="dxa"/>
          </w:tcPr>
          <w:p w14:paraId="28661564" w14:textId="5B47C1A2" w:rsidR="00661192" w:rsidRPr="006758DF" w:rsidRDefault="00661192" w:rsidP="00A7561F">
            <w:pPr>
              <w:spacing w:line="276" w:lineRule="auto"/>
              <w:rPr>
                <w:rFonts w:cstheme="minorHAnsi"/>
              </w:rPr>
            </w:pPr>
          </w:p>
        </w:tc>
        <w:tc>
          <w:tcPr>
            <w:tcW w:w="1215" w:type="dxa"/>
          </w:tcPr>
          <w:p w14:paraId="6F4F6482" w14:textId="3C426C76" w:rsidR="00661192" w:rsidRPr="006758DF" w:rsidRDefault="00661192" w:rsidP="00A7561F">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872" w:type="dxa"/>
          </w:tcPr>
          <w:p w14:paraId="53CFBE7F" w14:textId="49BB94A5" w:rsidR="00661192" w:rsidRPr="006758DF" w:rsidRDefault="0066119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6480" w:type="dxa"/>
          </w:tcPr>
          <w:p w14:paraId="671BA37F" w14:textId="5F9DF48C" w:rsidR="00661192" w:rsidRPr="006758DF" w:rsidRDefault="00661192" w:rsidP="00E05E1E">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661192" w:rsidRPr="006758DF" w14:paraId="492AC669" w14:textId="77777777" w:rsidTr="00742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2CD4C25C" w14:textId="5F6E3B56" w:rsidR="00661192" w:rsidRPr="006758DF" w:rsidRDefault="00661192" w:rsidP="00A7561F">
            <w:pPr>
              <w:spacing w:line="276" w:lineRule="auto"/>
              <w:rPr>
                <w:rFonts w:cstheme="minorHAnsi"/>
              </w:rPr>
            </w:pPr>
          </w:p>
        </w:tc>
        <w:tc>
          <w:tcPr>
            <w:tcW w:w="1215" w:type="dxa"/>
          </w:tcPr>
          <w:p w14:paraId="79311BAF" w14:textId="4637A2D2" w:rsidR="00661192" w:rsidRPr="006758DF" w:rsidRDefault="00661192" w:rsidP="00A7561F">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872" w:type="dxa"/>
          </w:tcPr>
          <w:p w14:paraId="6C0007BA" w14:textId="202BAA79" w:rsidR="00661192" w:rsidRPr="006758DF" w:rsidRDefault="00661192">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480" w:type="dxa"/>
          </w:tcPr>
          <w:p w14:paraId="0FF87199" w14:textId="6ADC4ABA" w:rsidR="00661192" w:rsidRPr="006758DF" w:rsidRDefault="00661192">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69D8A3FA" w14:textId="04EFAD3E" w:rsidR="0004712C" w:rsidRPr="006758DF" w:rsidRDefault="0004712C">
      <w:pPr>
        <w:rPr>
          <w:rFonts w:cstheme="minorHAnsi"/>
        </w:rPr>
      </w:pPr>
    </w:p>
    <w:p w14:paraId="43E12C91" w14:textId="77777777" w:rsidR="00A7561F" w:rsidRPr="006758DF" w:rsidRDefault="00A7561F" w:rsidP="00A7561F">
      <w:pPr>
        <w:rPr>
          <w:rFonts w:cstheme="minorHAnsi"/>
        </w:rPr>
      </w:pPr>
    </w:p>
    <w:p w14:paraId="30779802" w14:textId="696AE520" w:rsidR="00AD3015" w:rsidRPr="006758DF" w:rsidRDefault="00AD3015">
      <w:pPr>
        <w:spacing w:line="276" w:lineRule="auto"/>
        <w:rPr>
          <w:rFonts w:cstheme="minorHAnsi"/>
        </w:rPr>
      </w:pPr>
      <w:r w:rsidRPr="006758DF">
        <w:rPr>
          <w:rFonts w:cstheme="minorHAnsi"/>
        </w:rPr>
        <w:br w:type="page"/>
      </w:r>
    </w:p>
    <w:p w14:paraId="770F5CB0" w14:textId="2E6563E3" w:rsidR="00A7561F" w:rsidRPr="00C61472" w:rsidRDefault="00A7561F" w:rsidP="00A7561F">
      <w:pPr>
        <w:pStyle w:val="Heading2"/>
        <w:rPr>
          <w:rFonts w:asciiTheme="minorHAnsi" w:hAnsiTheme="minorHAnsi" w:cstheme="minorHAnsi"/>
          <w:sz w:val="28"/>
          <w:szCs w:val="28"/>
        </w:rPr>
      </w:pPr>
      <w:bookmarkStart w:id="4" w:name="_Toc529446603"/>
      <w:r w:rsidRPr="00C61472">
        <w:rPr>
          <w:rFonts w:asciiTheme="minorHAnsi" w:hAnsiTheme="minorHAnsi" w:cstheme="minorHAnsi"/>
          <w:sz w:val="28"/>
          <w:szCs w:val="28"/>
        </w:rPr>
        <w:lastRenderedPageBreak/>
        <w:t>Approvers</w:t>
      </w:r>
      <w:bookmarkEnd w:id="4"/>
    </w:p>
    <w:p w14:paraId="21DBCF3D" w14:textId="0C4C1825" w:rsidR="00CC4168" w:rsidRPr="00C61472" w:rsidRDefault="00CC4168" w:rsidP="00CC4168">
      <w:pPr>
        <w:rPr>
          <w:rFonts w:cstheme="minorHAnsi"/>
          <w:sz w:val="22"/>
        </w:rPr>
      </w:pPr>
      <w:r w:rsidRPr="00C61472">
        <w:rPr>
          <w:rFonts w:cstheme="minorHAnsi"/>
          <w:sz w:val="22"/>
        </w:rPr>
        <w:t xml:space="preserve">Sign-off indicates that the </w:t>
      </w:r>
      <w:r w:rsidR="00C16F5A">
        <w:rPr>
          <w:rFonts w:cstheme="minorHAnsi"/>
          <w:sz w:val="22"/>
        </w:rPr>
        <w:t>approver</w:t>
      </w:r>
      <w:r w:rsidRPr="00C61472">
        <w:rPr>
          <w:rFonts w:cstheme="minorHAnsi"/>
          <w:sz w:val="22"/>
        </w:rPr>
        <w:t xml:space="preserve"> is formally speaking on behalf of his/her business unit and indicating that the requirements presented in the Business Requirements Document have been agreed-to by the business unit and are accurate and comprehensive.</w:t>
      </w:r>
    </w:p>
    <w:tbl>
      <w:tblPr>
        <w:tblStyle w:val="GridTable4-Accent1"/>
        <w:tblW w:w="99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3"/>
        <w:gridCol w:w="5472"/>
        <w:gridCol w:w="1440"/>
        <w:gridCol w:w="864"/>
      </w:tblGrid>
      <w:tr w:rsidR="00717302" w:rsidRPr="006758DF" w14:paraId="7818280F" w14:textId="77777777" w:rsidTr="00D177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14:paraId="2363D595" w14:textId="77777777" w:rsidR="00717302" w:rsidRPr="006758DF" w:rsidRDefault="00717302" w:rsidP="00A7561F">
            <w:pPr>
              <w:tabs>
                <w:tab w:val="left" w:pos="869"/>
              </w:tabs>
              <w:spacing w:line="276" w:lineRule="auto"/>
              <w:rPr>
                <w:rFonts w:cstheme="minorHAnsi"/>
              </w:rPr>
            </w:pPr>
            <w:r w:rsidRPr="006758DF">
              <w:rPr>
                <w:rFonts w:cstheme="minorHAnsi"/>
                <w:color w:val="FFFFFF"/>
              </w:rPr>
              <w:t>Name</w:t>
            </w:r>
            <w:r w:rsidRPr="006758DF">
              <w:rPr>
                <w:rFonts w:cstheme="minorHAnsi"/>
                <w:color w:val="FFFFFF"/>
              </w:rPr>
              <w:tab/>
            </w:r>
          </w:p>
        </w:tc>
        <w:tc>
          <w:tcPr>
            <w:tcW w:w="5472" w:type="dxa"/>
          </w:tcPr>
          <w:p w14:paraId="48058288" w14:textId="73E7214C" w:rsidR="00717302" w:rsidRPr="006758DF" w:rsidRDefault="00AC232B" w:rsidP="009337FE">
            <w:pPr>
              <w:spacing w:line="276" w:lineRule="auto"/>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color w:val="FFFFFF"/>
              </w:rPr>
              <w:t xml:space="preserve">Email and </w:t>
            </w:r>
            <w:r w:rsidR="00717302" w:rsidRPr="006758DF">
              <w:rPr>
                <w:rFonts w:cstheme="minorHAnsi"/>
                <w:color w:val="FFFFFF"/>
              </w:rPr>
              <w:t>Title</w:t>
            </w:r>
          </w:p>
        </w:tc>
        <w:tc>
          <w:tcPr>
            <w:tcW w:w="1440" w:type="dxa"/>
          </w:tcPr>
          <w:p w14:paraId="166D673D" w14:textId="77777777" w:rsidR="00717302" w:rsidRPr="006758DF" w:rsidRDefault="00717302">
            <w:pPr>
              <w:spacing w:line="276" w:lineRule="auto"/>
              <w:cnfStyle w:val="100000000000" w:firstRow="1" w:lastRow="0" w:firstColumn="0" w:lastColumn="0" w:oddVBand="0" w:evenVBand="0" w:oddHBand="0" w:evenHBand="0" w:firstRowFirstColumn="0" w:firstRowLastColumn="0" w:lastRowFirstColumn="0" w:lastRowLastColumn="0"/>
              <w:rPr>
                <w:rFonts w:cstheme="minorHAnsi"/>
                <w:bCs w:val="0"/>
                <w:color w:val="FFFFFF"/>
              </w:rPr>
            </w:pPr>
            <w:r w:rsidRPr="006758DF">
              <w:rPr>
                <w:rFonts w:cstheme="minorHAnsi"/>
                <w:bCs w:val="0"/>
                <w:color w:val="FFFFFF"/>
              </w:rPr>
              <w:t>Approval Date</w:t>
            </w:r>
          </w:p>
        </w:tc>
        <w:tc>
          <w:tcPr>
            <w:tcW w:w="864" w:type="dxa"/>
          </w:tcPr>
          <w:p w14:paraId="7E1E3BBD" w14:textId="77777777" w:rsidR="00717302" w:rsidRPr="006758DF" w:rsidRDefault="00717302" w:rsidP="009337FE">
            <w:pPr>
              <w:spacing w:line="276" w:lineRule="auto"/>
              <w:cnfStyle w:val="100000000000" w:firstRow="1" w:lastRow="0" w:firstColumn="0" w:lastColumn="0" w:oddVBand="0" w:evenVBand="0" w:oddHBand="0" w:evenHBand="0" w:firstRowFirstColumn="0" w:firstRowLastColumn="0" w:lastRowFirstColumn="0" w:lastRowLastColumn="0"/>
              <w:rPr>
                <w:rFonts w:cstheme="minorHAnsi"/>
                <w:bCs w:val="0"/>
                <w:color w:val="FFFFFF"/>
              </w:rPr>
            </w:pPr>
            <w:r w:rsidRPr="006758DF">
              <w:rPr>
                <w:rFonts w:cstheme="minorHAnsi"/>
                <w:bCs w:val="0"/>
                <w:color w:val="FFFFFF"/>
              </w:rPr>
              <w:t>Version</w:t>
            </w:r>
          </w:p>
        </w:tc>
      </w:tr>
      <w:tr w:rsidR="00717302" w:rsidRPr="00417CC0" w14:paraId="2D5CB94F" w14:textId="77777777" w:rsidTr="00D17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3" w:type="dxa"/>
          </w:tcPr>
          <w:p w14:paraId="2F0399DE" w14:textId="259E42BD" w:rsidR="00717302" w:rsidRPr="00D177D6" w:rsidRDefault="00717302" w:rsidP="001D6684">
            <w:pPr>
              <w:tabs>
                <w:tab w:val="left" w:pos="869"/>
              </w:tabs>
              <w:rPr>
                <w:rFonts w:ascii="Calibri" w:hAnsi="Calibri" w:cs="Calibri"/>
                <w:b w:val="0"/>
                <w:szCs w:val="20"/>
              </w:rPr>
            </w:pPr>
            <w:r w:rsidRPr="00D177D6">
              <w:rPr>
                <w:rFonts w:ascii="Calibri" w:hAnsi="Calibri" w:cs="Calibri"/>
                <w:b w:val="0"/>
                <w:szCs w:val="20"/>
              </w:rPr>
              <w:t>Ann Burns</w:t>
            </w:r>
          </w:p>
        </w:tc>
        <w:tc>
          <w:tcPr>
            <w:tcW w:w="5472" w:type="dxa"/>
          </w:tcPr>
          <w:p w14:paraId="3832B776" w14:textId="30B7864D" w:rsidR="00717302" w:rsidRPr="00D177D6" w:rsidRDefault="00F50994" w:rsidP="00D177D6">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hyperlink r:id="rId17" w:history="1">
              <w:r w:rsidR="001D6684" w:rsidRPr="00D177D6">
                <w:rPr>
                  <w:rStyle w:val="Hyperlink"/>
                  <w:rFonts w:ascii="Calibri" w:hAnsi="Calibri" w:cs="Calibri"/>
                  <w:szCs w:val="20"/>
                </w:rPr>
                <w:t>ABurns@sgws.com</w:t>
              </w:r>
            </w:hyperlink>
            <w:r w:rsidR="00D177D6">
              <w:rPr>
                <w:rFonts w:ascii="Calibri" w:hAnsi="Calibri" w:cs="Calibri"/>
                <w:szCs w:val="20"/>
              </w:rPr>
              <w:t xml:space="preserve">  </w:t>
            </w:r>
            <w:r w:rsidR="00717302" w:rsidRPr="00D177D6">
              <w:rPr>
                <w:rFonts w:ascii="Calibri" w:hAnsi="Calibri" w:cs="Calibri"/>
                <w:szCs w:val="20"/>
              </w:rPr>
              <w:t xml:space="preserve">Director - Accounting Projects, TX </w:t>
            </w:r>
          </w:p>
        </w:tc>
        <w:tc>
          <w:tcPr>
            <w:tcW w:w="1440" w:type="dxa"/>
          </w:tcPr>
          <w:p w14:paraId="0CB4ED3B" w14:textId="774EB837" w:rsidR="00717302" w:rsidRPr="00D177D6" w:rsidRDefault="00717302" w:rsidP="001D6684">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p>
        </w:tc>
        <w:tc>
          <w:tcPr>
            <w:tcW w:w="864" w:type="dxa"/>
          </w:tcPr>
          <w:p w14:paraId="13FDAF3A" w14:textId="77777777" w:rsidR="00717302" w:rsidRPr="00D177D6" w:rsidRDefault="00717302" w:rsidP="001D6684">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p>
        </w:tc>
      </w:tr>
      <w:tr w:rsidR="00AD5310" w:rsidRPr="00417CC0" w14:paraId="21D9325D" w14:textId="77777777" w:rsidTr="00D177D6">
        <w:tc>
          <w:tcPr>
            <w:cnfStyle w:val="001000000000" w:firstRow="0" w:lastRow="0" w:firstColumn="1" w:lastColumn="0" w:oddVBand="0" w:evenVBand="0" w:oddHBand="0" w:evenHBand="0" w:firstRowFirstColumn="0" w:firstRowLastColumn="0" w:lastRowFirstColumn="0" w:lastRowLastColumn="0"/>
            <w:tcW w:w="2153" w:type="dxa"/>
          </w:tcPr>
          <w:p w14:paraId="1B0D9BE0" w14:textId="61067411" w:rsidR="00AD5310" w:rsidRPr="00D177D6" w:rsidRDefault="00AD5310" w:rsidP="00AD5310">
            <w:pPr>
              <w:tabs>
                <w:tab w:val="left" w:pos="869"/>
              </w:tabs>
              <w:rPr>
                <w:rFonts w:ascii="Calibri" w:hAnsi="Calibri" w:cs="Calibri"/>
                <w:b w:val="0"/>
                <w:szCs w:val="20"/>
              </w:rPr>
            </w:pPr>
            <w:r w:rsidRPr="00745CDC">
              <w:rPr>
                <w:b w:val="0"/>
              </w:rPr>
              <w:t>Louis Zweig</w:t>
            </w:r>
          </w:p>
        </w:tc>
        <w:tc>
          <w:tcPr>
            <w:tcW w:w="5472" w:type="dxa"/>
          </w:tcPr>
          <w:p w14:paraId="74218F47" w14:textId="4F9F9C26" w:rsidR="00AD5310" w:rsidRPr="00D177D6" w:rsidRDefault="00F50994" w:rsidP="00AD5310">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hyperlink r:id="rId18" w:history="1">
              <w:r w:rsidR="00AD5310" w:rsidRPr="00143D9B">
                <w:rPr>
                  <w:rStyle w:val="Hyperlink"/>
                </w:rPr>
                <w:t>LZweig@sgws.com</w:t>
              </w:r>
            </w:hyperlink>
            <w:r w:rsidR="00AD5310">
              <w:t xml:space="preserve">   SVP Supplier Management - TX</w:t>
            </w:r>
          </w:p>
        </w:tc>
        <w:tc>
          <w:tcPr>
            <w:tcW w:w="1440" w:type="dxa"/>
          </w:tcPr>
          <w:p w14:paraId="46828BC2" w14:textId="77777777" w:rsidR="00AD5310" w:rsidRPr="00D177D6" w:rsidRDefault="00AD5310" w:rsidP="00AD5310">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p>
        </w:tc>
        <w:tc>
          <w:tcPr>
            <w:tcW w:w="864" w:type="dxa"/>
          </w:tcPr>
          <w:p w14:paraId="193859C9" w14:textId="77777777" w:rsidR="00AD5310" w:rsidRPr="00D177D6" w:rsidRDefault="00AD5310" w:rsidP="00AD5310">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p>
        </w:tc>
      </w:tr>
      <w:tr w:rsidR="00AD5310" w:rsidRPr="00417CC0" w14:paraId="6EA5153F" w14:textId="77777777" w:rsidTr="00D177D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153" w:type="dxa"/>
          </w:tcPr>
          <w:p w14:paraId="23CB4A31" w14:textId="39362DD4" w:rsidR="00AD5310" w:rsidRPr="00745CDC" w:rsidRDefault="00AD5310" w:rsidP="00AD5310">
            <w:pPr>
              <w:rPr>
                <w:rFonts w:ascii="Calibri" w:hAnsi="Calibri" w:cs="Calibri"/>
                <w:b w:val="0"/>
                <w:color w:val="000000"/>
                <w:szCs w:val="20"/>
              </w:rPr>
            </w:pPr>
            <w:r w:rsidRPr="00D177D6">
              <w:rPr>
                <w:rFonts w:ascii="Calibri" w:hAnsi="Calibri" w:cs="Calibri"/>
                <w:b w:val="0"/>
                <w:color w:val="000000"/>
                <w:szCs w:val="20"/>
              </w:rPr>
              <w:t>Gary Schwartz</w:t>
            </w:r>
          </w:p>
        </w:tc>
        <w:tc>
          <w:tcPr>
            <w:tcW w:w="5472" w:type="dxa"/>
          </w:tcPr>
          <w:p w14:paraId="48EA04A7" w14:textId="6E88F78D" w:rsidR="00AD5310" w:rsidRPr="00D177D6" w:rsidRDefault="00F50994" w:rsidP="00AD5310">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hyperlink r:id="rId19" w:history="1">
              <w:r w:rsidR="00AD5310" w:rsidRPr="00D177D6">
                <w:rPr>
                  <w:rStyle w:val="Hyperlink"/>
                  <w:rFonts w:ascii="Calibri" w:hAnsi="Calibri" w:cs="Calibri"/>
                  <w:szCs w:val="20"/>
                </w:rPr>
                <w:t>Gschwartz@sgws.com</w:t>
              </w:r>
            </w:hyperlink>
            <w:r w:rsidR="00AD5310">
              <w:rPr>
                <w:rFonts w:ascii="Calibri" w:hAnsi="Calibri" w:cs="Calibri"/>
                <w:szCs w:val="20"/>
              </w:rPr>
              <w:t xml:space="preserve">  </w:t>
            </w:r>
            <w:r w:rsidR="00AD5310" w:rsidRPr="00D177D6">
              <w:rPr>
                <w:rFonts w:ascii="Calibri" w:hAnsi="Calibri" w:cs="Calibri"/>
                <w:szCs w:val="20"/>
              </w:rPr>
              <w:t xml:space="preserve"> VP-State, TX</w:t>
            </w:r>
          </w:p>
        </w:tc>
        <w:tc>
          <w:tcPr>
            <w:tcW w:w="1440" w:type="dxa"/>
          </w:tcPr>
          <w:p w14:paraId="54C1661D" w14:textId="77777777" w:rsidR="00AD5310" w:rsidRPr="00D177D6" w:rsidRDefault="00AD5310" w:rsidP="00AD5310">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p>
        </w:tc>
        <w:tc>
          <w:tcPr>
            <w:tcW w:w="864" w:type="dxa"/>
          </w:tcPr>
          <w:p w14:paraId="1A775282" w14:textId="77777777" w:rsidR="00AD5310" w:rsidRPr="00D177D6" w:rsidRDefault="00AD5310" w:rsidP="00AD5310">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p>
        </w:tc>
      </w:tr>
      <w:tr w:rsidR="00AD5310" w:rsidRPr="00417CC0" w14:paraId="70FFCE94" w14:textId="77777777" w:rsidTr="00D177D6">
        <w:trPr>
          <w:trHeight w:val="20"/>
        </w:trPr>
        <w:tc>
          <w:tcPr>
            <w:cnfStyle w:val="001000000000" w:firstRow="0" w:lastRow="0" w:firstColumn="1" w:lastColumn="0" w:oddVBand="0" w:evenVBand="0" w:oddHBand="0" w:evenHBand="0" w:firstRowFirstColumn="0" w:firstRowLastColumn="0" w:lastRowFirstColumn="0" w:lastRowLastColumn="0"/>
            <w:tcW w:w="2153" w:type="dxa"/>
          </w:tcPr>
          <w:p w14:paraId="51C5CDDF" w14:textId="75769E82" w:rsidR="00AD5310" w:rsidRPr="00D177D6" w:rsidRDefault="00AD5310" w:rsidP="00AD5310">
            <w:pPr>
              <w:rPr>
                <w:rFonts w:ascii="Calibri" w:hAnsi="Calibri" w:cs="Calibri"/>
                <w:b w:val="0"/>
                <w:szCs w:val="20"/>
              </w:rPr>
            </w:pPr>
            <w:r w:rsidRPr="00D15125">
              <w:rPr>
                <w:rFonts w:ascii="Calibri" w:hAnsi="Calibri" w:cs="Calibri"/>
                <w:b w:val="0"/>
                <w:color w:val="000000"/>
                <w:szCs w:val="20"/>
              </w:rPr>
              <w:t xml:space="preserve">Chris Harris </w:t>
            </w:r>
          </w:p>
        </w:tc>
        <w:tc>
          <w:tcPr>
            <w:tcW w:w="5472" w:type="dxa"/>
          </w:tcPr>
          <w:p w14:paraId="62ABC4BB" w14:textId="77777777" w:rsidR="00AD5310" w:rsidRDefault="00F50994" w:rsidP="00AD5310">
            <w:pPr>
              <w:jc w:val="both"/>
              <w:cnfStyle w:val="000000000000" w:firstRow="0" w:lastRow="0" w:firstColumn="0" w:lastColumn="0" w:oddVBand="0" w:evenVBand="0" w:oddHBand="0" w:evenHBand="0" w:firstRowFirstColumn="0" w:firstRowLastColumn="0" w:lastRowFirstColumn="0" w:lastRowLastColumn="0"/>
            </w:pPr>
            <w:hyperlink r:id="rId20" w:history="1">
              <w:r w:rsidR="00AD5310" w:rsidRPr="00B44AAE">
                <w:rPr>
                  <w:rStyle w:val="Hyperlink"/>
                </w:rPr>
                <w:t>ChristopherJ.Harris@sgws.com</w:t>
              </w:r>
            </w:hyperlink>
          </w:p>
          <w:p w14:paraId="2C77B8C2" w14:textId="72A71C29" w:rsidR="00AD5310" w:rsidRPr="00D177D6" w:rsidRDefault="00AD5310" w:rsidP="00AD5310">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D15125">
              <w:t>VP- Regional Finance, MO</w:t>
            </w:r>
          </w:p>
        </w:tc>
        <w:tc>
          <w:tcPr>
            <w:tcW w:w="1440" w:type="dxa"/>
          </w:tcPr>
          <w:p w14:paraId="07F7AEAA" w14:textId="77777777" w:rsidR="00AD5310" w:rsidRPr="00D177D6" w:rsidRDefault="00AD5310" w:rsidP="00AD5310">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p>
        </w:tc>
        <w:tc>
          <w:tcPr>
            <w:tcW w:w="864" w:type="dxa"/>
          </w:tcPr>
          <w:p w14:paraId="43F46E79" w14:textId="77777777" w:rsidR="00AD5310" w:rsidRPr="00D177D6" w:rsidRDefault="00AD5310" w:rsidP="00AD5310">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p>
        </w:tc>
      </w:tr>
      <w:tr w:rsidR="00AD5310" w:rsidRPr="00417CC0" w14:paraId="4111BFC3" w14:textId="77777777" w:rsidTr="00D177D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153" w:type="dxa"/>
          </w:tcPr>
          <w:p w14:paraId="01F49669" w14:textId="46A1D3AD" w:rsidR="00AD5310" w:rsidRPr="00D15125" w:rsidRDefault="00AD5310" w:rsidP="00AD5310">
            <w:pPr>
              <w:rPr>
                <w:rFonts w:ascii="Calibri" w:hAnsi="Calibri" w:cs="Calibri"/>
                <w:b w:val="0"/>
                <w:color w:val="000000"/>
                <w:szCs w:val="20"/>
              </w:rPr>
            </w:pPr>
            <w:r w:rsidRPr="00D177D6">
              <w:rPr>
                <w:rFonts w:ascii="Calibri" w:hAnsi="Calibri" w:cs="Calibri"/>
                <w:b w:val="0"/>
                <w:color w:val="000000"/>
                <w:szCs w:val="20"/>
              </w:rPr>
              <w:t>Randy Myers</w:t>
            </w:r>
          </w:p>
        </w:tc>
        <w:tc>
          <w:tcPr>
            <w:tcW w:w="5472" w:type="dxa"/>
          </w:tcPr>
          <w:p w14:paraId="1F3AE1B6" w14:textId="49426DD6" w:rsidR="00AD5310" w:rsidRDefault="00F50994" w:rsidP="00AD5310">
            <w:pPr>
              <w:jc w:val="both"/>
              <w:cnfStyle w:val="000000100000" w:firstRow="0" w:lastRow="0" w:firstColumn="0" w:lastColumn="0" w:oddVBand="0" w:evenVBand="0" w:oddHBand="1" w:evenHBand="0" w:firstRowFirstColumn="0" w:firstRowLastColumn="0" w:lastRowFirstColumn="0" w:lastRowLastColumn="0"/>
            </w:pPr>
            <w:hyperlink r:id="rId21" w:history="1">
              <w:r w:rsidR="00AD5310" w:rsidRPr="00D177D6">
                <w:rPr>
                  <w:rStyle w:val="Hyperlink"/>
                  <w:rFonts w:ascii="Calibri" w:hAnsi="Calibri" w:cs="Calibri"/>
                  <w:szCs w:val="20"/>
                </w:rPr>
                <w:t>RMyers@sgws.com</w:t>
              </w:r>
            </w:hyperlink>
            <w:r w:rsidR="00AD5310">
              <w:rPr>
                <w:rFonts w:ascii="Calibri" w:hAnsi="Calibri" w:cs="Calibri"/>
                <w:color w:val="000000"/>
                <w:szCs w:val="20"/>
              </w:rPr>
              <w:t xml:space="preserve">  </w:t>
            </w:r>
            <w:r w:rsidR="00AD5310" w:rsidRPr="00D177D6">
              <w:rPr>
                <w:rFonts w:ascii="Calibri" w:hAnsi="Calibri" w:cs="Calibri"/>
                <w:color w:val="000000"/>
                <w:szCs w:val="20"/>
              </w:rPr>
              <w:t>Senior VP – State, MO</w:t>
            </w:r>
          </w:p>
        </w:tc>
        <w:tc>
          <w:tcPr>
            <w:tcW w:w="1440" w:type="dxa"/>
          </w:tcPr>
          <w:p w14:paraId="30F1B300" w14:textId="77777777" w:rsidR="00AD5310" w:rsidRPr="00D177D6" w:rsidRDefault="00AD5310" w:rsidP="00AD5310">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p>
        </w:tc>
        <w:tc>
          <w:tcPr>
            <w:tcW w:w="864" w:type="dxa"/>
          </w:tcPr>
          <w:p w14:paraId="436CD41A" w14:textId="77777777" w:rsidR="00AD5310" w:rsidRPr="00D177D6" w:rsidRDefault="00AD5310" w:rsidP="00AD5310">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p>
        </w:tc>
      </w:tr>
      <w:tr w:rsidR="00AD5310" w:rsidRPr="00417CC0" w14:paraId="17E5DC23" w14:textId="77777777" w:rsidTr="00D177D6">
        <w:trPr>
          <w:trHeight w:val="20"/>
        </w:trPr>
        <w:tc>
          <w:tcPr>
            <w:cnfStyle w:val="001000000000" w:firstRow="0" w:lastRow="0" w:firstColumn="1" w:lastColumn="0" w:oddVBand="0" w:evenVBand="0" w:oddHBand="0" w:evenHBand="0" w:firstRowFirstColumn="0" w:firstRowLastColumn="0" w:lastRowFirstColumn="0" w:lastRowLastColumn="0"/>
            <w:tcW w:w="2153" w:type="dxa"/>
          </w:tcPr>
          <w:p w14:paraId="58FC5AEB" w14:textId="1A85E827" w:rsidR="00AD5310" w:rsidRPr="00D15125" w:rsidRDefault="00AD5310" w:rsidP="00AD5310">
            <w:pPr>
              <w:rPr>
                <w:rFonts w:ascii="Calibri" w:hAnsi="Calibri" w:cs="Calibri"/>
                <w:b w:val="0"/>
                <w:color w:val="000000"/>
                <w:szCs w:val="20"/>
              </w:rPr>
            </w:pPr>
            <w:r w:rsidRPr="00D177D6">
              <w:rPr>
                <w:b w:val="0"/>
              </w:rPr>
              <w:t xml:space="preserve">Johnny </w:t>
            </w:r>
            <w:proofErr w:type="spellStart"/>
            <w:r w:rsidRPr="00D177D6">
              <w:rPr>
                <w:b w:val="0"/>
              </w:rPr>
              <w:t>Licciardi</w:t>
            </w:r>
            <w:proofErr w:type="spellEnd"/>
          </w:p>
        </w:tc>
        <w:tc>
          <w:tcPr>
            <w:tcW w:w="5472" w:type="dxa"/>
          </w:tcPr>
          <w:p w14:paraId="6438C35C" w14:textId="1E27D42C" w:rsidR="00AD5310" w:rsidRDefault="00F50994" w:rsidP="00AD5310">
            <w:pPr>
              <w:jc w:val="both"/>
              <w:cnfStyle w:val="000000000000" w:firstRow="0" w:lastRow="0" w:firstColumn="0" w:lastColumn="0" w:oddVBand="0" w:evenVBand="0" w:oddHBand="0" w:evenHBand="0" w:firstRowFirstColumn="0" w:firstRowLastColumn="0" w:lastRowFirstColumn="0" w:lastRowLastColumn="0"/>
            </w:pPr>
            <w:hyperlink r:id="rId22" w:history="1">
              <w:r w:rsidR="00AD5310" w:rsidRPr="00D177D6">
                <w:rPr>
                  <w:rStyle w:val="Hyperlink"/>
                </w:rPr>
                <w:t>Johnny.Licciardi@sgws.com</w:t>
              </w:r>
            </w:hyperlink>
            <w:r w:rsidR="00AD5310">
              <w:t xml:space="preserve">  </w:t>
            </w:r>
            <w:r w:rsidR="00AD5310" w:rsidRPr="00D177D6">
              <w:t xml:space="preserve">Senior VP, LA </w:t>
            </w:r>
          </w:p>
        </w:tc>
        <w:tc>
          <w:tcPr>
            <w:tcW w:w="1440" w:type="dxa"/>
          </w:tcPr>
          <w:p w14:paraId="70AB8007" w14:textId="77777777" w:rsidR="00AD5310" w:rsidRPr="00D177D6" w:rsidRDefault="00AD5310" w:rsidP="00AD5310">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p>
        </w:tc>
        <w:tc>
          <w:tcPr>
            <w:tcW w:w="864" w:type="dxa"/>
          </w:tcPr>
          <w:p w14:paraId="7E5B840D" w14:textId="77777777" w:rsidR="00AD5310" w:rsidRPr="00D177D6" w:rsidRDefault="00AD5310" w:rsidP="00AD5310">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p>
        </w:tc>
      </w:tr>
      <w:tr w:rsidR="00AD5310" w:rsidRPr="00417CC0" w14:paraId="3608F9A6" w14:textId="77777777" w:rsidTr="00D177D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153" w:type="dxa"/>
          </w:tcPr>
          <w:p w14:paraId="79F52919" w14:textId="2924ACDF" w:rsidR="00AD5310" w:rsidRPr="00D15125" w:rsidRDefault="00AD5310" w:rsidP="00AD5310">
            <w:pPr>
              <w:rPr>
                <w:rFonts w:ascii="Calibri" w:hAnsi="Calibri" w:cs="Calibri"/>
                <w:b w:val="0"/>
                <w:color w:val="000000"/>
                <w:szCs w:val="20"/>
              </w:rPr>
            </w:pPr>
            <w:r w:rsidRPr="00D177D6">
              <w:rPr>
                <w:rFonts w:ascii="Calibri" w:hAnsi="Calibri" w:cs="Calibri"/>
                <w:b w:val="0"/>
                <w:color w:val="000000"/>
                <w:szCs w:val="20"/>
              </w:rPr>
              <w:t>Brian Drobik</w:t>
            </w:r>
          </w:p>
        </w:tc>
        <w:tc>
          <w:tcPr>
            <w:tcW w:w="5472" w:type="dxa"/>
          </w:tcPr>
          <w:p w14:paraId="4D369CCB" w14:textId="7F08B156" w:rsidR="00AD5310" w:rsidRDefault="00F50994" w:rsidP="00AD5310">
            <w:pPr>
              <w:jc w:val="both"/>
              <w:cnfStyle w:val="000000100000" w:firstRow="0" w:lastRow="0" w:firstColumn="0" w:lastColumn="0" w:oddVBand="0" w:evenVBand="0" w:oddHBand="1" w:evenHBand="0" w:firstRowFirstColumn="0" w:firstRowLastColumn="0" w:lastRowFirstColumn="0" w:lastRowLastColumn="0"/>
            </w:pPr>
            <w:hyperlink r:id="rId23" w:history="1">
              <w:r w:rsidR="00AD5310" w:rsidRPr="00D177D6">
                <w:rPr>
                  <w:rStyle w:val="Hyperlink"/>
                  <w:rFonts w:ascii="Calibri" w:hAnsi="Calibri" w:cs="Calibri"/>
                  <w:szCs w:val="20"/>
                </w:rPr>
                <w:t>BDrobik@sgws.com</w:t>
              </w:r>
            </w:hyperlink>
            <w:r w:rsidR="00AD5310">
              <w:rPr>
                <w:rFonts w:ascii="Calibri" w:hAnsi="Calibri" w:cs="Calibri"/>
                <w:color w:val="000000"/>
                <w:szCs w:val="20"/>
              </w:rPr>
              <w:t xml:space="preserve">  </w:t>
            </w:r>
            <w:r w:rsidR="00AD5310" w:rsidRPr="00D177D6">
              <w:rPr>
                <w:rFonts w:ascii="Calibri" w:hAnsi="Calibri" w:cs="Calibri"/>
                <w:color w:val="000000"/>
                <w:szCs w:val="20"/>
              </w:rPr>
              <w:t>VP, Commercial Operations, OH</w:t>
            </w:r>
          </w:p>
        </w:tc>
        <w:tc>
          <w:tcPr>
            <w:tcW w:w="1440" w:type="dxa"/>
          </w:tcPr>
          <w:p w14:paraId="4329F196" w14:textId="77777777" w:rsidR="00AD5310" w:rsidRPr="00D177D6" w:rsidRDefault="00AD5310" w:rsidP="00AD5310">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p>
        </w:tc>
        <w:tc>
          <w:tcPr>
            <w:tcW w:w="864" w:type="dxa"/>
          </w:tcPr>
          <w:p w14:paraId="3B25D92A" w14:textId="77777777" w:rsidR="00AD5310" w:rsidRPr="00D177D6" w:rsidRDefault="00AD5310" w:rsidP="00AD5310">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p>
        </w:tc>
      </w:tr>
      <w:tr w:rsidR="00AD5310" w:rsidRPr="00417CC0" w14:paraId="5122D1B4" w14:textId="77777777" w:rsidTr="00D177D6">
        <w:trPr>
          <w:trHeight w:val="20"/>
        </w:trPr>
        <w:tc>
          <w:tcPr>
            <w:cnfStyle w:val="001000000000" w:firstRow="0" w:lastRow="0" w:firstColumn="1" w:lastColumn="0" w:oddVBand="0" w:evenVBand="0" w:oddHBand="0" w:evenHBand="0" w:firstRowFirstColumn="0" w:firstRowLastColumn="0" w:lastRowFirstColumn="0" w:lastRowLastColumn="0"/>
            <w:tcW w:w="2153" w:type="dxa"/>
          </w:tcPr>
          <w:p w14:paraId="61E865C5" w14:textId="4186B6A7" w:rsidR="00AD5310" w:rsidRPr="00D15125" w:rsidRDefault="00AD5310" w:rsidP="00AD5310">
            <w:pPr>
              <w:rPr>
                <w:rFonts w:ascii="Calibri" w:hAnsi="Calibri" w:cs="Calibri"/>
                <w:b w:val="0"/>
                <w:color w:val="000000"/>
                <w:szCs w:val="20"/>
              </w:rPr>
            </w:pPr>
            <w:r w:rsidRPr="00D177D6">
              <w:rPr>
                <w:rFonts w:ascii="Calibri" w:hAnsi="Calibri" w:cs="Calibri"/>
                <w:b w:val="0"/>
                <w:color w:val="000000"/>
                <w:szCs w:val="20"/>
              </w:rPr>
              <w:t>Steve Ryan</w:t>
            </w:r>
          </w:p>
        </w:tc>
        <w:tc>
          <w:tcPr>
            <w:tcW w:w="5472" w:type="dxa"/>
          </w:tcPr>
          <w:p w14:paraId="2B9517D3" w14:textId="681A0EFD" w:rsidR="00AD5310" w:rsidRDefault="00F50994" w:rsidP="00AD5310">
            <w:pPr>
              <w:jc w:val="both"/>
              <w:cnfStyle w:val="000000000000" w:firstRow="0" w:lastRow="0" w:firstColumn="0" w:lastColumn="0" w:oddVBand="0" w:evenVBand="0" w:oddHBand="0" w:evenHBand="0" w:firstRowFirstColumn="0" w:firstRowLastColumn="0" w:lastRowFirstColumn="0" w:lastRowLastColumn="0"/>
            </w:pPr>
            <w:hyperlink r:id="rId24" w:history="1">
              <w:r w:rsidR="00AD5310" w:rsidRPr="00D177D6">
                <w:rPr>
                  <w:rStyle w:val="Hyperlink"/>
                  <w:rFonts w:ascii="Calibri" w:hAnsi="Calibri" w:cs="Calibri"/>
                  <w:szCs w:val="20"/>
                </w:rPr>
                <w:t>richard.ryan@sgws.com</w:t>
              </w:r>
            </w:hyperlink>
            <w:r w:rsidR="00AD5310">
              <w:rPr>
                <w:rFonts w:ascii="Calibri" w:hAnsi="Calibri" w:cs="Calibri"/>
                <w:color w:val="000000"/>
                <w:szCs w:val="20"/>
              </w:rPr>
              <w:t xml:space="preserve">  </w:t>
            </w:r>
            <w:r w:rsidR="00AD5310" w:rsidRPr="00D177D6">
              <w:rPr>
                <w:rFonts w:ascii="Calibri" w:hAnsi="Calibri" w:cs="Calibri"/>
                <w:color w:val="000000"/>
                <w:szCs w:val="20"/>
              </w:rPr>
              <w:t>VP - Regional Finance, AR</w:t>
            </w:r>
          </w:p>
        </w:tc>
        <w:tc>
          <w:tcPr>
            <w:tcW w:w="1440" w:type="dxa"/>
          </w:tcPr>
          <w:p w14:paraId="11BFCAA7" w14:textId="77777777" w:rsidR="00AD5310" w:rsidRPr="00D177D6" w:rsidRDefault="00AD5310" w:rsidP="00AD5310">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p>
        </w:tc>
        <w:tc>
          <w:tcPr>
            <w:tcW w:w="864" w:type="dxa"/>
          </w:tcPr>
          <w:p w14:paraId="05CE29B6" w14:textId="77777777" w:rsidR="00AD5310" w:rsidRPr="00D177D6" w:rsidRDefault="00AD5310" w:rsidP="00AD5310">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p>
        </w:tc>
      </w:tr>
      <w:tr w:rsidR="00BB4A5C" w:rsidRPr="00417CC0" w14:paraId="44657A67" w14:textId="77777777" w:rsidTr="00D177D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153" w:type="dxa"/>
          </w:tcPr>
          <w:p w14:paraId="0F58DBE8" w14:textId="68C18871" w:rsidR="00BB4A5C" w:rsidRPr="00D15125" w:rsidRDefault="00BB4A5C" w:rsidP="00BB4A5C">
            <w:pPr>
              <w:rPr>
                <w:rFonts w:ascii="Calibri" w:hAnsi="Calibri" w:cs="Calibri"/>
                <w:b w:val="0"/>
                <w:color w:val="000000"/>
                <w:szCs w:val="20"/>
              </w:rPr>
            </w:pPr>
            <w:r w:rsidRPr="00BB4A5C">
              <w:rPr>
                <w:rFonts w:ascii="Calibri" w:hAnsi="Calibri" w:cs="Calibri"/>
                <w:b w:val="0"/>
                <w:szCs w:val="20"/>
              </w:rPr>
              <w:t>Matt Xhemajli</w:t>
            </w:r>
          </w:p>
        </w:tc>
        <w:tc>
          <w:tcPr>
            <w:tcW w:w="5472" w:type="dxa"/>
          </w:tcPr>
          <w:p w14:paraId="5EF91764" w14:textId="639C36F5" w:rsidR="00BB4A5C" w:rsidRDefault="00F50994" w:rsidP="00BB4A5C">
            <w:pPr>
              <w:jc w:val="both"/>
              <w:cnfStyle w:val="000000100000" w:firstRow="0" w:lastRow="0" w:firstColumn="0" w:lastColumn="0" w:oddVBand="0" w:evenVBand="0" w:oddHBand="1" w:evenHBand="0" w:firstRowFirstColumn="0" w:firstRowLastColumn="0" w:lastRowFirstColumn="0" w:lastRowLastColumn="0"/>
            </w:pPr>
            <w:hyperlink r:id="rId25" w:history="1">
              <w:r w:rsidR="00BB4A5C" w:rsidRPr="002C446B">
                <w:rPr>
                  <w:rStyle w:val="Hyperlink"/>
                </w:rPr>
                <w:t>MattXhemajli@sgws.com</w:t>
              </w:r>
            </w:hyperlink>
            <w:r w:rsidR="00BB4A5C">
              <w:t xml:space="preserve"> </w:t>
            </w:r>
            <w:r w:rsidR="00BB4A5C" w:rsidRPr="00BB4A5C">
              <w:t>Enterprise Technology Innovation Manager,</w:t>
            </w:r>
          </w:p>
        </w:tc>
        <w:tc>
          <w:tcPr>
            <w:tcW w:w="1440" w:type="dxa"/>
          </w:tcPr>
          <w:p w14:paraId="15033571" w14:textId="77777777" w:rsidR="00BB4A5C" w:rsidRPr="00D177D6" w:rsidRDefault="00BB4A5C" w:rsidP="00BB4A5C">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p>
        </w:tc>
        <w:tc>
          <w:tcPr>
            <w:tcW w:w="864" w:type="dxa"/>
          </w:tcPr>
          <w:p w14:paraId="3725E8EC" w14:textId="77777777" w:rsidR="00BB4A5C" w:rsidRPr="00D177D6" w:rsidRDefault="00BB4A5C" w:rsidP="00BB4A5C">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p>
        </w:tc>
      </w:tr>
      <w:tr w:rsidR="00BB4A5C" w:rsidRPr="00417CC0" w14:paraId="6F0CB42B" w14:textId="77777777" w:rsidTr="00D177D6">
        <w:trPr>
          <w:trHeight w:val="20"/>
        </w:trPr>
        <w:tc>
          <w:tcPr>
            <w:cnfStyle w:val="001000000000" w:firstRow="0" w:lastRow="0" w:firstColumn="1" w:lastColumn="0" w:oddVBand="0" w:evenVBand="0" w:oddHBand="0" w:evenHBand="0" w:firstRowFirstColumn="0" w:firstRowLastColumn="0" w:lastRowFirstColumn="0" w:lastRowLastColumn="0"/>
            <w:tcW w:w="2153" w:type="dxa"/>
          </w:tcPr>
          <w:p w14:paraId="010B126E" w14:textId="0BB70D97" w:rsidR="00BB4A5C" w:rsidRPr="00D15125" w:rsidRDefault="00BB4A5C" w:rsidP="00BB4A5C">
            <w:pPr>
              <w:rPr>
                <w:rFonts w:ascii="Calibri" w:hAnsi="Calibri" w:cs="Calibri"/>
                <w:b w:val="0"/>
                <w:color w:val="000000"/>
                <w:szCs w:val="20"/>
              </w:rPr>
            </w:pPr>
          </w:p>
        </w:tc>
        <w:tc>
          <w:tcPr>
            <w:tcW w:w="5472" w:type="dxa"/>
          </w:tcPr>
          <w:p w14:paraId="20CEC43B" w14:textId="1E21A4AC" w:rsidR="00BB4A5C" w:rsidRDefault="00BB4A5C" w:rsidP="00BB4A5C">
            <w:pPr>
              <w:jc w:val="both"/>
              <w:cnfStyle w:val="000000000000" w:firstRow="0" w:lastRow="0" w:firstColumn="0" w:lastColumn="0" w:oddVBand="0" w:evenVBand="0" w:oddHBand="0" w:evenHBand="0" w:firstRowFirstColumn="0" w:firstRowLastColumn="0" w:lastRowFirstColumn="0" w:lastRowLastColumn="0"/>
            </w:pPr>
          </w:p>
        </w:tc>
        <w:tc>
          <w:tcPr>
            <w:tcW w:w="1440" w:type="dxa"/>
          </w:tcPr>
          <w:p w14:paraId="374ABCBD" w14:textId="77777777" w:rsidR="00BB4A5C" w:rsidRPr="00D177D6" w:rsidRDefault="00BB4A5C" w:rsidP="00BB4A5C">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p>
        </w:tc>
        <w:tc>
          <w:tcPr>
            <w:tcW w:w="864" w:type="dxa"/>
          </w:tcPr>
          <w:p w14:paraId="49377191" w14:textId="77777777" w:rsidR="00BB4A5C" w:rsidRPr="00D177D6" w:rsidRDefault="00BB4A5C" w:rsidP="00BB4A5C">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p>
        </w:tc>
      </w:tr>
    </w:tbl>
    <w:p w14:paraId="2D26D725" w14:textId="77777777" w:rsidR="00A7561F" w:rsidRPr="006758DF" w:rsidRDefault="00A7561F">
      <w:pPr>
        <w:spacing w:line="276" w:lineRule="auto"/>
        <w:rPr>
          <w:rFonts w:cstheme="minorHAnsi"/>
        </w:rPr>
      </w:pPr>
    </w:p>
    <w:p w14:paraId="315DA59A" w14:textId="77777777" w:rsidR="00A7561F" w:rsidRPr="006758DF" w:rsidRDefault="00A7561F">
      <w:pPr>
        <w:spacing w:line="276" w:lineRule="auto"/>
        <w:rPr>
          <w:rFonts w:cstheme="minorHAnsi"/>
        </w:rPr>
      </w:pPr>
    </w:p>
    <w:p w14:paraId="70A6D2B8" w14:textId="77777777" w:rsidR="00EA0BCE" w:rsidRPr="006758DF" w:rsidRDefault="00EA0BCE">
      <w:pPr>
        <w:spacing w:line="276" w:lineRule="auto"/>
        <w:rPr>
          <w:rFonts w:eastAsiaTheme="majorEastAsia" w:cstheme="minorHAnsi"/>
          <w:b/>
          <w:bCs/>
          <w:color w:val="17365D" w:themeColor="text2" w:themeShade="BF"/>
          <w:sz w:val="36"/>
          <w:szCs w:val="28"/>
        </w:rPr>
      </w:pPr>
      <w:r w:rsidRPr="006758DF">
        <w:rPr>
          <w:rFonts w:cstheme="minorHAnsi"/>
        </w:rPr>
        <w:br w:type="page"/>
      </w:r>
    </w:p>
    <w:p w14:paraId="19938B89" w14:textId="06FD66F8" w:rsidR="00B322A2" w:rsidRPr="006758DF" w:rsidRDefault="00CC4168" w:rsidP="0074234F">
      <w:pPr>
        <w:pStyle w:val="Heading1"/>
        <w:rPr>
          <w:rFonts w:asciiTheme="minorHAnsi" w:hAnsiTheme="minorHAnsi" w:cstheme="minorHAnsi"/>
        </w:rPr>
      </w:pPr>
      <w:bookmarkStart w:id="5" w:name="_Toc529446604"/>
      <w:r w:rsidRPr="006758DF">
        <w:rPr>
          <w:rFonts w:asciiTheme="minorHAnsi" w:hAnsiTheme="minorHAnsi" w:cstheme="minorHAnsi"/>
        </w:rPr>
        <w:lastRenderedPageBreak/>
        <w:t>Project Overview</w:t>
      </w:r>
      <w:bookmarkEnd w:id="5"/>
    </w:p>
    <w:p w14:paraId="2EDA5CF5" w14:textId="790FC981" w:rsidR="00B322A2" w:rsidRDefault="006B6FD4" w:rsidP="00B322A2">
      <w:pPr>
        <w:pStyle w:val="Heading2"/>
        <w:rPr>
          <w:rFonts w:asciiTheme="minorHAnsi" w:hAnsiTheme="minorHAnsi" w:cstheme="minorHAnsi"/>
          <w:sz w:val="28"/>
        </w:rPr>
      </w:pPr>
      <w:bookmarkStart w:id="6" w:name="_Toc529446605"/>
      <w:r w:rsidRPr="00C61472">
        <w:rPr>
          <w:rFonts w:asciiTheme="minorHAnsi" w:hAnsiTheme="minorHAnsi" w:cstheme="minorHAnsi"/>
          <w:sz w:val="28"/>
        </w:rPr>
        <w:t>Project Scope</w:t>
      </w:r>
      <w:bookmarkEnd w:id="6"/>
    </w:p>
    <w:p w14:paraId="12BE5079" w14:textId="659D6D51" w:rsidR="0044572F" w:rsidRDefault="0044572F" w:rsidP="00922F03">
      <w:pPr>
        <w:spacing w:after="0"/>
      </w:pPr>
      <w:r w:rsidRPr="0044572F">
        <w:rPr>
          <w:rFonts w:cstheme="minorHAnsi"/>
        </w:rPr>
        <w:t xml:space="preserve">With the implementation of the </w:t>
      </w:r>
      <w:proofErr w:type="spellStart"/>
      <w:r w:rsidR="00922F03">
        <w:rPr>
          <w:rFonts w:cstheme="minorHAnsi"/>
        </w:rPr>
        <w:t>One</w:t>
      </w:r>
      <w:r w:rsidR="004F127D">
        <w:rPr>
          <w:rFonts w:cstheme="minorHAnsi"/>
        </w:rPr>
        <w:t>SAP</w:t>
      </w:r>
      <w:proofErr w:type="spellEnd"/>
      <w:r w:rsidRPr="0044572F">
        <w:rPr>
          <w:rFonts w:cstheme="minorHAnsi"/>
        </w:rPr>
        <w:t xml:space="preserve"> project</w:t>
      </w:r>
      <w:r w:rsidR="00985B51" w:rsidRPr="0044572F">
        <w:rPr>
          <w:rFonts w:cstheme="minorHAnsi"/>
        </w:rPr>
        <w:t>,</w:t>
      </w:r>
      <w:r w:rsidRPr="0044572F">
        <w:rPr>
          <w:rFonts w:cstheme="minorHAnsi"/>
        </w:rPr>
        <w:t xml:space="preserve"> </w:t>
      </w:r>
      <w:r w:rsidR="00662FB3">
        <w:rPr>
          <w:rFonts w:cstheme="minorHAnsi"/>
        </w:rPr>
        <w:t>L</w:t>
      </w:r>
      <w:r w:rsidRPr="0044572F">
        <w:rPr>
          <w:rFonts w:cstheme="minorHAnsi"/>
        </w:rPr>
        <w:t xml:space="preserve">egacy Glazer's data will no longer be sent to </w:t>
      </w:r>
      <w:r w:rsidR="00827F63">
        <w:rPr>
          <w:rFonts w:cstheme="minorHAnsi"/>
        </w:rPr>
        <w:t xml:space="preserve">the </w:t>
      </w:r>
      <w:r w:rsidRPr="0044572F">
        <w:rPr>
          <w:rFonts w:cstheme="minorHAnsi"/>
        </w:rPr>
        <w:t xml:space="preserve">Legacy Glazer's Diver environment.  The goal of this project is to bridge the </w:t>
      </w:r>
      <w:r w:rsidR="00C57CE0">
        <w:rPr>
          <w:rFonts w:cstheme="minorHAnsi"/>
        </w:rPr>
        <w:t>Legacy</w:t>
      </w:r>
      <w:r w:rsidR="00746AD4">
        <w:rPr>
          <w:rFonts w:cstheme="minorHAnsi"/>
        </w:rPr>
        <w:t xml:space="preserve"> Glazer’s </w:t>
      </w:r>
      <w:r w:rsidR="00082757">
        <w:rPr>
          <w:rFonts w:cstheme="minorHAnsi"/>
        </w:rPr>
        <w:t xml:space="preserve">internal users </w:t>
      </w:r>
      <w:r w:rsidRPr="0044572F">
        <w:rPr>
          <w:rFonts w:cstheme="minorHAnsi"/>
        </w:rPr>
        <w:t xml:space="preserve">reporting </w:t>
      </w:r>
      <w:r w:rsidR="00985B51" w:rsidRPr="0044572F">
        <w:rPr>
          <w:rFonts w:cstheme="minorHAnsi"/>
        </w:rPr>
        <w:t>gap, which</w:t>
      </w:r>
      <w:r w:rsidRPr="0044572F">
        <w:rPr>
          <w:rFonts w:cstheme="minorHAnsi"/>
        </w:rPr>
        <w:t xml:space="preserve"> is being introduced via th</w:t>
      </w:r>
      <w:r w:rsidR="00CC3BEE">
        <w:rPr>
          <w:rFonts w:cstheme="minorHAnsi"/>
        </w:rPr>
        <w:t>e</w:t>
      </w:r>
      <w:r w:rsidRPr="0044572F">
        <w:rPr>
          <w:rFonts w:cstheme="minorHAnsi"/>
        </w:rPr>
        <w:t xml:space="preserve"> </w:t>
      </w:r>
      <w:proofErr w:type="spellStart"/>
      <w:r w:rsidR="00CC3BEE">
        <w:rPr>
          <w:rFonts w:cstheme="minorHAnsi"/>
        </w:rPr>
        <w:t>OneSAP</w:t>
      </w:r>
      <w:proofErr w:type="spellEnd"/>
      <w:r w:rsidR="00CC3BEE">
        <w:rPr>
          <w:rFonts w:cstheme="minorHAnsi"/>
        </w:rPr>
        <w:t xml:space="preserve"> </w:t>
      </w:r>
      <w:r w:rsidRPr="0044572F">
        <w:rPr>
          <w:rFonts w:cstheme="minorHAnsi"/>
        </w:rPr>
        <w:t xml:space="preserve">migration. </w:t>
      </w:r>
      <w:r w:rsidR="00C875B0">
        <w:rPr>
          <w:rFonts w:cstheme="minorHAnsi"/>
        </w:rPr>
        <w:t>S</w:t>
      </w:r>
      <w:r w:rsidRPr="0044572F">
        <w:rPr>
          <w:rFonts w:cstheme="minorHAnsi"/>
        </w:rPr>
        <w:t xml:space="preserve">pecifically, this project will ensure the </w:t>
      </w:r>
      <w:r w:rsidR="0064520B">
        <w:rPr>
          <w:rFonts w:cstheme="minorHAnsi"/>
        </w:rPr>
        <w:t xml:space="preserve">successful transition of </w:t>
      </w:r>
      <w:r w:rsidR="00156AC8">
        <w:rPr>
          <w:rFonts w:cstheme="minorHAnsi"/>
        </w:rPr>
        <w:t xml:space="preserve">Pricing Reports </w:t>
      </w:r>
      <w:r w:rsidR="00226457">
        <w:rPr>
          <w:rFonts w:cstheme="minorHAnsi"/>
        </w:rPr>
        <w:t xml:space="preserve">from </w:t>
      </w:r>
      <w:r w:rsidR="00C16F5A">
        <w:rPr>
          <w:rFonts w:cstheme="minorHAnsi"/>
        </w:rPr>
        <w:t xml:space="preserve">the </w:t>
      </w:r>
      <w:r w:rsidR="0064520B">
        <w:rPr>
          <w:rFonts w:cstheme="minorHAnsi"/>
        </w:rPr>
        <w:t xml:space="preserve">Legacy </w:t>
      </w:r>
      <w:r w:rsidR="00997540" w:rsidRPr="0044572F">
        <w:rPr>
          <w:rFonts w:cstheme="minorHAnsi"/>
        </w:rPr>
        <w:t xml:space="preserve">Glazer </w:t>
      </w:r>
      <w:r w:rsidR="00226457">
        <w:rPr>
          <w:rFonts w:cstheme="minorHAnsi"/>
        </w:rPr>
        <w:t xml:space="preserve">Internal DIVER server </w:t>
      </w:r>
      <w:r w:rsidRPr="0044572F">
        <w:rPr>
          <w:rFonts w:cstheme="minorHAnsi"/>
        </w:rPr>
        <w:t>to OneSource.</w:t>
      </w:r>
      <w:r w:rsidR="00CC3BEE">
        <w:rPr>
          <w:rFonts w:cstheme="minorHAnsi"/>
        </w:rPr>
        <w:t xml:space="preserve"> </w:t>
      </w:r>
    </w:p>
    <w:p w14:paraId="318C088D" w14:textId="77777777" w:rsidR="00827F63" w:rsidRDefault="00827F63" w:rsidP="00922F03">
      <w:pPr>
        <w:spacing w:after="0"/>
        <w:textAlignment w:val="center"/>
      </w:pPr>
    </w:p>
    <w:p w14:paraId="54DA922C" w14:textId="244EA2C6" w:rsidR="0044572F" w:rsidRDefault="0037641A" w:rsidP="00922F03">
      <w:pPr>
        <w:spacing w:after="0"/>
        <w:rPr>
          <w:rFonts w:cstheme="minorHAnsi"/>
        </w:rPr>
      </w:pPr>
      <w:r>
        <w:rPr>
          <w:rFonts w:cstheme="minorHAnsi"/>
        </w:rPr>
        <w:t>To achieve this the following</w:t>
      </w:r>
      <w:r w:rsidR="0064520B">
        <w:rPr>
          <w:rFonts w:cstheme="minorHAnsi"/>
        </w:rPr>
        <w:t xml:space="preserve"> will take place</w:t>
      </w:r>
      <w:r>
        <w:rPr>
          <w:rFonts w:cstheme="minorHAnsi"/>
        </w:rPr>
        <w:t>:</w:t>
      </w:r>
    </w:p>
    <w:p w14:paraId="77C7465D" w14:textId="77777777" w:rsidR="00922F03" w:rsidRDefault="00922F03" w:rsidP="00922F03">
      <w:pPr>
        <w:spacing w:after="0"/>
        <w:rPr>
          <w:rFonts w:cstheme="minorHAnsi"/>
        </w:rPr>
      </w:pPr>
    </w:p>
    <w:p w14:paraId="4A6934A3" w14:textId="33547763" w:rsidR="00163D4E" w:rsidRDefault="00163D4E" w:rsidP="0034733F">
      <w:pPr>
        <w:pStyle w:val="ListParagraph"/>
        <w:numPr>
          <w:ilvl w:val="0"/>
          <w:numId w:val="10"/>
        </w:numPr>
        <w:spacing w:after="0"/>
        <w:ind w:left="360"/>
        <w:rPr>
          <w:rFonts w:cstheme="minorHAnsi"/>
        </w:rPr>
      </w:pPr>
      <w:r w:rsidRPr="00882746">
        <w:rPr>
          <w:rFonts w:cstheme="minorHAnsi"/>
        </w:rPr>
        <w:t xml:space="preserve">Transition out of DIVER the Legacy Glazer's </w:t>
      </w:r>
      <w:r w:rsidR="001D35D6">
        <w:rPr>
          <w:rFonts w:cstheme="minorHAnsi"/>
        </w:rPr>
        <w:t>Pricing</w:t>
      </w:r>
      <w:r w:rsidRPr="00882746">
        <w:rPr>
          <w:rFonts w:cstheme="minorHAnsi"/>
        </w:rPr>
        <w:t xml:space="preserve"> reports as defin</w:t>
      </w:r>
      <w:r>
        <w:rPr>
          <w:rFonts w:cstheme="minorHAnsi"/>
        </w:rPr>
        <w:t>ed in Section 5.</w:t>
      </w:r>
      <w:r w:rsidR="00625C68">
        <w:rPr>
          <w:rFonts w:cstheme="minorHAnsi"/>
        </w:rPr>
        <w:t>2</w:t>
      </w:r>
      <w:r>
        <w:rPr>
          <w:rFonts w:cstheme="minorHAnsi"/>
        </w:rPr>
        <w:t xml:space="preserve"> of this BRD.</w:t>
      </w:r>
    </w:p>
    <w:p w14:paraId="1E1568CD" w14:textId="2713E2E6" w:rsidR="00163D4E" w:rsidRDefault="00163D4E" w:rsidP="00163D4E">
      <w:pPr>
        <w:spacing w:after="0"/>
        <w:rPr>
          <w:rFonts w:cstheme="minorHAnsi"/>
        </w:rPr>
      </w:pPr>
    </w:p>
    <w:p w14:paraId="2FCC2339" w14:textId="20BD6D43" w:rsidR="0044572F" w:rsidRDefault="0044572F" w:rsidP="0034733F">
      <w:pPr>
        <w:pStyle w:val="ListParagraph"/>
        <w:numPr>
          <w:ilvl w:val="0"/>
          <w:numId w:val="10"/>
        </w:numPr>
        <w:spacing w:after="0"/>
        <w:ind w:left="360"/>
        <w:rPr>
          <w:rFonts w:cstheme="minorHAnsi"/>
        </w:rPr>
      </w:pPr>
      <w:r w:rsidRPr="00922F03">
        <w:rPr>
          <w:rFonts w:cstheme="minorHAnsi"/>
        </w:rPr>
        <w:t xml:space="preserve">The required </w:t>
      </w:r>
      <w:r w:rsidR="0064520B" w:rsidRPr="00922F03">
        <w:rPr>
          <w:rFonts w:cstheme="minorHAnsi"/>
        </w:rPr>
        <w:t>reporting source data</w:t>
      </w:r>
      <w:r w:rsidRPr="00922F03">
        <w:rPr>
          <w:rFonts w:cstheme="minorHAnsi"/>
        </w:rPr>
        <w:t xml:space="preserve"> elements </w:t>
      </w:r>
      <w:r w:rsidR="00801FC3">
        <w:rPr>
          <w:rFonts w:cstheme="minorHAnsi"/>
        </w:rPr>
        <w:t xml:space="preserve">previously accessed via Diver </w:t>
      </w:r>
      <w:r w:rsidRPr="00922F03">
        <w:rPr>
          <w:rFonts w:cstheme="minorHAnsi"/>
        </w:rPr>
        <w:t>will be transitioned to OneSource.</w:t>
      </w:r>
      <w:r w:rsidR="003A210E">
        <w:rPr>
          <w:rFonts w:cstheme="minorHAnsi"/>
        </w:rPr>
        <w:t xml:space="preserve">  Any data gaps that cannot be addressed will be handled via alternate solutions.</w:t>
      </w:r>
    </w:p>
    <w:p w14:paraId="6B3C1E3F" w14:textId="77777777" w:rsidR="00922F03" w:rsidRPr="00922F03" w:rsidRDefault="00922F03" w:rsidP="00D15125">
      <w:pPr>
        <w:pStyle w:val="ListParagraph"/>
        <w:spacing w:after="0"/>
        <w:ind w:left="360"/>
        <w:rPr>
          <w:rFonts w:cstheme="minorHAnsi"/>
        </w:rPr>
      </w:pPr>
    </w:p>
    <w:p w14:paraId="616ED9E8" w14:textId="5B8B4557" w:rsidR="00791D2D" w:rsidRDefault="00954DBE" w:rsidP="0034733F">
      <w:pPr>
        <w:pStyle w:val="ListParagraph"/>
        <w:numPr>
          <w:ilvl w:val="0"/>
          <w:numId w:val="10"/>
        </w:numPr>
        <w:spacing w:after="0"/>
        <w:ind w:left="360"/>
        <w:rPr>
          <w:rFonts w:cstheme="minorHAnsi"/>
        </w:rPr>
      </w:pPr>
      <w:r>
        <w:rPr>
          <w:rFonts w:cstheme="minorHAnsi"/>
        </w:rPr>
        <w:t>Internal u</w:t>
      </w:r>
      <w:r w:rsidR="00853C13" w:rsidRPr="00922F03">
        <w:rPr>
          <w:rFonts w:cstheme="minorHAnsi"/>
        </w:rPr>
        <w:t xml:space="preserve">sers </w:t>
      </w:r>
      <w:r w:rsidR="00C875B0" w:rsidRPr="00922F03">
        <w:rPr>
          <w:rFonts w:cstheme="minorHAnsi"/>
        </w:rPr>
        <w:t xml:space="preserve">will be trained </w:t>
      </w:r>
      <w:r w:rsidR="00853C13" w:rsidRPr="00922F03">
        <w:rPr>
          <w:rFonts w:cstheme="minorHAnsi"/>
        </w:rPr>
        <w:t xml:space="preserve">in </w:t>
      </w:r>
      <w:r w:rsidR="00244B3B">
        <w:rPr>
          <w:rFonts w:cstheme="minorHAnsi"/>
        </w:rPr>
        <w:t>the sel</w:t>
      </w:r>
      <w:r w:rsidR="00687745">
        <w:rPr>
          <w:rFonts w:cstheme="minorHAnsi"/>
        </w:rPr>
        <w:t>e</w:t>
      </w:r>
      <w:r w:rsidR="00244B3B">
        <w:rPr>
          <w:rFonts w:cstheme="minorHAnsi"/>
        </w:rPr>
        <w:t xml:space="preserve">cted </w:t>
      </w:r>
      <w:r w:rsidR="00226457">
        <w:rPr>
          <w:rFonts w:cstheme="minorHAnsi"/>
        </w:rPr>
        <w:t>reports</w:t>
      </w:r>
      <w:r w:rsidR="00244B3B">
        <w:rPr>
          <w:rFonts w:cstheme="minorHAnsi"/>
        </w:rPr>
        <w:t xml:space="preserve">. </w:t>
      </w:r>
    </w:p>
    <w:p w14:paraId="4B948CB1" w14:textId="77777777" w:rsidR="009E3570" w:rsidRPr="009E3570" w:rsidRDefault="009E3570" w:rsidP="009E3570">
      <w:pPr>
        <w:pStyle w:val="ListParagraph"/>
        <w:rPr>
          <w:rFonts w:cstheme="minorHAnsi"/>
        </w:rPr>
      </w:pPr>
    </w:p>
    <w:p w14:paraId="289805E6" w14:textId="77777777" w:rsidR="009E3570" w:rsidRPr="009E3570" w:rsidRDefault="009E3570" w:rsidP="0034733F">
      <w:pPr>
        <w:pStyle w:val="ListParagraph"/>
        <w:keepNext/>
        <w:numPr>
          <w:ilvl w:val="0"/>
          <w:numId w:val="10"/>
        </w:numPr>
        <w:ind w:left="360"/>
        <w:rPr>
          <w:rFonts w:ascii="Calibri" w:hAnsi="Calibri" w:cs="Calibri"/>
          <w:szCs w:val="20"/>
        </w:rPr>
      </w:pPr>
      <w:r w:rsidRPr="009E3570">
        <w:rPr>
          <w:rFonts w:ascii="Calibri" w:hAnsi="Calibri" w:cs="Calibri"/>
          <w:szCs w:val="20"/>
        </w:rPr>
        <w:t>The solutions will be implemented in all Legacy Glazer States – Kansas, Texas, Missouri, Oklahoma, Louisiana, Arkansas, Ohio and Iowa.</w:t>
      </w:r>
    </w:p>
    <w:p w14:paraId="2B5B9884" w14:textId="3EA2C433" w:rsidR="00791D2D" w:rsidRPr="00791D2D" w:rsidRDefault="00791D2D" w:rsidP="00791D2D">
      <w:pPr>
        <w:spacing w:after="0"/>
        <w:rPr>
          <w:rFonts w:cstheme="minorHAnsi"/>
        </w:rPr>
      </w:pPr>
    </w:p>
    <w:p w14:paraId="07491B59" w14:textId="77777777" w:rsidR="008F1D77" w:rsidRPr="008F1D77" w:rsidRDefault="008F1D77" w:rsidP="008F1D77">
      <w:pPr>
        <w:pStyle w:val="ListParagraph"/>
        <w:rPr>
          <w:rFonts w:cstheme="minorHAnsi"/>
        </w:rPr>
      </w:pPr>
    </w:p>
    <w:p w14:paraId="1911B65E" w14:textId="7F1BF720" w:rsidR="00C51ABA" w:rsidRDefault="00C51ABA">
      <w:pPr>
        <w:spacing w:line="276" w:lineRule="auto"/>
        <w:rPr>
          <w:rFonts w:cstheme="minorHAnsi"/>
        </w:rPr>
      </w:pPr>
      <w:r>
        <w:rPr>
          <w:rFonts w:cstheme="minorHAnsi"/>
        </w:rPr>
        <w:br w:type="page"/>
      </w:r>
    </w:p>
    <w:p w14:paraId="3EB27E1F" w14:textId="792A483D" w:rsidR="004F7D3F" w:rsidRPr="006758DF" w:rsidRDefault="00A22ACC" w:rsidP="004F7D3F">
      <w:pPr>
        <w:pStyle w:val="Heading1"/>
        <w:rPr>
          <w:rFonts w:asciiTheme="minorHAnsi" w:hAnsiTheme="minorHAnsi" w:cstheme="minorHAnsi"/>
        </w:rPr>
      </w:pPr>
      <w:bookmarkStart w:id="7" w:name="_Toc529446606"/>
      <w:r>
        <w:rPr>
          <w:rFonts w:asciiTheme="minorHAnsi" w:hAnsiTheme="minorHAnsi" w:cstheme="minorHAnsi"/>
        </w:rPr>
        <w:lastRenderedPageBreak/>
        <w:t>Business</w:t>
      </w:r>
      <w:r w:rsidR="004F7D3F" w:rsidRPr="006758DF">
        <w:rPr>
          <w:rFonts w:asciiTheme="minorHAnsi" w:hAnsiTheme="minorHAnsi" w:cstheme="minorHAnsi"/>
        </w:rPr>
        <w:t xml:space="preserve"> Process</w:t>
      </w:r>
      <w:bookmarkEnd w:id="7"/>
    </w:p>
    <w:p w14:paraId="70131212" w14:textId="0DC1EE5C" w:rsidR="00874D9F" w:rsidRPr="006758DF" w:rsidRDefault="00874D9F" w:rsidP="00874D9F">
      <w:pPr>
        <w:pStyle w:val="Heading2"/>
        <w:rPr>
          <w:rFonts w:asciiTheme="minorHAnsi" w:hAnsiTheme="minorHAnsi" w:cstheme="minorHAnsi"/>
          <w:sz w:val="28"/>
        </w:rPr>
      </w:pPr>
      <w:bookmarkStart w:id="8" w:name="_Toc529446607"/>
      <w:r w:rsidRPr="006758DF">
        <w:rPr>
          <w:rFonts w:asciiTheme="minorHAnsi" w:hAnsiTheme="minorHAnsi" w:cstheme="minorHAnsi"/>
          <w:sz w:val="28"/>
        </w:rPr>
        <w:t xml:space="preserve">Current </w:t>
      </w:r>
      <w:r w:rsidR="00985B51" w:rsidRPr="006758DF">
        <w:rPr>
          <w:rFonts w:asciiTheme="minorHAnsi" w:hAnsiTheme="minorHAnsi" w:cstheme="minorHAnsi"/>
          <w:sz w:val="28"/>
        </w:rPr>
        <w:t>(As</w:t>
      </w:r>
      <w:r w:rsidR="00EF2565" w:rsidRPr="006758DF">
        <w:rPr>
          <w:rFonts w:asciiTheme="minorHAnsi" w:hAnsiTheme="minorHAnsi" w:cstheme="minorHAnsi"/>
          <w:sz w:val="28"/>
        </w:rPr>
        <w:t>-</w:t>
      </w:r>
      <w:r w:rsidR="00985B51" w:rsidRPr="006758DF">
        <w:rPr>
          <w:rFonts w:asciiTheme="minorHAnsi" w:hAnsiTheme="minorHAnsi" w:cstheme="minorHAnsi"/>
          <w:sz w:val="28"/>
        </w:rPr>
        <w:t>Is)</w:t>
      </w:r>
      <w:bookmarkEnd w:id="8"/>
    </w:p>
    <w:p w14:paraId="5541AC3D" w14:textId="290B5C9E" w:rsidR="00874D9F" w:rsidRDefault="00874D9F" w:rsidP="0048139A">
      <w:pPr>
        <w:keepNext/>
        <w:spacing w:after="0"/>
        <w:rPr>
          <w:rFonts w:cstheme="minorHAnsi"/>
        </w:rPr>
      </w:pPr>
      <w:r w:rsidRPr="006758DF">
        <w:rPr>
          <w:rFonts w:cstheme="minorHAnsi"/>
        </w:rPr>
        <w:t xml:space="preserve">Glazer’s </w:t>
      </w:r>
      <w:r w:rsidR="00993360">
        <w:rPr>
          <w:rFonts w:cstheme="minorHAnsi"/>
        </w:rPr>
        <w:t>Diver environment</w:t>
      </w:r>
      <w:r w:rsidRPr="006758DF">
        <w:rPr>
          <w:rFonts w:cstheme="minorHAnsi"/>
        </w:rPr>
        <w:t xml:space="preserve"> contains interactive reports available on a 24/7 </w:t>
      </w:r>
      <w:r w:rsidR="00993360">
        <w:rPr>
          <w:rFonts w:cstheme="minorHAnsi"/>
        </w:rPr>
        <w:t xml:space="preserve">basis </w:t>
      </w:r>
      <w:r w:rsidRPr="006758DF">
        <w:rPr>
          <w:rFonts w:cstheme="minorHAnsi"/>
        </w:rPr>
        <w:t xml:space="preserve">and updated </w:t>
      </w:r>
      <w:r w:rsidR="00993360">
        <w:rPr>
          <w:rFonts w:cstheme="minorHAnsi"/>
        </w:rPr>
        <w:t>daily</w:t>
      </w:r>
      <w:r w:rsidRPr="006758DF">
        <w:rPr>
          <w:rFonts w:cstheme="minorHAnsi"/>
        </w:rPr>
        <w:t>.</w:t>
      </w:r>
      <w:r w:rsidR="00435655">
        <w:rPr>
          <w:rFonts w:cstheme="minorHAnsi"/>
        </w:rPr>
        <w:t xml:space="preserve">  </w:t>
      </w:r>
    </w:p>
    <w:p w14:paraId="33ECF304" w14:textId="22EA6AE3" w:rsidR="00976B54" w:rsidRDefault="00976B54" w:rsidP="0048139A">
      <w:pPr>
        <w:keepNext/>
        <w:spacing w:after="0"/>
        <w:rPr>
          <w:rFonts w:cstheme="minorHAnsi"/>
        </w:rPr>
      </w:pPr>
    </w:p>
    <w:p w14:paraId="0425584C" w14:textId="2909B3AA" w:rsidR="00AF0387" w:rsidRDefault="00976B54" w:rsidP="00AF0387">
      <w:pPr>
        <w:spacing w:after="0"/>
        <w:rPr>
          <w:rFonts w:cstheme="minorHAnsi"/>
        </w:rPr>
      </w:pPr>
      <w:r>
        <w:rPr>
          <w:rFonts w:cstheme="minorHAnsi"/>
        </w:rPr>
        <w:t>The Legacy Glazer Diver Environment is loaded from SAP via the AS</w:t>
      </w:r>
      <w:r w:rsidR="00AF0387">
        <w:rPr>
          <w:rFonts w:cstheme="minorHAnsi"/>
        </w:rPr>
        <w:t>/</w:t>
      </w:r>
      <w:r>
        <w:rPr>
          <w:rFonts w:cstheme="minorHAnsi"/>
        </w:rPr>
        <w:t>400.   The AS</w:t>
      </w:r>
      <w:r w:rsidR="00AF0387">
        <w:rPr>
          <w:rFonts w:cstheme="minorHAnsi"/>
        </w:rPr>
        <w:t>/</w:t>
      </w:r>
      <w:r>
        <w:rPr>
          <w:rFonts w:cstheme="minorHAnsi"/>
        </w:rPr>
        <w:t>400 is used for transforming the SAP data extracts to DIVER load files and does not play any other functions on the load process</w:t>
      </w:r>
    </w:p>
    <w:p w14:paraId="38DBC9B1" w14:textId="6A559AD8" w:rsidR="00AF0387" w:rsidRPr="00AF0387" w:rsidRDefault="00AF0387" w:rsidP="0034733F">
      <w:pPr>
        <w:pStyle w:val="ListParagraph"/>
        <w:numPr>
          <w:ilvl w:val="0"/>
          <w:numId w:val="11"/>
        </w:numPr>
        <w:spacing w:after="0"/>
      </w:pPr>
      <w:r w:rsidRPr="00AF0387">
        <w:rPr>
          <w:rFonts w:eastAsia="Times New Roman"/>
        </w:rPr>
        <w:t xml:space="preserve">SAP sends files to the AS/400. </w:t>
      </w:r>
      <w:r w:rsidRPr="00AF0387">
        <w:t>There are no ‘scripts’ that send data directly from SAP to Diver</w:t>
      </w:r>
    </w:p>
    <w:p w14:paraId="142F6445" w14:textId="7E85A072" w:rsidR="00AF0387" w:rsidRPr="00AF0387" w:rsidRDefault="00AF0387" w:rsidP="0034733F">
      <w:pPr>
        <w:pStyle w:val="ListParagraph"/>
        <w:numPr>
          <w:ilvl w:val="0"/>
          <w:numId w:val="11"/>
        </w:numPr>
        <w:spacing w:after="0"/>
        <w:rPr>
          <w:rFonts w:eastAsia="Times New Roman"/>
        </w:rPr>
      </w:pPr>
      <w:r w:rsidRPr="00AF0387">
        <w:rPr>
          <w:rFonts w:eastAsia="Times New Roman"/>
        </w:rPr>
        <w:t xml:space="preserve">The AS/400 then runs programs to load these files to the staging tables. </w:t>
      </w:r>
    </w:p>
    <w:p w14:paraId="792661E9" w14:textId="27F9A6D9" w:rsidR="00AF0387" w:rsidRPr="00AF0387" w:rsidRDefault="00AF0387" w:rsidP="0034733F">
      <w:pPr>
        <w:pStyle w:val="ListParagraph"/>
        <w:numPr>
          <w:ilvl w:val="0"/>
          <w:numId w:val="11"/>
        </w:numPr>
        <w:spacing w:after="0"/>
        <w:rPr>
          <w:rFonts w:eastAsia="Times New Roman"/>
        </w:rPr>
      </w:pPr>
      <w:r w:rsidRPr="00AF0387">
        <w:rPr>
          <w:rFonts w:eastAsia="Times New Roman"/>
        </w:rPr>
        <w:t>After that process is complete other programs use the staging tables to create the files that are send to Diver via FTP.</w:t>
      </w:r>
    </w:p>
    <w:p w14:paraId="16135631" w14:textId="7F4534C5" w:rsidR="00976B54" w:rsidRDefault="00976B54" w:rsidP="0048139A">
      <w:pPr>
        <w:keepNext/>
        <w:spacing w:after="0"/>
        <w:rPr>
          <w:rFonts w:cstheme="minorHAnsi"/>
        </w:rPr>
      </w:pPr>
    </w:p>
    <w:p w14:paraId="79D177B9" w14:textId="77777777" w:rsidR="00CF768E" w:rsidRDefault="00CF768E" w:rsidP="00CF768E">
      <w:pPr>
        <w:spacing w:after="0" w:line="276" w:lineRule="auto"/>
        <w:rPr>
          <w:rFonts w:cstheme="minorHAnsi"/>
        </w:rPr>
      </w:pPr>
      <w:r>
        <w:rPr>
          <w:rFonts w:cstheme="minorHAnsi"/>
        </w:rPr>
        <w:t>The Diver Reporting environment includes:</w:t>
      </w:r>
    </w:p>
    <w:p w14:paraId="73EAE067" w14:textId="77777777" w:rsidR="00CF768E" w:rsidRPr="00CF768E" w:rsidRDefault="00CF768E" w:rsidP="0034733F">
      <w:pPr>
        <w:pStyle w:val="ListParagraph"/>
        <w:numPr>
          <w:ilvl w:val="0"/>
          <w:numId w:val="8"/>
        </w:numPr>
        <w:spacing w:after="0" w:line="276" w:lineRule="auto"/>
        <w:rPr>
          <w:rFonts w:cstheme="minorHAnsi"/>
        </w:rPr>
      </w:pPr>
      <w:r w:rsidRPr="00CF768E">
        <w:rPr>
          <w:rFonts w:cstheme="minorHAnsi"/>
        </w:rPr>
        <w:t>Diver – used for Internal and External Supplier Sales Reports</w:t>
      </w:r>
    </w:p>
    <w:p w14:paraId="14AFB459" w14:textId="77777777" w:rsidR="00CF768E" w:rsidRPr="00CF768E" w:rsidRDefault="00CF768E" w:rsidP="0034733F">
      <w:pPr>
        <w:pStyle w:val="ListParagraph"/>
        <w:numPr>
          <w:ilvl w:val="0"/>
          <w:numId w:val="8"/>
        </w:numPr>
        <w:spacing w:after="0" w:line="276" w:lineRule="auto"/>
        <w:rPr>
          <w:rFonts w:cstheme="minorHAnsi"/>
        </w:rPr>
      </w:pPr>
      <w:proofErr w:type="spellStart"/>
      <w:r w:rsidRPr="00CF768E">
        <w:rPr>
          <w:rFonts w:cstheme="minorHAnsi"/>
        </w:rPr>
        <w:t>ProDiver</w:t>
      </w:r>
      <w:proofErr w:type="spellEnd"/>
      <w:r w:rsidRPr="00CF768E">
        <w:rPr>
          <w:rFonts w:cstheme="minorHAnsi"/>
        </w:rPr>
        <w:t>/Citrix-Diver – for internal users to create and save markers</w:t>
      </w:r>
    </w:p>
    <w:p w14:paraId="33A68796" w14:textId="77777777" w:rsidR="00CF768E" w:rsidRPr="00CF768E" w:rsidRDefault="00CF768E" w:rsidP="0034733F">
      <w:pPr>
        <w:pStyle w:val="ListParagraph"/>
        <w:numPr>
          <w:ilvl w:val="0"/>
          <w:numId w:val="8"/>
        </w:numPr>
        <w:spacing w:after="0" w:line="276" w:lineRule="auto"/>
        <w:rPr>
          <w:rFonts w:cstheme="minorHAnsi"/>
        </w:rPr>
      </w:pPr>
      <w:r w:rsidRPr="00CF768E">
        <w:rPr>
          <w:rFonts w:cstheme="minorHAnsi"/>
        </w:rPr>
        <w:t>Broadcast – allows users to automatically send markers to their email as PDF or Excel files</w:t>
      </w:r>
    </w:p>
    <w:p w14:paraId="16AC4363" w14:textId="77777777" w:rsidR="00CF768E" w:rsidRPr="00CF768E" w:rsidRDefault="00CF768E" w:rsidP="0034733F">
      <w:pPr>
        <w:pStyle w:val="ListParagraph"/>
        <w:numPr>
          <w:ilvl w:val="0"/>
          <w:numId w:val="8"/>
        </w:numPr>
        <w:spacing w:after="0" w:line="276" w:lineRule="auto"/>
        <w:rPr>
          <w:rFonts w:cstheme="minorHAnsi"/>
        </w:rPr>
      </w:pPr>
      <w:proofErr w:type="spellStart"/>
      <w:r w:rsidRPr="00CF768E">
        <w:rPr>
          <w:rFonts w:cstheme="minorHAnsi"/>
        </w:rPr>
        <w:t>Diveport</w:t>
      </w:r>
      <w:proofErr w:type="spellEnd"/>
      <w:r w:rsidRPr="00CF768E">
        <w:rPr>
          <w:rFonts w:cstheme="minorHAnsi"/>
        </w:rPr>
        <w:t xml:space="preserve"> – an online reporting tool for select Suppliers</w:t>
      </w:r>
    </w:p>
    <w:p w14:paraId="69A1E1C9" w14:textId="77777777" w:rsidR="00CF768E" w:rsidRPr="00CF768E" w:rsidRDefault="00CF768E" w:rsidP="0034733F">
      <w:pPr>
        <w:pStyle w:val="ListParagraph"/>
        <w:numPr>
          <w:ilvl w:val="0"/>
          <w:numId w:val="8"/>
        </w:numPr>
        <w:spacing w:after="0" w:line="276" w:lineRule="auto"/>
        <w:rPr>
          <w:rFonts w:cstheme="minorHAnsi"/>
        </w:rPr>
      </w:pPr>
      <w:r w:rsidRPr="00CF768E">
        <w:rPr>
          <w:rFonts w:cstheme="minorHAnsi"/>
        </w:rPr>
        <w:t>Planner (for creation and manipulation of Supplier goals)</w:t>
      </w:r>
    </w:p>
    <w:p w14:paraId="025FDE66" w14:textId="77777777" w:rsidR="00CF768E" w:rsidRPr="00CF768E" w:rsidRDefault="00CF768E" w:rsidP="0034733F">
      <w:pPr>
        <w:pStyle w:val="ListParagraph"/>
        <w:numPr>
          <w:ilvl w:val="0"/>
          <w:numId w:val="8"/>
        </w:numPr>
        <w:spacing w:after="0" w:line="276" w:lineRule="auto"/>
        <w:rPr>
          <w:rFonts w:cstheme="minorHAnsi"/>
        </w:rPr>
      </w:pPr>
      <w:proofErr w:type="spellStart"/>
      <w:r w:rsidRPr="00CF768E">
        <w:rPr>
          <w:rFonts w:cstheme="minorHAnsi"/>
        </w:rPr>
        <w:t>CellDiver</w:t>
      </w:r>
      <w:proofErr w:type="spellEnd"/>
      <w:r w:rsidRPr="00CF768E">
        <w:rPr>
          <w:rFonts w:cstheme="minorHAnsi"/>
        </w:rPr>
        <w:t xml:space="preserve"> (Diver functionality within Excel, used to create trackers)</w:t>
      </w:r>
    </w:p>
    <w:p w14:paraId="5C079B4C" w14:textId="3C6A1415" w:rsidR="00CF768E" w:rsidRDefault="00CF768E" w:rsidP="0048139A">
      <w:pPr>
        <w:keepNext/>
        <w:spacing w:after="0"/>
        <w:rPr>
          <w:rFonts w:cstheme="minorHAnsi"/>
        </w:rPr>
      </w:pPr>
    </w:p>
    <w:p w14:paraId="5DA5A483" w14:textId="77777777" w:rsidR="00CF768E" w:rsidRPr="006758DF" w:rsidRDefault="00CF768E" w:rsidP="0048139A">
      <w:pPr>
        <w:spacing w:after="0" w:line="276" w:lineRule="auto"/>
        <w:rPr>
          <w:rFonts w:cstheme="minorHAnsi"/>
        </w:rPr>
      </w:pPr>
    </w:p>
    <w:p w14:paraId="0D7C02AD" w14:textId="738919C8" w:rsidR="00874D9F" w:rsidRPr="006758DF" w:rsidRDefault="00985B51" w:rsidP="00874D9F">
      <w:pPr>
        <w:pStyle w:val="Heading2"/>
        <w:rPr>
          <w:rFonts w:asciiTheme="minorHAnsi" w:hAnsiTheme="minorHAnsi" w:cstheme="minorHAnsi"/>
          <w:sz w:val="28"/>
        </w:rPr>
      </w:pPr>
      <w:bookmarkStart w:id="9" w:name="_Toc529446608"/>
      <w:r>
        <w:rPr>
          <w:rFonts w:asciiTheme="minorHAnsi" w:hAnsiTheme="minorHAnsi" w:cstheme="minorHAnsi"/>
          <w:sz w:val="28"/>
        </w:rPr>
        <w:t>Future (</w:t>
      </w:r>
      <w:r w:rsidR="00874D9F" w:rsidRPr="006758DF">
        <w:rPr>
          <w:rFonts w:asciiTheme="minorHAnsi" w:hAnsiTheme="minorHAnsi" w:cstheme="minorHAnsi"/>
          <w:sz w:val="28"/>
        </w:rPr>
        <w:t>To</w:t>
      </w:r>
      <w:r w:rsidR="00EF2565" w:rsidRPr="006758DF">
        <w:rPr>
          <w:rFonts w:asciiTheme="minorHAnsi" w:hAnsiTheme="minorHAnsi" w:cstheme="minorHAnsi"/>
          <w:sz w:val="28"/>
        </w:rPr>
        <w:t>-</w:t>
      </w:r>
      <w:r w:rsidRPr="006758DF">
        <w:rPr>
          <w:rFonts w:asciiTheme="minorHAnsi" w:hAnsiTheme="minorHAnsi" w:cstheme="minorHAnsi"/>
          <w:sz w:val="28"/>
        </w:rPr>
        <w:t>Be)</w:t>
      </w:r>
      <w:bookmarkEnd w:id="9"/>
    </w:p>
    <w:p w14:paraId="2E9793BA" w14:textId="7B5AE479" w:rsidR="00CC1DBB" w:rsidRDefault="003676F7" w:rsidP="00644B4F">
      <w:pPr>
        <w:spacing w:after="0"/>
        <w:rPr>
          <w:rFonts w:cstheme="minorHAnsi"/>
        </w:rPr>
      </w:pPr>
      <w:r>
        <w:rPr>
          <w:rFonts w:cstheme="minorHAnsi"/>
        </w:rPr>
        <w:t xml:space="preserve">As part of this project all </w:t>
      </w:r>
      <w:r w:rsidR="004E1913">
        <w:rPr>
          <w:rFonts w:cstheme="minorHAnsi"/>
        </w:rPr>
        <w:t>Pricing</w:t>
      </w:r>
      <w:r w:rsidR="00644B4F" w:rsidRPr="00644B4F">
        <w:rPr>
          <w:rFonts w:cstheme="minorHAnsi"/>
        </w:rPr>
        <w:t xml:space="preserve"> reports </w:t>
      </w:r>
      <w:r w:rsidR="00644B4F">
        <w:rPr>
          <w:rFonts w:cstheme="minorHAnsi"/>
        </w:rPr>
        <w:t xml:space="preserve">listed in </w:t>
      </w:r>
      <w:r w:rsidR="00CE2BC3">
        <w:rPr>
          <w:rFonts w:cstheme="minorHAnsi"/>
        </w:rPr>
        <w:t>Section 5.</w:t>
      </w:r>
      <w:r w:rsidR="00625C68">
        <w:rPr>
          <w:rFonts w:cstheme="minorHAnsi"/>
        </w:rPr>
        <w:t>2</w:t>
      </w:r>
      <w:r w:rsidR="00CE2BC3">
        <w:rPr>
          <w:rFonts w:cstheme="minorHAnsi"/>
        </w:rPr>
        <w:t xml:space="preserve"> </w:t>
      </w:r>
      <w:r w:rsidR="00A7375F">
        <w:rPr>
          <w:rFonts w:cstheme="minorHAnsi"/>
        </w:rPr>
        <w:t xml:space="preserve">of </w:t>
      </w:r>
      <w:r w:rsidR="00644B4F">
        <w:rPr>
          <w:rFonts w:cstheme="minorHAnsi"/>
        </w:rPr>
        <w:t xml:space="preserve">this BRD </w:t>
      </w:r>
      <w:r w:rsidR="00644B4F" w:rsidRPr="00644B4F">
        <w:rPr>
          <w:rFonts w:cstheme="minorHAnsi"/>
        </w:rPr>
        <w:t>will be transitioned out of DIVER.  The required source data elements</w:t>
      </w:r>
      <w:r w:rsidR="00644B4F">
        <w:rPr>
          <w:rFonts w:cstheme="minorHAnsi"/>
        </w:rPr>
        <w:t xml:space="preserve"> for these reports</w:t>
      </w:r>
      <w:r w:rsidR="00644B4F" w:rsidRPr="00644B4F">
        <w:rPr>
          <w:rFonts w:cstheme="minorHAnsi"/>
        </w:rPr>
        <w:t xml:space="preserve"> previously accessed via Diver will be transitioned to OneSource.  </w:t>
      </w:r>
    </w:p>
    <w:p w14:paraId="0EC97BC8" w14:textId="77777777" w:rsidR="00CC1DBB" w:rsidRDefault="00CC1DBB" w:rsidP="00644B4F">
      <w:pPr>
        <w:spacing w:after="0"/>
        <w:rPr>
          <w:rFonts w:cstheme="minorHAnsi"/>
        </w:rPr>
      </w:pPr>
    </w:p>
    <w:p w14:paraId="32B19A34" w14:textId="660EE462" w:rsidR="00644B4F" w:rsidRDefault="00390541" w:rsidP="00644B4F">
      <w:pPr>
        <w:spacing w:after="0"/>
        <w:rPr>
          <w:rFonts w:cstheme="minorHAnsi"/>
        </w:rPr>
      </w:pPr>
      <w:r>
        <w:rPr>
          <w:rFonts w:cstheme="minorHAnsi"/>
        </w:rPr>
        <w:t>If there are a</w:t>
      </w:r>
      <w:r w:rsidR="00644B4F" w:rsidRPr="00644B4F">
        <w:rPr>
          <w:rFonts w:cstheme="minorHAnsi"/>
        </w:rPr>
        <w:t>ny data gaps</w:t>
      </w:r>
      <w:r w:rsidR="00347F67">
        <w:rPr>
          <w:rFonts w:cstheme="minorHAnsi"/>
        </w:rPr>
        <w:t xml:space="preserve"> (identified in </w:t>
      </w:r>
      <w:r w:rsidR="00CC1DBB">
        <w:rPr>
          <w:rFonts w:cstheme="minorHAnsi"/>
        </w:rPr>
        <w:t>section 5.3 Data Requirements)</w:t>
      </w:r>
      <w:r w:rsidR="00644B4F" w:rsidRPr="00644B4F">
        <w:rPr>
          <w:rFonts w:cstheme="minorHAnsi"/>
        </w:rPr>
        <w:t xml:space="preserve"> that cannot be </w:t>
      </w:r>
      <w:proofErr w:type="gramStart"/>
      <w:r w:rsidR="00644B4F" w:rsidRPr="00644B4F">
        <w:rPr>
          <w:rFonts w:cstheme="minorHAnsi"/>
        </w:rPr>
        <w:t>addressed</w:t>
      </w:r>
      <w:r w:rsidR="00CC1DBB">
        <w:rPr>
          <w:rFonts w:cstheme="minorHAnsi"/>
        </w:rPr>
        <w:t xml:space="preserve">, </w:t>
      </w:r>
      <w:r w:rsidR="00644B4F" w:rsidRPr="00644B4F">
        <w:rPr>
          <w:rFonts w:cstheme="minorHAnsi"/>
        </w:rPr>
        <w:t xml:space="preserve"> </w:t>
      </w:r>
      <w:r w:rsidR="00366D7D">
        <w:rPr>
          <w:rFonts w:cstheme="minorHAnsi"/>
        </w:rPr>
        <w:t>they</w:t>
      </w:r>
      <w:proofErr w:type="gramEnd"/>
      <w:r w:rsidR="00366D7D">
        <w:rPr>
          <w:rFonts w:cstheme="minorHAnsi"/>
        </w:rPr>
        <w:t xml:space="preserve"> </w:t>
      </w:r>
      <w:r w:rsidR="00644B4F" w:rsidRPr="00644B4F">
        <w:rPr>
          <w:rFonts w:cstheme="minorHAnsi"/>
        </w:rPr>
        <w:t xml:space="preserve">will be handled via </w:t>
      </w:r>
      <w:r w:rsidR="00C14246">
        <w:rPr>
          <w:rFonts w:cstheme="minorHAnsi"/>
        </w:rPr>
        <w:t>an</w:t>
      </w:r>
      <w:r w:rsidR="00640791">
        <w:rPr>
          <w:rFonts w:cstheme="minorHAnsi"/>
        </w:rPr>
        <w:t xml:space="preserve"> alternate solution</w:t>
      </w:r>
      <w:r w:rsidR="00644B4F" w:rsidRPr="00644B4F">
        <w:rPr>
          <w:rFonts w:cstheme="minorHAnsi"/>
        </w:rPr>
        <w:t>.</w:t>
      </w:r>
    </w:p>
    <w:p w14:paraId="7D609061" w14:textId="326C2E12" w:rsidR="00347F67" w:rsidRPr="00644B4F" w:rsidRDefault="00347F67" w:rsidP="00644B4F">
      <w:pPr>
        <w:spacing w:after="0"/>
        <w:rPr>
          <w:rFonts w:cstheme="minorHAnsi"/>
        </w:rPr>
      </w:pPr>
    </w:p>
    <w:p w14:paraId="683274E4" w14:textId="5BE6A116" w:rsidR="006350D2" w:rsidRDefault="006350D2">
      <w:pPr>
        <w:spacing w:line="276" w:lineRule="auto"/>
        <w:rPr>
          <w:rFonts w:cstheme="minorHAnsi"/>
        </w:rPr>
      </w:pPr>
      <w:r>
        <w:rPr>
          <w:rFonts w:cstheme="minorHAnsi"/>
        </w:rPr>
        <w:br w:type="page"/>
      </w:r>
    </w:p>
    <w:p w14:paraId="39BEA874" w14:textId="77777777" w:rsidR="0088505E" w:rsidRDefault="0088505E" w:rsidP="00095A25">
      <w:pPr>
        <w:rPr>
          <w:rFonts w:cstheme="minorHAnsi"/>
        </w:rPr>
      </w:pPr>
    </w:p>
    <w:p w14:paraId="5F163202" w14:textId="19990C0B" w:rsidR="006350D2" w:rsidRDefault="006350D2" w:rsidP="006350D2">
      <w:pPr>
        <w:pStyle w:val="Heading2"/>
        <w:rPr>
          <w:rFonts w:asciiTheme="minorHAnsi" w:hAnsiTheme="minorHAnsi" w:cstheme="minorHAnsi"/>
          <w:sz w:val="28"/>
        </w:rPr>
      </w:pPr>
      <w:bookmarkStart w:id="10" w:name="_Toc529446609"/>
      <w:r>
        <w:rPr>
          <w:rFonts w:asciiTheme="minorHAnsi" w:hAnsiTheme="minorHAnsi" w:cstheme="minorHAnsi"/>
          <w:sz w:val="28"/>
        </w:rPr>
        <w:t>As-Is / To-Be Diagram.</w:t>
      </w:r>
      <w:bookmarkEnd w:id="10"/>
    </w:p>
    <w:p w14:paraId="1F6FB52D" w14:textId="1F88482D" w:rsidR="001009CB" w:rsidRDefault="001009CB" w:rsidP="001009CB"/>
    <w:p w14:paraId="4A45A0CB" w14:textId="04BC58D7" w:rsidR="00F240AA" w:rsidRDefault="00F240AA" w:rsidP="001009CB">
      <w:pPr>
        <w:rPr>
          <w:b/>
          <w:sz w:val="24"/>
          <w:szCs w:val="24"/>
        </w:rPr>
      </w:pPr>
      <w:r w:rsidRPr="00F240AA">
        <w:rPr>
          <w:b/>
          <w:sz w:val="24"/>
          <w:szCs w:val="24"/>
        </w:rPr>
        <w:t>AS-IS</w:t>
      </w:r>
    </w:p>
    <w:p w14:paraId="48A8D665" w14:textId="6D3774D8" w:rsidR="000C2776" w:rsidRPr="008E434B" w:rsidRDefault="008E434B" w:rsidP="001009CB">
      <w:pPr>
        <w:rPr>
          <w:sz w:val="24"/>
          <w:szCs w:val="24"/>
        </w:rPr>
      </w:pPr>
      <w:r>
        <w:rPr>
          <w:noProof/>
        </w:rPr>
        <w:drawing>
          <wp:inline distT="0" distB="0" distL="0" distR="0" wp14:anchorId="038A6959" wp14:editId="0B75C45E">
            <wp:extent cx="6563563" cy="5074920"/>
            <wp:effectExtent l="19050" t="19050" r="2794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1575" cy="5081115"/>
                    </a:xfrm>
                    <a:prstGeom prst="rect">
                      <a:avLst/>
                    </a:prstGeom>
                    <a:ln>
                      <a:solidFill>
                        <a:schemeClr val="accent1"/>
                      </a:solidFill>
                    </a:ln>
                  </pic:spPr>
                </pic:pic>
              </a:graphicData>
            </a:graphic>
          </wp:inline>
        </w:drawing>
      </w:r>
    </w:p>
    <w:p w14:paraId="2C54813B" w14:textId="08BFB5C3" w:rsidR="002647AD" w:rsidRDefault="002647AD">
      <w:pPr>
        <w:spacing w:line="276" w:lineRule="auto"/>
        <w:rPr>
          <w:rFonts w:cstheme="minorHAnsi"/>
        </w:rPr>
      </w:pPr>
    </w:p>
    <w:p w14:paraId="0786AE75" w14:textId="09B8FC2B" w:rsidR="002647AD" w:rsidRDefault="002647AD">
      <w:pPr>
        <w:spacing w:line="276" w:lineRule="auto"/>
        <w:rPr>
          <w:rFonts w:cstheme="minorHAnsi"/>
        </w:rPr>
      </w:pPr>
      <w:r>
        <w:rPr>
          <w:rFonts w:cstheme="minorHAnsi"/>
        </w:rPr>
        <w:br w:type="page"/>
      </w:r>
    </w:p>
    <w:p w14:paraId="0E109AC9" w14:textId="77777777" w:rsidR="00F240AA" w:rsidRDefault="00F240AA">
      <w:pPr>
        <w:spacing w:line="276" w:lineRule="auto"/>
        <w:rPr>
          <w:rFonts w:cstheme="minorHAnsi"/>
        </w:rPr>
      </w:pPr>
    </w:p>
    <w:p w14:paraId="5648DC9E" w14:textId="71AA6B5D" w:rsidR="00F240AA" w:rsidRPr="00F240AA" w:rsidRDefault="00F240AA" w:rsidP="00095A25">
      <w:pPr>
        <w:rPr>
          <w:rFonts w:cstheme="minorHAnsi"/>
          <w:b/>
          <w:sz w:val="24"/>
          <w:szCs w:val="24"/>
        </w:rPr>
      </w:pPr>
      <w:r w:rsidRPr="00F240AA">
        <w:rPr>
          <w:rFonts w:cstheme="minorHAnsi"/>
          <w:b/>
          <w:sz w:val="24"/>
          <w:szCs w:val="24"/>
        </w:rPr>
        <w:t>TO-BE</w:t>
      </w:r>
    </w:p>
    <w:p w14:paraId="1E7F0F88" w14:textId="518FF993" w:rsidR="00857F13" w:rsidRDefault="000C2776">
      <w:pPr>
        <w:spacing w:line="276" w:lineRule="auto"/>
        <w:rPr>
          <w:rFonts w:eastAsiaTheme="majorEastAsia" w:cstheme="minorHAnsi"/>
          <w:b/>
          <w:bCs/>
          <w:color w:val="17365D" w:themeColor="text2" w:themeShade="BF"/>
          <w:sz w:val="28"/>
          <w:szCs w:val="26"/>
        </w:rPr>
      </w:pPr>
      <w:r w:rsidRPr="000C2776">
        <w:t xml:space="preserve"> </w:t>
      </w:r>
      <w:r w:rsidR="008E434B">
        <w:rPr>
          <w:noProof/>
        </w:rPr>
        <w:drawing>
          <wp:inline distT="0" distB="0" distL="0" distR="0" wp14:anchorId="1B664CBA" wp14:editId="53D82349">
            <wp:extent cx="6400800" cy="4952791"/>
            <wp:effectExtent l="19050" t="19050" r="1905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4952791"/>
                    </a:xfrm>
                    <a:prstGeom prst="rect">
                      <a:avLst/>
                    </a:prstGeom>
                    <a:ln>
                      <a:solidFill>
                        <a:schemeClr val="accent1"/>
                      </a:solidFill>
                    </a:ln>
                  </pic:spPr>
                </pic:pic>
              </a:graphicData>
            </a:graphic>
          </wp:inline>
        </w:drawing>
      </w:r>
      <w:r w:rsidR="00857F13">
        <w:rPr>
          <w:rFonts w:cstheme="minorHAnsi"/>
          <w:sz w:val="28"/>
        </w:rPr>
        <w:br w:type="page"/>
      </w:r>
    </w:p>
    <w:p w14:paraId="3A52A667" w14:textId="6EA9CE47" w:rsidR="00270606" w:rsidRDefault="002B414F" w:rsidP="0073324E">
      <w:pPr>
        <w:pStyle w:val="Heading1"/>
        <w:rPr>
          <w:rFonts w:asciiTheme="minorHAnsi" w:hAnsiTheme="minorHAnsi" w:cstheme="minorHAnsi"/>
        </w:rPr>
      </w:pPr>
      <w:bookmarkStart w:id="11" w:name="_Ref505867613"/>
      <w:bookmarkStart w:id="12" w:name="_Ref505867642"/>
      <w:bookmarkStart w:id="13" w:name="_Toc529446610"/>
      <w:r w:rsidRPr="006758DF">
        <w:rPr>
          <w:rFonts w:asciiTheme="minorHAnsi" w:hAnsiTheme="minorHAnsi" w:cstheme="minorHAnsi"/>
        </w:rPr>
        <w:lastRenderedPageBreak/>
        <w:t xml:space="preserve">Functional </w:t>
      </w:r>
      <w:r w:rsidR="00270606" w:rsidRPr="006758DF">
        <w:rPr>
          <w:rFonts w:asciiTheme="minorHAnsi" w:hAnsiTheme="minorHAnsi" w:cstheme="minorHAnsi"/>
        </w:rPr>
        <w:t>Requirements</w:t>
      </w:r>
      <w:bookmarkEnd w:id="11"/>
      <w:bookmarkEnd w:id="12"/>
      <w:bookmarkEnd w:id="13"/>
    </w:p>
    <w:p w14:paraId="6ECE4EB3" w14:textId="000140D6" w:rsidR="00F81C43" w:rsidRDefault="00A34B59" w:rsidP="00281F69">
      <w:pPr>
        <w:pStyle w:val="Heading2"/>
        <w:rPr>
          <w:rFonts w:asciiTheme="minorHAnsi" w:hAnsiTheme="minorHAnsi" w:cstheme="minorHAnsi"/>
          <w:sz w:val="28"/>
        </w:rPr>
      </w:pPr>
      <w:bookmarkStart w:id="14" w:name="_Toc529446611"/>
      <w:r>
        <w:rPr>
          <w:rFonts w:asciiTheme="minorHAnsi" w:hAnsiTheme="minorHAnsi" w:cstheme="minorHAnsi"/>
          <w:sz w:val="28"/>
        </w:rPr>
        <w:t>Assumptions, Dependencies, Constraints and Risks</w:t>
      </w:r>
      <w:bookmarkEnd w:id="14"/>
    </w:p>
    <w:p w14:paraId="681E2299" w14:textId="77777777" w:rsidR="00A34B59" w:rsidRPr="00C51ABA" w:rsidRDefault="00A34B59" w:rsidP="00A34B59">
      <w:pPr>
        <w:spacing w:after="0"/>
        <w:rPr>
          <w:rFonts w:cstheme="minorHAnsi"/>
          <w:color w:val="222222"/>
          <w:szCs w:val="20"/>
          <w:shd w:val="clear" w:color="auto" w:fill="FFFFFF"/>
        </w:rPr>
      </w:pPr>
      <w:r w:rsidRPr="00C51ABA">
        <w:rPr>
          <w:rFonts w:cstheme="minorHAnsi"/>
          <w:szCs w:val="20"/>
        </w:rPr>
        <w:t xml:space="preserve">A – Assumption: </w:t>
      </w:r>
      <w:r w:rsidRPr="00C51ABA">
        <w:rPr>
          <w:rFonts w:cstheme="minorHAnsi"/>
          <w:color w:val="222222"/>
          <w:szCs w:val="20"/>
          <w:shd w:val="clear" w:color="auto" w:fill="FFFFFF"/>
        </w:rPr>
        <w:t xml:space="preserve">accepted as true or as certain to happen </w:t>
      </w:r>
    </w:p>
    <w:p w14:paraId="6722404A" w14:textId="77777777" w:rsidR="00A34B59" w:rsidRDefault="00A34B59" w:rsidP="00A34B59">
      <w:pPr>
        <w:spacing w:after="0"/>
        <w:rPr>
          <w:rFonts w:cstheme="minorHAnsi"/>
          <w:color w:val="222222"/>
          <w:szCs w:val="20"/>
          <w:shd w:val="clear" w:color="auto" w:fill="FFFFFF"/>
        </w:rPr>
      </w:pPr>
      <w:r>
        <w:rPr>
          <w:rFonts w:cstheme="minorHAnsi"/>
          <w:color w:val="222222"/>
          <w:szCs w:val="20"/>
          <w:shd w:val="clear" w:color="auto" w:fill="FFFFFF"/>
        </w:rPr>
        <w:t>D - Dependency</w:t>
      </w:r>
    </w:p>
    <w:p w14:paraId="280948A0" w14:textId="77777777" w:rsidR="00A34B59" w:rsidRPr="00C51ABA" w:rsidRDefault="00A34B59" w:rsidP="00A34B59">
      <w:pPr>
        <w:spacing w:after="0"/>
        <w:rPr>
          <w:rFonts w:cstheme="minorHAnsi"/>
          <w:color w:val="222222"/>
          <w:szCs w:val="20"/>
          <w:shd w:val="clear" w:color="auto" w:fill="FFFFFF"/>
        </w:rPr>
      </w:pPr>
      <w:r w:rsidRPr="00C51ABA">
        <w:rPr>
          <w:rFonts w:cstheme="minorHAnsi"/>
          <w:color w:val="222222"/>
          <w:szCs w:val="20"/>
          <w:shd w:val="clear" w:color="auto" w:fill="FFFFFF"/>
        </w:rPr>
        <w:t>C – Constraint: a limitation or restriction</w:t>
      </w:r>
    </w:p>
    <w:p w14:paraId="4B2105F8" w14:textId="69B1DF08" w:rsidR="00A34B59" w:rsidRDefault="00A34B59" w:rsidP="00A34B59">
      <w:pPr>
        <w:spacing w:after="0"/>
      </w:pPr>
      <w:r w:rsidRPr="00C51ABA">
        <w:rPr>
          <w:rFonts w:cstheme="minorHAnsi"/>
          <w:color w:val="222222"/>
          <w:szCs w:val="20"/>
          <w:shd w:val="clear" w:color="auto" w:fill="FFFFFF"/>
        </w:rPr>
        <w:t xml:space="preserve">R – Risk: </w:t>
      </w:r>
      <w:r w:rsidRPr="00C51ABA">
        <w:rPr>
          <w:rFonts w:cstheme="minorHAnsi"/>
          <w:szCs w:val="20"/>
          <w:shd w:val="clear" w:color="auto" w:fill="FFFFFF"/>
        </w:rPr>
        <w:t>threat of any negative occurrence </w:t>
      </w:r>
    </w:p>
    <w:p w14:paraId="4E5E0D13" w14:textId="77777777" w:rsidR="00A34B59" w:rsidRPr="00C51ABA" w:rsidRDefault="00A34B59" w:rsidP="00A34B59">
      <w:pPr>
        <w:spacing w:after="0"/>
        <w:rPr>
          <w:rFonts w:cstheme="minorHAnsi"/>
        </w:rPr>
      </w:pPr>
    </w:p>
    <w:tbl>
      <w:tblPr>
        <w:tblStyle w:val="GridTable4-Accent6"/>
        <w:tblW w:w="50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7"/>
        <w:gridCol w:w="682"/>
        <w:gridCol w:w="1380"/>
        <w:gridCol w:w="6971"/>
      </w:tblGrid>
      <w:tr w:rsidR="002F6BCE" w:rsidRPr="006758DF" w14:paraId="2EA34C02" w14:textId="77777777" w:rsidTr="002F6BCE">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37" w:type="pct"/>
          </w:tcPr>
          <w:p w14:paraId="092873C3" w14:textId="77777777" w:rsidR="002F6BCE" w:rsidRPr="006758DF" w:rsidRDefault="002F6BCE" w:rsidP="0024040A">
            <w:pPr>
              <w:rPr>
                <w:rFonts w:cstheme="minorHAnsi"/>
              </w:rPr>
            </w:pPr>
            <w:r w:rsidRPr="006758DF">
              <w:rPr>
                <w:rFonts w:cstheme="minorHAnsi"/>
              </w:rPr>
              <w:t>ID</w:t>
            </w:r>
          </w:p>
        </w:tc>
        <w:tc>
          <w:tcPr>
            <w:tcW w:w="337" w:type="pct"/>
          </w:tcPr>
          <w:p w14:paraId="6FEDBBDB" w14:textId="08F99824" w:rsidR="002F6BCE" w:rsidRPr="006758DF" w:rsidRDefault="002F6BCE" w:rsidP="0024040A">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ADCR</w:t>
            </w:r>
          </w:p>
        </w:tc>
        <w:tc>
          <w:tcPr>
            <w:tcW w:w="682" w:type="pct"/>
          </w:tcPr>
          <w:p w14:paraId="2BA1B42F" w14:textId="2F8B8EB4" w:rsidR="002F6BCE" w:rsidRPr="00CF768E" w:rsidRDefault="002F6BCE" w:rsidP="0024040A">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RISK AREA</w:t>
            </w:r>
          </w:p>
        </w:tc>
        <w:tc>
          <w:tcPr>
            <w:tcW w:w="3444" w:type="pct"/>
          </w:tcPr>
          <w:p w14:paraId="0E4CAD5C" w14:textId="0ADBC1AD" w:rsidR="002F6BCE" w:rsidRPr="00CF768E" w:rsidRDefault="002F6BCE" w:rsidP="0024040A">
            <w:pPr>
              <w:cnfStyle w:val="100000000000" w:firstRow="1" w:lastRow="0" w:firstColumn="0" w:lastColumn="0" w:oddVBand="0" w:evenVBand="0" w:oddHBand="0" w:evenHBand="0" w:firstRowFirstColumn="0" w:firstRowLastColumn="0" w:lastRowFirstColumn="0" w:lastRowLastColumn="0"/>
              <w:rPr>
                <w:rFonts w:cstheme="minorHAnsi"/>
              </w:rPr>
            </w:pPr>
            <w:r w:rsidRPr="00CF768E">
              <w:rPr>
                <w:rFonts w:cstheme="minorHAnsi"/>
              </w:rPr>
              <w:t>Description</w:t>
            </w:r>
          </w:p>
        </w:tc>
      </w:tr>
      <w:tr w:rsidR="002F6BCE" w:rsidRPr="006758DF" w14:paraId="3332D11E" w14:textId="77777777" w:rsidTr="002F6BC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37" w:type="pct"/>
          </w:tcPr>
          <w:p w14:paraId="49A7BB4C" w14:textId="77777777" w:rsidR="002F6BCE" w:rsidRPr="00973379" w:rsidRDefault="002F6BCE" w:rsidP="0024040A">
            <w:pPr>
              <w:rPr>
                <w:rFonts w:ascii="Calibri" w:hAnsi="Calibri" w:cs="Calibri"/>
                <w:szCs w:val="20"/>
              </w:rPr>
            </w:pPr>
            <w:r w:rsidRPr="00973379">
              <w:rPr>
                <w:rFonts w:ascii="Calibri" w:hAnsi="Calibri" w:cs="Calibri"/>
                <w:szCs w:val="20"/>
              </w:rPr>
              <w:t>ADCR_</w:t>
            </w:r>
            <w:r>
              <w:rPr>
                <w:rFonts w:ascii="Calibri" w:hAnsi="Calibri" w:cs="Calibri"/>
                <w:szCs w:val="20"/>
              </w:rPr>
              <w:t>030</w:t>
            </w:r>
          </w:p>
        </w:tc>
        <w:tc>
          <w:tcPr>
            <w:tcW w:w="337" w:type="pct"/>
          </w:tcPr>
          <w:p w14:paraId="42C932E4" w14:textId="77777777" w:rsidR="002F6BCE" w:rsidRPr="00973379" w:rsidRDefault="002F6BCE" w:rsidP="0024040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973379">
              <w:rPr>
                <w:rFonts w:ascii="Calibri" w:hAnsi="Calibri" w:cs="Calibri"/>
                <w:szCs w:val="20"/>
              </w:rPr>
              <w:t>A</w:t>
            </w:r>
          </w:p>
        </w:tc>
        <w:tc>
          <w:tcPr>
            <w:tcW w:w="682" w:type="pct"/>
          </w:tcPr>
          <w:p w14:paraId="52F70361" w14:textId="27D5024C" w:rsidR="002F6BCE" w:rsidRPr="00973379" w:rsidRDefault="002F6BCE" w:rsidP="0024040A">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Pr>
                <w:rFonts w:ascii="Calibri" w:hAnsi="Calibri" w:cs="Calibri"/>
                <w:szCs w:val="20"/>
              </w:rPr>
              <w:t>Reporting</w:t>
            </w:r>
          </w:p>
        </w:tc>
        <w:tc>
          <w:tcPr>
            <w:tcW w:w="3444" w:type="pct"/>
          </w:tcPr>
          <w:p w14:paraId="3BB23E54" w14:textId="758A3A99" w:rsidR="002F6BCE" w:rsidRPr="00973379" w:rsidRDefault="002F6BCE" w:rsidP="0024040A">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sidRPr="00973379">
              <w:rPr>
                <w:rFonts w:ascii="Calibri" w:hAnsi="Calibri" w:cs="Calibri"/>
                <w:szCs w:val="20"/>
              </w:rPr>
              <w:t>For each DIVER site the following will be identified:</w:t>
            </w:r>
          </w:p>
          <w:p w14:paraId="400DECC4" w14:textId="77777777" w:rsidR="002F6BCE" w:rsidRPr="00973379" w:rsidRDefault="002F6BCE" w:rsidP="0034733F">
            <w:pPr>
              <w:numPr>
                <w:ilvl w:val="0"/>
                <w:numId w:val="9"/>
              </w:numPr>
              <w:cnfStyle w:val="000000100000" w:firstRow="0" w:lastRow="0" w:firstColumn="0" w:lastColumn="0" w:oddVBand="0" w:evenVBand="0" w:oddHBand="1" w:evenHBand="0" w:firstRowFirstColumn="0" w:firstRowLastColumn="0" w:lastRowFirstColumn="0" w:lastRowLastColumn="0"/>
              <w:rPr>
                <w:rFonts w:eastAsia="Times New Roman"/>
                <w:szCs w:val="20"/>
              </w:rPr>
            </w:pPr>
            <w:r w:rsidRPr="00973379">
              <w:rPr>
                <w:rFonts w:eastAsia="Times New Roman"/>
                <w:szCs w:val="20"/>
              </w:rPr>
              <w:t>List of users impacted by the change</w:t>
            </w:r>
          </w:p>
          <w:p w14:paraId="7140E348" w14:textId="77777777" w:rsidR="002F6BCE" w:rsidRPr="00E2658E" w:rsidRDefault="002F6BCE" w:rsidP="0034733F">
            <w:pPr>
              <w:numPr>
                <w:ilvl w:val="0"/>
                <w:numId w:val="9"/>
              </w:numPr>
              <w:cnfStyle w:val="000000100000" w:firstRow="0" w:lastRow="0" w:firstColumn="0" w:lastColumn="0" w:oddVBand="0" w:evenVBand="0" w:oddHBand="1" w:evenHBand="0" w:firstRowFirstColumn="0" w:firstRowLastColumn="0" w:lastRowFirstColumn="0" w:lastRowLastColumn="0"/>
              <w:rPr>
                <w:rFonts w:eastAsia="Times New Roman"/>
                <w:szCs w:val="20"/>
              </w:rPr>
            </w:pPr>
            <w:r w:rsidRPr="00973379">
              <w:rPr>
                <w:rFonts w:eastAsia="Times New Roman"/>
                <w:szCs w:val="20"/>
              </w:rPr>
              <w:t>Reporting SME/s for each site</w:t>
            </w:r>
          </w:p>
          <w:p w14:paraId="615C3751" w14:textId="77777777" w:rsidR="002F6BCE" w:rsidRDefault="002F6BCE" w:rsidP="0034733F">
            <w:pPr>
              <w:pStyle w:val="ListParagraph"/>
              <w:numPr>
                <w:ilvl w:val="0"/>
                <w:numId w:val="9"/>
              </w:numPr>
              <w:spacing w:after="0"/>
              <w:cnfStyle w:val="000000100000" w:firstRow="0" w:lastRow="0" w:firstColumn="0" w:lastColumn="0" w:oddVBand="0" w:evenVBand="0" w:oddHBand="1" w:evenHBand="0" w:firstRowFirstColumn="0" w:firstRowLastColumn="0" w:lastRowFirstColumn="0" w:lastRowLastColumn="0"/>
              <w:rPr>
                <w:rFonts w:eastAsia="Times New Roman"/>
                <w:szCs w:val="20"/>
              </w:rPr>
            </w:pPr>
            <w:r w:rsidRPr="00973379">
              <w:rPr>
                <w:rFonts w:eastAsia="Times New Roman"/>
                <w:szCs w:val="20"/>
              </w:rPr>
              <w:t>The SME’s that will be involved in UAT testing</w:t>
            </w:r>
          </w:p>
          <w:p w14:paraId="29C30980" w14:textId="77777777" w:rsidR="002F6BCE" w:rsidRDefault="002F6BCE" w:rsidP="0034733F">
            <w:pPr>
              <w:pStyle w:val="ListParagraph"/>
              <w:numPr>
                <w:ilvl w:val="0"/>
                <w:numId w:val="9"/>
              </w:numPr>
              <w:spacing w:after="0"/>
              <w:cnfStyle w:val="000000100000" w:firstRow="0" w:lastRow="0" w:firstColumn="0" w:lastColumn="0" w:oddVBand="0" w:evenVBand="0" w:oddHBand="1" w:evenHBand="0" w:firstRowFirstColumn="0" w:firstRowLastColumn="0" w:lastRowFirstColumn="0" w:lastRowLastColumn="0"/>
              <w:rPr>
                <w:rFonts w:eastAsia="Times New Roman"/>
                <w:szCs w:val="20"/>
              </w:rPr>
            </w:pPr>
            <w:r>
              <w:rPr>
                <w:rFonts w:eastAsia="Times New Roman"/>
                <w:szCs w:val="20"/>
              </w:rPr>
              <w:t>Scope of</w:t>
            </w:r>
            <w:r w:rsidRPr="00973379">
              <w:rPr>
                <w:rFonts w:eastAsia="Times New Roman"/>
                <w:szCs w:val="20"/>
              </w:rPr>
              <w:t xml:space="preserve"> training </w:t>
            </w:r>
            <w:r>
              <w:rPr>
                <w:rFonts w:eastAsia="Times New Roman"/>
                <w:szCs w:val="20"/>
              </w:rPr>
              <w:t>required</w:t>
            </w:r>
            <w:r w:rsidRPr="00973379">
              <w:rPr>
                <w:rFonts w:eastAsia="Times New Roman"/>
                <w:szCs w:val="20"/>
              </w:rPr>
              <w:t xml:space="preserve"> – </w:t>
            </w:r>
            <w:r>
              <w:rPr>
                <w:rFonts w:eastAsia="Times New Roman"/>
                <w:szCs w:val="20"/>
              </w:rPr>
              <w:t xml:space="preserve">reporting tool, </w:t>
            </w:r>
            <w:r w:rsidRPr="00973379">
              <w:rPr>
                <w:rFonts w:eastAsia="Times New Roman"/>
                <w:szCs w:val="20"/>
              </w:rPr>
              <w:t>online, webinar, onsite, etc.</w:t>
            </w:r>
          </w:p>
          <w:p w14:paraId="3A503CA1" w14:textId="77777777" w:rsidR="002F6BCE" w:rsidRPr="00973379" w:rsidRDefault="002F6BCE" w:rsidP="0024040A">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p>
        </w:tc>
      </w:tr>
      <w:tr w:rsidR="002F6BCE" w:rsidRPr="006758DF" w14:paraId="3E595133" w14:textId="77777777" w:rsidTr="002F6BCE">
        <w:trPr>
          <w:trHeight w:val="144"/>
        </w:trPr>
        <w:tc>
          <w:tcPr>
            <w:cnfStyle w:val="001000000000" w:firstRow="0" w:lastRow="0" w:firstColumn="1" w:lastColumn="0" w:oddVBand="0" w:evenVBand="0" w:oddHBand="0" w:evenHBand="0" w:firstRowFirstColumn="0" w:firstRowLastColumn="0" w:lastRowFirstColumn="0" w:lastRowLastColumn="0"/>
            <w:tcW w:w="537" w:type="pct"/>
          </w:tcPr>
          <w:p w14:paraId="57ABF6EC" w14:textId="6F4D3320" w:rsidR="002F6BCE" w:rsidRPr="00973379" w:rsidRDefault="002F6BCE" w:rsidP="00A34B59">
            <w:pPr>
              <w:rPr>
                <w:rFonts w:ascii="Calibri" w:hAnsi="Calibri" w:cs="Calibri"/>
                <w:szCs w:val="20"/>
              </w:rPr>
            </w:pPr>
            <w:r>
              <w:rPr>
                <w:rFonts w:cstheme="minorHAnsi"/>
                <w:szCs w:val="20"/>
              </w:rPr>
              <w:t>ADCR_031</w:t>
            </w:r>
          </w:p>
        </w:tc>
        <w:tc>
          <w:tcPr>
            <w:tcW w:w="337" w:type="pct"/>
          </w:tcPr>
          <w:p w14:paraId="7B2CA2C2" w14:textId="7FAF4350" w:rsidR="002F6BCE" w:rsidRPr="00973379" w:rsidRDefault="002F6BCE" w:rsidP="00A34B5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Pr>
                <w:rFonts w:cstheme="minorHAnsi"/>
                <w:szCs w:val="20"/>
              </w:rPr>
              <w:t>R</w:t>
            </w:r>
          </w:p>
        </w:tc>
        <w:tc>
          <w:tcPr>
            <w:tcW w:w="682" w:type="pct"/>
          </w:tcPr>
          <w:p w14:paraId="45C88150" w14:textId="40B332BA" w:rsidR="002F6BCE" w:rsidRDefault="002F6BCE" w:rsidP="00A34B59">
            <w:pPr>
              <w:cnfStyle w:val="000000000000" w:firstRow="0" w:lastRow="0" w:firstColumn="0" w:lastColumn="0" w:oddVBand="0" w:evenVBand="0" w:oddHBand="0" w:evenHBand="0" w:firstRowFirstColumn="0" w:firstRowLastColumn="0" w:lastRowFirstColumn="0" w:lastRowLastColumn="0"/>
              <w:rPr>
                <w:szCs w:val="20"/>
              </w:rPr>
            </w:pPr>
            <w:r>
              <w:rPr>
                <w:rFonts w:ascii="Calibri" w:hAnsi="Calibri" w:cs="Calibri"/>
                <w:szCs w:val="20"/>
              </w:rPr>
              <w:t>Reporting</w:t>
            </w:r>
          </w:p>
        </w:tc>
        <w:tc>
          <w:tcPr>
            <w:tcW w:w="3444" w:type="pct"/>
          </w:tcPr>
          <w:p w14:paraId="7A6CE34F" w14:textId="69498D8E" w:rsidR="002F6BCE" w:rsidRPr="00973379" w:rsidRDefault="002F6BCE" w:rsidP="00A34B59">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Pr>
                <w:szCs w:val="20"/>
              </w:rPr>
              <w:t>There is no Technical Developer at SGWS for DIVER.</w:t>
            </w:r>
          </w:p>
        </w:tc>
      </w:tr>
      <w:tr w:rsidR="002F6BCE" w:rsidRPr="006758DF" w14:paraId="79863F2A" w14:textId="77777777" w:rsidTr="002F6BC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37" w:type="pct"/>
          </w:tcPr>
          <w:p w14:paraId="0BC8C053" w14:textId="78617CA3" w:rsidR="002F6BCE" w:rsidRPr="00973379" w:rsidRDefault="002F6BCE" w:rsidP="00A34B59">
            <w:pPr>
              <w:rPr>
                <w:rFonts w:ascii="Calibri" w:hAnsi="Calibri" w:cs="Calibri"/>
                <w:szCs w:val="20"/>
              </w:rPr>
            </w:pPr>
            <w:r>
              <w:rPr>
                <w:rFonts w:ascii="Calibri" w:hAnsi="Calibri" w:cs="Calibri"/>
                <w:szCs w:val="20"/>
              </w:rPr>
              <w:t>ADCR_032</w:t>
            </w:r>
          </w:p>
        </w:tc>
        <w:tc>
          <w:tcPr>
            <w:tcW w:w="337" w:type="pct"/>
          </w:tcPr>
          <w:p w14:paraId="2F86F16B" w14:textId="53D09DE8" w:rsidR="002F6BCE" w:rsidRPr="00973379" w:rsidRDefault="002F6BCE" w:rsidP="00A34B5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Pr>
                <w:rFonts w:ascii="Calibri" w:hAnsi="Calibri" w:cs="Calibri"/>
                <w:szCs w:val="20"/>
              </w:rPr>
              <w:t>R</w:t>
            </w:r>
          </w:p>
        </w:tc>
        <w:tc>
          <w:tcPr>
            <w:tcW w:w="682" w:type="pct"/>
          </w:tcPr>
          <w:p w14:paraId="33F9B2B6" w14:textId="25F0DBA0" w:rsidR="002F6BCE" w:rsidRDefault="002F6BCE" w:rsidP="00A34B59">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Pr>
                <w:rFonts w:ascii="Calibri" w:hAnsi="Calibri" w:cs="Calibri"/>
                <w:szCs w:val="20"/>
              </w:rPr>
              <w:t>Reporting</w:t>
            </w:r>
          </w:p>
        </w:tc>
        <w:tc>
          <w:tcPr>
            <w:tcW w:w="3444" w:type="pct"/>
          </w:tcPr>
          <w:p w14:paraId="66E8515D" w14:textId="3815B626" w:rsidR="002F6BCE" w:rsidRPr="00973379" w:rsidRDefault="002F6BCE" w:rsidP="00A34B59">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Pr>
                <w:rFonts w:ascii="Calibri" w:hAnsi="Calibri" w:cs="Calibri"/>
                <w:szCs w:val="20"/>
              </w:rPr>
              <w:t>The logic/code used to generate the DIVER reports is not known.</w:t>
            </w:r>
          </w:p>
        </w:tc>
      </w:tr>
      <w:tr w:rsidR="002F6BCE" w:rsidRPr="006758DF" w14:paraId="0E4379F9" w14:textId="77777777" w:rsidTr="002F6BCE">
        <w:trPr>
          <w:trHeight w:val="144"/>
        </w:trPr>
        <w:tc>
          <w:tcPr>
            <w:cnfStyle w:val="001000000000" w:firstRow="0" w:lastRow="0" w:firstColumn="1" w:lastColumn="0" w:oddVBand="0" w:evenVBand="0" w:oddHBand="0" w:evenHBand="0" w:firstRowFirstColumn="0" w:firstRowLastColumn="0" w:lastRowFirstColumn="0" w:lastRowLastColumn="0"/>
            <w:tcW w:w="537" w:type="pct"/>
          </w:tcPr>
          <w:p w14:paraId="6B7CCD03" w14:textId="427825B5" w:rsidR="002F6BCE" w:rsidRDefault="002F6BCE" w:rsidP="002F6BCE">
            <w:pPr>
              <w:rPr>
                <w:rFonts w:cstheme="minorHAnsi"/>
                <w:szCs w:val="20"/>
              </w:rPr>
            </w:pPr>
            <w:r w:rsidRPr="00973379">
              <w:rPr>
                <w:rFonts w:ascii="Calibri" w:hAnsi="Calibri" w:cs="Calibri"/>
                <w:szCs w:val="20"/>
              </w:rPr>
              <w:t>ADCR_</w:t>
            </w:r>
            <w:r w:rsidR="006D151B">
              <w:rPr>
                <w:rFonts w:ascii="Calibri" w:hAnsi="Calibri" w:cs="Calibri"/>
                <w:szCs w:val="20"/>
              </w:rPr>
              <w:t>033</w:t>
            </w:r>
          </w:p>
        </w:tc>
        <w:tc>
          <w:tcPr>
            <w:tcW w:w="337" w:type="pct"/>
          </w:tcPr>
          <w:p w14:paraId="2DD1E9AC" w14:textId="7120A10E" w:rsidR="002F6BCE" w:rsidRDefault="002F6BCE" w:rsidP="002F6BCE">
            <w:pPr>
              <w:jc w:val="center"/>
              <w:cnfStyle w:val="000000000000" w:firstRow="0" w:lastRow="0" w:firstColumn="0" w:lastColumn="0" w:oddVBand="0" w:evenVBand="0" w:oddHBand="0" w:evenHBand="0" w:firstRowFirstColumn="0" w:firstRowLastColumn="0" w:lastRowFirstColumn="0" w:lastRowLastColumn="0"/>
              <w:rPr>
                <w:rFonts w:cstheme="minorHAnsi"/>
                <w:szCs w:val="20"/>
              </w:rPr>
            </w:pPr>
            <w:r w:rsidRPr="00973379">
              <w:rPr>
                <w:rFonts w:ascii="Calibri" w:hAnsi="Calibri" w:cs="Calibri"/>
                <w:szCs w:val="20"/>
              </w:rPr>
              <w:t>A</w:t>
            </w:r>
          </w:p>
        </w:tc>
        <w:tc>
          <w:tcPr>
            <w:tcW w:w="682" w:type="pct"/>
          </w:tcPr>
          <w:p w14:paraId="68FE2F71" w14:textId="68C9DB36" w:rsidR="002F6BCE" w:rsidRDefault="002F6BCE" w:rsidP="002F6BCE">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Pr>
                <w:rFonts w:ascii="Calibri" w:hAnsi="Calibri" w:cs="Calibri"/>
                <w:szCs w:val="20"/>
              </w:rPr>
              <w:t>Data Needs</w:t>
            </w:r>
          </w:p>
        </w:tc>
        <w:tc>
          <w:tcPr>
            <w:tcW w:w="3444" w:type="pct"/>
          </w:tcPr>
          <w:p w14:paraId="7A6EF896" w14:textId="53CDF8E6" w:rsidR="002F6BCE" w:rsidRDefault="002F6BCE" w:rsidP="002F6BCE">
            <w:pPr>
              <w:cnfStyle w:val="000000000000" w:firstRow="0" w:lastRow="0" w:firstColumn="0" w:lastColumn="0" w:oddVBand="0" w:evenVBand="0" w:oddHBand="0" w:evenHBand="0" w:firstRowFirstColumn="0" w:firstRowLastColumn="0" w:lastRowFirstColumn="0" w:lastRowLastColumn="0"/>
              <w:rPr>
                <w:szCs w:val="20"/>
              </w:rPr>
            </w:pPr>
            <w:r>
              <w:rPr>
                <w:rFonts w:ascii="Calibri" w:hAnsi="Calibri" w:cs="Calibri"/>
                <w:szCs w:val="20"/>
              </w:rPr>
              <w:t>All data currently used by DIVER will be in OneSource</w:t>
            </w:r>
          </w:p>
        </w:tc>
      </w:tr>
      <w:tr w:rsidR="002F6BCE" w:rsidRPr="006758DF" w14:paraId="22AF6349" w14:textId="77777777" w:rsidTr="002F6BC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37" w:type="pct"/>
          </w:tcPr>
          <w:p w14:paraId="15451D72" w14:textId="4F7896BC" w:rsidR="002F6BCE" w:rsidRDefault="002F6BCE" w:rsidP="002F6BCE">
            <w:pPr>
              <w:rPr>
                <w:rFonts w:cstheme="minorHAnsi"/>
                <w:szCs w:val="20"/>
              </w:rPr>
            </w:pPr>
            <w:r w:rsidRPr="00973379">
              <w:rPr>
                <w:rFonts w:cstheme="minorHAnsi"/>
                <w:szCs w:val="20"/>
              </w:rPr>
              <w:t>ADCR_</w:t>
            </w:r>
            <w:r w:rsidR="006D151B">
              <w:rPr>
                <w:rFonts w:cstheme="minorHAnsi"/>
                <w:szCs w:val="20"/>
              </w:rPr>
              <w:t>034</w:t>
            </w:r>
          </w:p>
        </w:tc>
        <w:tc>
          <w:tcPr>
            <w:tcW w:w="337" w:type="pct"/>
          </w:tcPr>
          <w:p w14:paraId="178762FA" w14:textId="350D6EE8" w:rsidR="002F6BCE" w:rsidRDefault="002F6BCE" w:rsidP="002F6BCE">
            <w:pPr>
              <w:jc w:val="center"/>
              <w:cnfStyle w:val="000000100000" w:firstRow="0" w:lastRow="0" w:firstColumn="0" w:lastColumn="0" w:oddVBand="0" w:evenVBand="0" w:oddHBand="1" w:evenHBand="0" w:firstRowFirstColumn="0" w:firstRowLastColumn="0" w:lastRowFirstColumn="0" w:lastRowLastColumn="0"/>
              <w:rPr>
                <w:rFonts w:cstheme="minorHAnsi"/>
                <w:szCs w:val="20"/>
              </w:rPr>
            </w:pPr>
            <w:r>
              <w:rPr>
                <w:rFonts w:cstheme="minorHAnsi"/>
                <w:szCs w:val="20"/>
              </w:rPr>
              <w:t>A</w:t>
            </w:r>
          </w:p>
        </w:tc>
        <w:tc>
          <w:tcPr>
            <w:tcW w:w="682" w:type="pct"/>
          </w:tcPr>
          <w:p w14:paraId="3FECCC04" w14:textId="6AB8BA28" w:rsidR="002F6BCE" w:rsidRDefault="002F6BCE" w:rsidP="002F6BCE">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Pr>
                <w:rFonts w:ascii="Calibri" w:hAnsi="Calibri" w:cs="Calibri"/>
                <w:szCs w:val="20"/>
              </w:rPr>
              <w:t>Data Needs</w:t>
            </w:r>
          </w:p>
        </w:tc>
        <w:tc>
          <w:tcPr>
            <w:tcW w:w="3444" w:type="pct"/>
          </w:tcPr>
          <w:p w14:paraId="7A5B7BF5" w14:textId="21DF2551" w:rsidR="002F6BCE" w:rsidRDefault="002F6BCE" w:rsidP="002F6BCE">
            <w:pPr>
              <w:cnfStyle w:val="000000100000" w:firstRow="0" w:lastRow="0" w:firstColumn="0" w:lastColumn="0" w:oddVBand="0" w:evenVBand="0" w:oddHBand="1" w:evenHBand="0" w:firstRowFirstColumn="0" w:firstRowLastColumn="0" w:lastRowFirstColumn="0" w:lastRowLastColumn="0"/>
              <w:rPr>
                <w:szCs w:val="20"/>
              </w:rPr>
            </w:pPr>
            <w:r>
              <w:rPr>
                <w:rFonts w:ascii="Calibri" w:hAnsi="Calibri" w:cs="Calibri"/>
                <w:szCs w:val="20"/>
              </w:rPr>
              <w:t xml:space="preserve">Historical Data for </w:t>
            </w:r>
            <w:r w:rsidR="00185DFB">
              <w:rPr>
                <w:rFonts w:ascii="Calibri" w:hAnsi="Calibri" w:cs="Calibri"/>
                <w:szCs w:val="20"/>
              </w:rPr>
              <w:t>the last 7 years will be available for reporting.</w:t>
            </w:r>
            <w:r>
              <w:rPr>
                <w:rFonts w:ascii="Calibri" w:hAnsi="Calibri" w:cs="Calibri"/>
                <w:szCs w:val="20"/>
              </w:rPr>
              <w:t xml:space="preserve"> </w:t>
            </w:r>
          </w:p>
        </w:tc>
      </w:tr>
      <w:tr w:rsidR="002F6BCE" w:rsidRPr="006758DF" w14:paraId="3BBC5E20" w14:textId="77777777" w:rsidTr="002F6BCE">
        <w:trPr>
          <w:trHeight w:val="144"/>
        </w:trPr>
        <w:tc>
          <w:tcPr>
            <w:cnfStyle w:val="001000000000" w:firstRow="0" w:lastRow="0" w:firstColumn="1" w:lastColumn="0" w:oddVBand="0" w:evenVBand="0" w:oddHBand="0" w:evenHBand="0" w:firstRowFirstColumn="0" w:firstRowLastColumn="0" w:lastRowFirstColumn="0" w:lastRowLastColumn="0"/>
            <w:tcW w:w="537" w:type="pct"/>
          </w:tcPr>
          <w:p w14:paraId="64AD4573" w14:textId="3DB606E4" w:rsidR="002F6BCE" w:rsidRDefault="002F6BCE" w:rsidP="002F6BCE">
            <w:pPr>
              <w:rPr>
                <w:rFonts w:cstheme="minorHAnsi"/>
                <w:szCs w:val="20"/>
              </w:rPr>
            </w:pPr>
            <w:r w:rsidRPr="00973379">
              <w:rPr>
                <w:rFonts w:cstheme="minorHAnsi"/>
                <w:szCs w:val="20"/>
              </w:rPr>
              <w:t>ADCR_</w:t>
            </w:r>
            <w:r w:rsidR="006D151B">
              <w:rPr>
                <w:rFonts w:cstheme="minorHAnsi"/>
                <w:szCs w:val="20"/>
              </w:rPr>
              <w:t>035</w:t>
            </w:r>
          </w:p>
        </w:tc>
        <w:tc>
          <w:tcPr>
            <w:tcW w:w="337" w:type="pct"/>
          </w:tcPr>
          <w:p w14:paraId="664E2D0F" w14:textId="30D557F6" w:rsidR="002F6BCE" w:rsidRDefault="002F6BCE" w:rsidP="002F6BCE">
            <w:pPr>
              <w:jc w:val="center"/>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szCs w:val="20"/>
              </w:rPr>
              <w:t>A</w:t>
            </w:r>
          </w:p>
        </w:tc>
        <w:tc>
          <w:tcPr>
            <w:tcW w:w="682" w:type="pct"/>
          </w:tcPr>
          <w:p w14:paraId="602381F2" w14:textId="6EB03CE6" w:rsidR="002F6BCE" w:rsidRDefault="002F6BCE" w:rsidP="002F6BCE">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Pr>
                <w:rFonts w:ascii="Calibri" w:hAnsi="Calibri" w:cs="Calibri"/>
                <w:szCs w:val="20"/>
              </w:rPr>
              <w:t>Data Needs</w:t>
            </w:r>
          </w:p>
        </w:tc>
        <w:tc>
          <w:tcPr>
            <w:tcW w:w="3444" w:type="pct"/>
          </w:tcPr>
          <w:p w14:paraId="4D3D1786" w14:textId="67FC6406" w:rsidR="002F6BCE" w:rsidRDefault="002F6BCE" w:rsidP="002F6BCE">
            <w:pPr>
              <w:cnfStyle w:val="000000000000" w:firstRow="0" w:lastRow="0" w:firstColumn="0" w:lastColumn="0" w:oddVBand="0" w:evenVBand="0" w:oddHBand="0" w:evenHBand="0" w:firstRowFirstColumn="0" w:firstRowLastColumn="0" w:lastRowFirstColumn="0" w:lastRowLastColumn="0"/>
              <w:rPr>
                <w:szCs w:val="20"/>
              </w:rPr>
            </w:pPr>
            <w:r>
              <w:rPr>
                <w:rFonts w:ascii="Calibri" w:hAnsi="Calibri" w:cs="Calibri"/>
                <w:szCs w:val="20"/>
              </w:rPr>
              <w:t xml:space="preserve">Any data not brought in to OneSource by the </w:t>
            </w:r>
            <w:proofErr w:type="spellStart"/>
            <w:r>
              <w:rPr>
                <w:rFonts w:ascii="Calibri" w:hAnsi="Calibri" w:cs="Calibri"/>
                <w:szCs w:val="20"/>
              </w:rPr>
              <w:t>OneSAP</w:t>
            </w:r>
            <w:proofErr w:type="spellEnd"/>
            <w:r>
              <w:rPr>
                <w:rFonts w:ascii="Calibri" w:hAnsi="Calibri" w:cs="Calibri"/>
                <w:szCs w:val="20"/>
              </w:rPr>
              <w:t xml:space="preserve"> project but required for this project must be addressed.  This scope will require </w:t>
            </w:r>
            <w:r w:rsidRPr="00973379">
              <w:rPr>
                <w:rFonts w:ascii="Calibri" w:hAnsi="Calibri" w:cs="Calibri"/>
                <w:szCs w:val="20"/>
              </w:rPr>
              <w:t xml:space="preserve">ABAP programmers.  </w:t>
            </w:r>
          </w:p>
        </w:tc>
      </w:tr>
      <w:tr w:rsidR="002F6BCE" w:rsidRPr="006758DF" w14:paraId="3061872C" w14:textId="77777777" w:rsidTr="002F6BC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37" w:type="pct"/>
          </w:tcPr>
          <w:p w14:paraId="64E2E7DE" w14:textId="34CE413C" w:rsidR="002F6BCE" w:rsidRDefault="002F6BCE" w:rsidP="002F6BCE">
            <w:pPr>
              <w:rPr>
                <w:rFonts w:cstheme="minorHAnsi"/>
                <w:szCs w:val="20"/>
              </w:rPr>
            </w:pPr>
            <w:r w:rsidRPr="00973379">
              <w:rPr>
                <w:rFonts w:ascii="Calibri" w:hAnsi="Calibri" w:cs="Calibri"/>
                <w:szCs w:val="20"/>
              </w:rPr>
              <w:t>ADCR_</w:t>
            </w:r>
            <w:r w:rsidR="006D151B">
              <w:rPr>
                <w:rFonts w:ascii="Calibri" w:hAnsi="Calibri" w:cs="Calibri"/>
                <w:szCs w:val="20"/>
              </w:rPr>
              <w:t>036</w:t>
            </w:r>
          </w:p>
        </w:tc>
        <w:tc>
          <w:tcPr>
            <w:tcW w:w="337" w:type="pct"/>
          </w:tcPr>
          <w:p w14:paraId="6FE60B0F" w14:textId="08ED1A24" w:rsidR="002F6BCE" w:rsidRDefault="002F6BCE" w:rsidP="002F6BCE">
            <w:pPr>
              <w:jc w:val="center"/>
              <w:cnfStyle w:val="000000100000" w:firstRow="0" w:lastRow="0" w:firstColumn="0" w:lastColumn="0" w:oddVBand="0" w:evenVBand="0" w:oddHBand="1" w:evenHBand="0" w:firstRowFirstColumn="0" w:firstRowLastColumn="0" w:lastRowFirstColumn="0" w:lastRowLastColumn="0"/>
              <w:rPr>
                <w:rFonts w:cstheme="minorHAnsi"/>
                <w:szCs w:val="20"/>
              </w:rPr>
            </w:pPr>
            <w:r w:rsidRPr="00973379">
              <w:rPr>
                <w:rFonts w:ascii="Calibri" w:hAnsi="Calibri" w:cs="Calibri"/>
                <w:szCs w:val="20"/>
              </w:rPr>
              <w:t>A</w:t>
            </w:r>
          </w:p>
        </w:tc>
        <w:tc>
          <w:tcPr>
            <w:tcW w:w="682" w:type="pct"/>
          </w:tcPr>
          <w:p w14:paraId="67432F5D" w14:textId="700609B4" w:rsidR="002F6BCE" w:rsidRDefault="00861910" w:rsidP="002F6BCE">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r>
              <w:rPr>
                <w:rFonts w:ascii="Calibri" w:hAnsi="Calibri" w:cs="Calibri"/>
                <w:szCs w:val="20"/>
              </w:rPr>
              <w:t>Miscellaneous</w:t>
            </w:r>
          </w:p>
        </w:tc>
        <w:tc>
          <w:tcPr>
            <w:tcW w:w="3444" w:type="pct"/>
          </w:tcPr>
          <w:p w14:paraId="177CF8CD" w14:textId="3FA7D419" w:rsidR="002F6BCE" w:rsidRDefault="002F6BCE" w:rsidP="002F6BCE">
            <w:pPr>
              <w:cnfStyle w:val="000000100000" w:firstRow="0" w:lastRow="0" w:firstColumn="0" w:lastColumn="0" w:oddVBand="0" w:evenVBand="0" w:oddHBand="1" w:evenHBand="0" w:firstRowFirstColumn="0" w:firstRowLastColumn="0" w:lastRowFirstColumn="0" w:lastRowLastColumn="0"/>
              <w:rPr>
                <w:szCs w:val="20"/>
              </w:rPr>
            </w:pPr>
            <w:r w:rsidRPr="00973379">
              <w:rPr>
                <w:rFonts w:ascii="Calibri" w:hAnsi="Calibri" w:cs="Calibri"/>
                <w:szCs w:val="20"/>
              </w:rPr>
              <w:t xml:space="preserve">Business Objects </w:t>
            </w:r>
            <w:r>
              <w:rPr>
                <w:rFonts w:ascii="Calibri" w:hAnsi="Calibri" w:cs="Calibri"/>
                <w:szCs w:val="20"/>
              </w:rPr>
              <w:t>(</w:t>
            </w:r>
            <w:proofErr w:type="spellStart"/>
            <w:r>
              <w:rPr>
                <w:rFonts w:ascii="Calibri" w:hAnsi="Calibri" w:cs="Calibri"/>
                <w:szCs w:val="20"/>
              </w:rPr>
              <w:t>Webi</w:t>
            </w:r>
            <w:proofErr w:type="spellEnd"/>
            <w:r>
              <w:rPr>
                <w:rFonts w:ascii="Calibri" w:hAnsi="Calibri" w:cs="Calibri"/>
                <w:szCs w:val="20"/>
              </w:rPr>
              <w:t xml:space="preserve">) </w:t>
            </w:r>
            <w:r w:rsidRPr="00973379">
              <w:rPr>
                <w:rFonts w:ascii="Calibri" w:hAnsi="Calibri" w:cs="Calibri"/>
                <w:szCs w:val="20"/>
              </w:rPr>
              <w:t xml:space="preserve">will be </w:t>
            </w:r>
            <w:r>
              <w:rPr>
                <w:rFonts w:ascii="Calibri" w:hAnsi="Calibri" w:cs="Calibri"/>
                <w:szCs w:val="20"/>
              </w:rPr>
              <w:t xml:space="preserve">the preferred </w:t>
            </w:r>
            <w:r w:rsidRPr="00973379">
              <w:rPr>
                <w:rFonts w:ascii="Calibri" w:hAnsi="Calibri" w:cs="Calibri"/>
                <w:szCs w:val="20"/>
              </w:rPr>
              <w:t xml:space="preserve">reporting tool </w:t>
            </w:r>
          </w:p>
        </w:tc>
      </w:tr>
      <w:tr w:rsidR="002F6BCE" w:rsidRPr="006758DF" w14:paraId="11EE3DC4" w14:textId="77777777" w:rsidTr="002F6BCE">
        <w:trPr>
          <w:trHeight w:val="144"/>
        </w:trPr>
        <w:tc>
          <w:tcPr>
            <w:cnfStyle w:val="001000000000" w:firstRow="0" w:lastRow="0" w:firstColumn="1" w:lastColumn="0" w:oddVBand="0" w:evenVBand="0" w:oddHBand="0" w:evenHBand="0" w:firstRowFirstColumn="0" w:firstRowLastColumn="0" w:lastRowFirstColumn="0" w:lastRowLastColumn="0"/>
            <w:tcW w:w="537" w:type="pct"/>
          </w:tcPr>
          <w:p w14:paraId="4733CD02" w14:textId="0A47A1DB" w:rsidR="002F6BCE" w:rsidRDefault="002F6BCE" w:rsidP="002F6BCE">
            <w:pPr>
              <w:rPr>
                <w:rFonts w:cstheme="minorHAnsi"/>
                <w:szCs w:val="20"/>
              </w:rPr>
            </w:pPr>
            <w:r w:rsidRPr="00973379">
              <w:rPr>
                <w:rFonts w:cstheme="minorHAnsi"/>
                <w:szCs w:val="20"/>
              </w:rPr>
              <w:t>ADCR_</w:t>
            </w:r>
            <w:r w:rsidR="006D151B">
              <w:rPr>
                <w:rFonts w:cstheme="minorHAnsi"/>
                <w:szCs w:val="20"/>
              </w:rPr>
              <w:t>037</w:t>
            </w:r>
          </w:p>
        </w:tc>
        <w:tc>
          <w:tcPr>
            <w:tcW w:w="337" w:type="pct"/>
          </w:tcPr>
          <w:p w14:paraId="294C984D" w14:textId="0B108BE8" w:rsidR="002F6BCE" w:rsidRDefault="002F6BCE" w:rsidP="002F6BCE">
            <w:pPr>
              <w:jc w:val="center"/>
              <w:cnfStyle w:val="000000000000" w:firstRow="0" w:lastRow="0" w:firstColumn="0" w:lastColumn="0" w:oddVBand="0" w:evenVBand="0" w:oddHBand="0" w:evenHBand="0" w:firstRowFirstColumn="0" w:firstRowLastColumn="0" w:lastRowFirstColumn="0" w:lastRowLastColumn="0"/>
              <w:rPr>
                <w:rFonts w:cstheme="minorHAnsi"/>
                <w:szCs w:val="20"/>
              </w:rPr>
            </w:pPr>
            <w:r w:rsidRPr="00973379">
              <w:rPr>
                <w:rFonts w:cstheme="minorHAnsi"/>
                <w:szCs w:val="20"/>
              </w:rPr>
              <w:t>R</w:t>
            </w:r>
          </w:p>
        </w:tc>
        <w:tc>
          <w:tcPr>
            <w:tcW w:w="682" w:type="pct"/>
          </w:tcPr>
          <w:p w14:paraId="7A7B7BE4" w14:textId="52FF61B1" w:rsidR="002F6BCE" w:rsidRDefault="00861910" w:rsidP="002F6BCE">
            <w:pPr>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Pr>
                <w:rFonts w:ascii="Calibri" w:hAnsi="Calibri" w:cs="Calibri"/>
                <w:szCs w:val="20"/>
              </w:rPr>
              <w:t>Miscellaneous</w:t>
            </w:r>
          </w:p>
        </w:tc>
        <w:tc>
          <w:tcPr>
            <w:tcW w:w="3444" w:type="pct"/>
          </w:tcPr>
          <w:p w14:paraId="6E4CC353" w14:textId="2480991A" w:rsidR="002F6BCE" w:rsidRDefault="002F6BCE" w:rsidP="002F6BCE">
            <w:pPr>
              <w:cnfStyle w:val="000000000000" w:firstRow="0" w:lastRow="0" w:firstColumn="0" w:lastColumn="0" w:oddVBand="0" w:evenVBand="0" w:oddHBand="0" w:evenHBand="0" w:firstRowFirstColumn="0" w:firstRowLastColumn="0" w:lastRowFirstColumn="0" w:lastRowLastColumn="0"/>
              <w:rPr>
                <w:szCs w:val="20"/>
              </w:rPr>
            </w:pPr>
            <w:r w:rsidRPr="00973379">
              <w:rPr>
                <w:szCs w:val="20"/>
              </w:rPr>
              <w:t>ETP QA lacks experience with Diver.</w:t>
            </w:r>
          </w:p>
        </w:tc>
      </w:tr>
      <w:tr w:rsidR="002F6BCE" w:rsidRPr="006758DF" w14:paraId="7578F663" w14:textId="77777777" w:rsidTr="002F6BC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37" w:type="pct"/>
          </w:tcPr>
          <w:p w14:paraId="0B212CEA" w14:textId="77777777" w:rsidR="002F6BCE" w:rsidRDefault="002F6BCE" w:rsidP="002F6BCE">
            <w:pPr>
              <w:rPr>
                <w:rFonts w:cstheme="minorHAnsi"/>
                <w:szCs w:val="20"/>
              </w:rPr>
            </w:pPr>
          </w:p>
        </w:tc>
        <w:tc>
          <w:tcPr>
            <w:tcW w:w="337" w:type="pct"/>
          </w:tcPr>
          <w:p w14:paraId="12C4D551" w14:textId="77777777" w:rsidR="002F6BCE" w:rsidRDefault="002F6BCE" w:rsidP="002F6BCE">
            <w:pPr>
              <w:jc w:val="center"/>
              <w:cnfStyle w:val="000000100000" w:firstRow="0" w:lastRow="0" w:firstColumn="0" w:lastColumn="0" w:oddVBand="0" w:evenVBand="0" w:oddHBand="1" w:evenHBand="0" w:firstRowFirstColumn="0" w:firstRowLastColumn="0" w:lastRowFirstColumn="0" w:lastRowLastColumn="0"/>
              <w:rPr>
                <w:rFonts w:cstheme="minorHAnsi"/>
                <w:szCs w:val="20"/>
              </w:rPr>
            </w:pPr>
          </w:p>
        </w:tc>
        <w:tc>
          <w:tcPr>
            <w:tcW w:w="682" w:type="pct"/>
          </w:tcPr>
          <w:p w14:paraId="243842C5" w14:textId="77777777" w:rsidR="002F6BCE" w:rsidRDefault="002F6BCE" w:rsidP="002F6BCE">
            <w:pPr>
              <w:cnfStyle w:val="000000100000" w:firstRow="0" w:lastRow="0" w:firstColumn="0" w:lastColumn="0" w:oddVBand="0" w:evenVBand="0" w:oddHBand="1" w:evenHBand="0" w:firstRowFirstColumn="0" w:firstRowLastColumn="0" w:lastRowFirstColumn="0" w:lastRowLastColumn="0"/>
              <w:rPr>
                <w:rFonts w:ascii="Calibri" w:hAnsi="Calibri" w:cs="Calibri"/>
                <w:szCs w:val="20"/>
              </w:rPr>
            </w:pPr>
          </w:p>
        </w:tc>
        <w:tc>
          <w:tcPr>
            <w:tcW w:w="3444" w:type="pct"/>
          </w:tcPr>
          <w:p w14:paraId="1D6637D7" w14:textId="77777777" w:rsidR="002F6BCE" w:rsidRDefault="002F6BCE" w:rsidP="002F6BCE">
            <w:pPr>
              <w:cnfStyle w:val="000000100000" w:firstRow="0" w:lastRow="0" w:firstColumn="0" w:lastColumn="0" w:oddVBand="0" w:evenVBand="0" w:oddHBand="1" w:evenHBand="0" w:firstRowFirstColumn="0" w:firstRowLastColumn="0" w:lastRowFirstColumn="0" w:lastRowLastColumn="0"/>
              <w:rPr>
                <w:szCs w:val="20"/>
              </w:rPr>
            </w:pPr>
          </w:p>
        </w:tc>
      </w:tr>
    </w:tbl>
    <w:p w14:paraId="06CAAB12" w14:textId="08C5052F" w:rsidR="00625C68" w:rsidRDefault="00625C68" w:rsidP="00A34B59"/>
    <w:p w14:paraId="096496F9" w14:textId="77777777" w:rsidR="00625C68" w:rsidRDefault="00625C68">
      <w:pPr>
        <w:spacing w:line="276" w:lineRule="auto"/>
      </w:pPr>
      <w:r>
        <w:br w:type="page"/>
      </w:r>
    </w:p>
    <w:p w14:paraId="5D36576E" w14:textId="77777777" w:rsidR="00A34B59" w:rsidRPr="00A34B59" w:rsidRDefault="00A34B59" w:rsidP="00A34B59"/>
    <w:p w14:paraId="599C31CB" w14:textId="5B4D824A" w:rsidR="00281F69" w:rsidRDefault="00281F69" w:rsidP="00281F69">
      <w:pPr>
        <w:pStyle w:val="Heading2"/>
        <w:rPr>
          <w:rFonts w:asciiTheme="minorHAnsi" w:hAnsiTheme="minorHAnsi" w:cstheme="minorHAnsi"/>
          <w:sz w:val="28"/>
        </w:rPr>
      </w:pPr>
      <w:bookmarkStart w:id="15" w:name="_Toc529446612"/>
      <w:r>
        <w:rPr>
          <w:rFonts w:asciiTheme="minorHAnsi" w:hAnsiTheme="minorHAnsi" w:cstheme="minorHAnsi"/>
          <w:sz w:val="28"/>
        </w:rPr>
        <w:t>Report</w:t>
      </w:r>
      <w:r w:rsidR="00A34B59">
        <w:rPr>
          <w:rFonts w:asciiTheme="minorHAnsi" w:hAnsiTheme="minorHAnsi" w:cstheme="minorHAnsi"/>
          <w:sz w:val="28"/>
        </w:rPr>
        <w:t>ing Requirement</w:t>
      </w:r>
      <w:r>
        <w:rPr>
          <w:rFonts w:asciiTheme="minorHAnsi" w:hAnsiTheme="minorHAnsi" w:cstheme="minorHAnsi"/>
          <w:sz w:val="28"/>
        </w:rPr>
        <w:t>s</w:t>
      </w:r>
      <w:bookmarkEnd w:id="15"/>
    </w:p>
    <w:p w14:paraId="06F3F118" w14:textId="019EF7D4" w:rsidR="00407542" w:rsidRDefault="00F20E71" w:rsidP="00407542">
      <w:pPr>
        <w:pStyle w:val="Heading3"/>
      </w:pPr>
      <w:bookmarkStart w:id="16" w:name="_Toc529446613"/>
      <w:r>
        <w:t>Pricing</w:t>
      </w:r>
      <w:r w:rsidR="00407542">
        <w:t xml:space="preserve"> Reports</w:t>
      </w:r>
      <w:bookmarkEnd w:id="16"/>
    </w:p>
    <w:p w14:paraId="69EDF004" w14:textId="2F94AAFE" w:rsidR="00404AD2" w:rsidRPr="00404AD2" w:rsidRDefault="00404AD2" w:rsidP="004E1913">
      <w:r>
        <w:t xml:space="preserve">Pricing Reports are dependent on pricing data being brought into </w:t>
      </w:r>
      <w:proofErr w:type="spellStart"/>
      <w:r>
        <w:t>OneSOurce</w:t>
      </w:r>
      <w:proofErr w:type="spellEnd"/>
      <w:r>
        <w:t xml:space="preserve"> from SAP.</w:t>
      </w:r>
      <w:bookmarkStart w:id="17" w:name="_Reports_–_Operations"/>
      <w:bookmarkStart w:id="18" w:name="_DIVER_Reports_–"/>
      <w:bookmarkStart w:id="19" w:name="_DIVER_Reports_–_1"/>
      <w:bookmarkStart w:id="20" w:name="_Legacy_Glazer_Common_4"/>
      <w:bookmarkEnd w:id="17"/>
      <w:bookmarkEnd w:id="18"/>
      <w:bookmarkEnd w:id="19"/>
      <w:bookmarkEnd w:id="20"/>
    </w:p>
    <w:tbl>
      <w:tblPr>
        <w:tblStyle w:val="GridTable4-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5"/>
        <w:gridCol w:w="860"/>
        <w:gridCol w:w="6334"/>
        <w:gridCol w:w="1871"/>
      </w:tblGrid>
      <w:tr w:rsidR="00C23674" w:rsidRPr="006758DF" w14:paraId="1A6711B4" w14:textId="67C13C42" w:rsidTr="00C23674">
        <w:trPr>
          <w:cnfStyle w:val="100000000000" w:firstRow="1" w:lastRow="0" w:firstColumn="0" w:lastColumn="0" w:oddVBand="0" w:evenVBand="0" w:oddHBand="0"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499" w:type="pct"/>
          </w:tcPr>
          <w:p w14:paraId="312329B1" w14:textId="70DF38C0" w:rsidR="00320DFC" w:rsidRDefault="00320DFC" w:rsidP="008708A1">
            <w:pPr>
              <w:autoSpaceDE w:val="0"/>
              <w:autoSpaceDN w:val="0"/>
              <w:rPr>
                <w:rFonts w:cstheme="minorHAnsi"/>
                <w:szCs w:val="20"/>
              </w:rPr>
            </w:pPr>
            <w:r w:rsidRPr="006758DF">
              <w:rPr>
                <w:rFonts w:cstheme="minorHAnsi"/>
              </w:rPr>
              <w:t>ID</w:t>
            </w:r>
          </w:p>
        </w:tc>
        <w:tc>
          <w:tcPr>
            <w:tcW w:w="427" w:type="pct"/>
          </w:tcPr>
          <w:p w14:paraId="61D288E0" w14:textId="17FE0687" w:rsidR="00320DFC" w:rsidRPr="006758DF" w:rsidRDefault="00320DFC" w:rsidP="008708A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Priority</w:t>
            </w:r>
          </w:p>
        </w:tc>
        <w:tc>
          <w:tcPr>
            <w:tcW w:w="3145" w:type="pct"/>
          </w:tcPr>
          <w:p w14:paraId="2D034571" w14:textId="5A148F83" w:rsidR="00320DFC" w:rsidRPr="006758DF" w:rsidRDefault="00320DFC" w:rsidP="008708A1">
            <w:pPr>
              <w:cnfStyle w:val="100000000000" w:firstRow="1" w:lastRow="0" w:firstColumn="0" w:lastColumn="0" w:oddVBand="0" w:evenVBand="0" w:oddHBand="0" w:evenHBand="0" w:firstRowFirstColumn="0" w:firstRowLastColumn="0" w:lastRowFirstColumn="0" w:lastRowLastColumn="0"/>
              <w:rPr>
                <w:rFonts w:cstheme="minorHAnsi"/>
              </w:rPr>
            </w:pPr>
            <w:r w:rsidRPr="006758DF">
              <w:rPr>
                <w:rFonts w:cstheme="minorHAnsi"/>
              </w:rPr>
              <w:t>Description</w:t>
            </w:r>
          </w:p>
        </w:tc>
        <w:tc>
          <w:tcPr>
            <w:tcW w:w="929" w:type="pct"/>
          </w:tcPr>
          <w:p w14:paraId="7B31AB88" w14:textId="1D1B788F" w:rsidR="00320DFC" w:rsidRPr="006758DF" w:rsidRDefault="00320DFC" w:rsidP="008708A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Approver</w:t>
            </w:r>
          </w:p>
        </w:tc>
      </w:tr>
      <w:tr w:rsidR="00343B55" w:rsidRPr="006758DF" w14:paraId="33F74559" w14:textId="77777777" w:rsidTr="00C23674">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499" w:type="pct"/>
          </w:tcPr>
          <w:p w14:paraId="1A1B8011" w14:textId="763F630B" w:rsidR="00343B55" w:rsidRPr="00180C8A" w:rsidRDefault="00343B55" w:rsidP="00343B55">
            <w:pPr>
              <w:autoSpaceDE w:val="0"/>
              <w:autoSpaceDN w:val="0"/>
              <w:rPr>
                <w:rFonts w:cstheme="minorHAnsi"/>
                <w:szCs w:val="20"/>
              </w:rPr>
            </w:pPr>
            <w:r w:rsidRPr="00180C8A">
              <w:rPr>
                <w:rFonts w:cstheme="minorHAnsi"/>
                <w:szCs w:val="20"/>
              </w:rPr>
              <w:t>REQ_</w:t>
            </w:r>
            <w:r>
              <w:rPr>
                <w:rFonts w:cstheme="minorHAnsi"/>
                <w:szCs w:val="20"/>
              </w:rPr>
              <w:t>08</w:t>
            </w:r>
            <w:r w:rsidR="0081531E">
              <w:rPr>
                <w:rFonts w:cstheme="minorHAnsi"/>
                <w:szCs w:val="20"/>
              </w:rPr>
              <w:t>4</w:t>
            </w:r>
          </w:p>
        </w:tc>
        <w:tc>
          <w:tcPr>
            <w:tcW w:w="427" w:type="pct"/>
          </w:tcPr>
          <w:p w14:paraId="2C0CCCC4" w14:textId="77777777" w:rsidR="00343B55" w:rsidRDefault="00343B55" w:rsidP="00343B55">
            <w:pPr>
              <w:cnfStyle w:val="000000100000" w:firstRow="0" w:lastRow="0" w:firstColumn="0" w:lastColumn="0" w:oddVBand="0" w:evenVBand="0" w:oddHBand="1" w:evenHBand="0" w:firstRowFirstColumn="0" w:firstRowLastColumn="0" w:lastRowFirstColumn="0" w:lastRowLastColumn="0"/>
              <w:rPr>
                <w:rFonts w:cstheme="minorHAnsi"/>
              </w:rPr>
            </w:pPr>
          </w:p>
        </w:tc>
        <w:tc>
          <w:tcPr>
            <w:tcW w:w="3145" w:type="pct"/>
          </w:tcPr>
          <w:p w14:paraId="69A5FB14" w14:textId="77777777" w:rsidR="00CA42C4" w:rsidRDefault="00343B55" w:rsidP="00343B55">
            <w:pPr>
              <w:autoSpaceDE w:val="0"/>
              <w:autoSpaceDN w:val="0"/>
              <w:cnfStyle w:val="000000100000" w:firstRow="0" w:lastRow="0" w:firstColumn="0" w:lastColumn="0" w:oddVBand="0" w:evenVBand="0" w:oddHBand="1" w:evenHBand="0" w:firstRowFirstColumn="0" w:firstRowLastColumn="0" w:lastRowFirstColumn="0" w:lastRowLastColumn="0"/>
              <w:rPr>
                <w:rFonts w:cstheme="minorHAnsi"/>
                <w:szCs w:val="20"/>
              </w:rPr>
            </w:pPr>
            <w:r>
              <w:rPr>
                <w:rFonts w:cstheme="minorHAnsi"/>
                <w:szCs w:val="20"/>
              </w:rPr>
              <w:t xml:space="preserve">3 Month Pricing </w:t>
            </w:r>
            <w:r>
              <w:rPr>
                <w:rFonts w:cstheme="minorHAnsi"/>
              </w:rPr>
              <w:t>Report</w:t>
            </w:r>
            <w:r>
              <w:rPr>
                <w:rFonts w:cstheme="minorHAnsi"/>
                <w:szCs w:val="20"/>
              </w:rPr>
              <w:t xml:space="preserve">        </w:t>
            </w:r>
          </w:p>
          <w:p w14:paraId="29603983" w14:textId="616D6BAE" w:rsidR="00343B55" w:rsidRDefault="00CA42C4" w:rsidP="00343B55">
            <w:pPr>
              <w:autoSpaceDE w:val="0"/>
              <w:autoSpaceDN w:val="0"/>
              <w:cnfStyle w:val="000000100000" w:firstRow="0" w:lastRow="0" w:firstColumn="0" w:lastColumn="0" w:oddVBand="0" w:evenVBand="0" w:oddHBand="1" w:evenHBand="0" w:firstRowFirstColumn="0" w:firstRowLastColumn="0" w:lastRowFirstColumn="0" w:lastRowLastColumn="0"/>
              <w:rPr>
                <w:rFonts w:cstheme="minorHAnsi"/>
                <w:szCs w:val="20"/>
              </w:rPr>
            </w:pPr>
            <w:r w:rsidRPr="003F7DCB">
              <w:rPr>
                <w:rFonts w:cstheme="minorHAnsi"/>
                <w:szCs w:val="20"/>
              </w:rPr>
              <w:t>See</w:t>
            </w:r>
            <w:r>
              <w:rPr>
                <w:rFonts w:cstheme="minorHAnsi"/>
                <w:szCs w:val="20"/>
              </w:rPr>
              <w:t xml:space="preserve"> Common Report Examples</w:t>
            </w:r>
            <w:r w:rsidR="00343B55" w:rsidRPr="00504BC1">
              <w:rPr>
                <w:rFonts w:cstheme="minorHAnsi"/>
                <w:szCs w:val="20"/>
              </w:rPr>
              <w:t xml:space="preserve"> </w:t>
            </w:r>
            <w:r w:rsidR="00343B55" w:rsidRPr="00CA42C4">
              <w:rPr>
                <w:rFonts w:cstheme="minorHAnsi"/>
                <w:szCs w:val="20"/>
                <w:u w:val="single"/>
              </w:rPr>
              <w:t>3 Month Pricing</w:t>
            </w:r>
          </w:p>
          <w:p w14:paraId="02D36897" w14:textId="77777777" w:rsidR="00224956" w:rsidRDefault="00224956" w:rsidP="00343B55">
            <w:pPr>
              <w:cnfStyle w:val="000000100000" w:firstRow="0" w:lastRow="0" w:firstColumn="0" w:lastColumn="0" w:oddVBand="0" w:evenVBand="0" w:oddHBand="1" w:evenHBand="0" w:firstRowFirstColumn="0" w:firstRowLastColumn="0" w:lastRowFirstColumn="0" w:lastRowLastColumn="0"/>
              <w:rPr>
                <w:rFonts w:eastAsia="Times New Roman"/>
              </w:rPr>
            </w:pPr>
          </w:p>
          <w:p w14:paraId="6B8B1993" w14:textId="190F80F8" w:rsidR="00343B55" w:rsidRDefault="00343B55" w:rsidP="00343B55">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List price and current price by item for current month and next month with sales for last three months, inventory on hand and inventory on order.</w:t>
            </w:r>
          </w:p>
          <w:p w14:paraId="021844B6" w14:textId="77777777" w:rsidR="00343B55" w:rsidRDefault="00343B55" w:rsidP="00343B55">
            <w:pPr>
              <w:cnfStyle w:val="000000100000" w:firstRow="0" w:lastRow="0" w:firstColumn="0" w:lastColumn="0" w:oddVBand="0" w:evenVBand="0" w:oddHBand="1" w:evenHBand="0" w:firstRowFirstColumn="0" w:firstRowLastColumn="0" w:lastRowFirstColumn="0" w:lastRowLastColumn="0"/>
              <w:rPr>
                <w:rFonts w:cstheme="minorHAnsi"/>
              </w:rPr>
            </w:pPr>
          </w:p>
        </w:tc>
        <w:tc>
          <w:tcPr>
            <w:tcW w:w="929" w:type="pct"/>
          </w:tcPr>
          <w:p w14:paraId="52610514" w14:textId="77777777" w:rsidR="00343B55" w:rsidRDefault="00343B55" w:rsidP="00343B55">
            <w:pPr>
              <w:autoSpaceDE w:val="0"/>
              <w:autoSpaceDN w:val="0"/>
              <w:cnfStyle w:val="000000100000" w:firstRow="0" w:lastRow="0" w:firstColumn="0" w:lastColumn="0" w:oddVBand="0" w:evenVBand="0" w:oddHBand="1" w:evenHBand="0" w:firstRowFirstColumn="0" w:firstRowLastColumn="0" w:lastRowFirstColumn="0" w:lastRowLastColumn="0"/>
              <w:rPr>
                <w:rFonts w:cstheme="minorHAnsi"/>
                <w:szCs w:val="20"/>
              </w:rPr>
            </w:pPr>
            <w:r>
              <w:rPr>
                <w:rFonts w:cstheme="minorHAnsi"/>
                <w:szCs w:val="20"/>
              </w:rPr>
              <w:t>Chris Harris</w:t>
            </w:r>
          </w:p>
          <w:p w14:paraId="7810B4DC" w14:textId="6F0CA0A9" w:rsidR="00343B55" w:rsidRDefault="00343B55" w:rsidP="00343B5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szCs w:val="20"/>
              </w:rPr>
              <w:t>Carol Burns</w:t>
            </w:r>
          </w:p>
        </w:tc>
      </w:tr>
      <w:tr w:rsidR="00224956" w:rsidRPr="006758DF" w14:paraId="2D9B2996" w14:textId="77777777" w:rsidTr="00C23674">
        <w:trPr>
          <w:cantSplit/>
          <w:trHeight w:val="20"/>
        </w:trPr>
        <w:tc>
          <w:tcPr>
            <w:cnfStyle w:val="001000000000" w:firstRow="0" w:lastRow="0" w:firstColumn="1" w:lastColumn="0" w:oddVBand="0" w:evenVBand="0" w:oddHBand="0" w:evenHBand="0" w:firstRowFirstColumn="0" w:firstRowLastColumn="0" w:lastRowFirstColumn="0" w:lastRowLastColumn="0"/>
            <w:tcW w:w="499" w:type="pct"/>
          </w:tcPr>
          <w:p w14:paraId="0F0F58D5" w14:textId="6BC14DA6" w:rsidR="00224956" w:rsidRPr="00180C8A" w:rsidRDefault="00224956" w:rsidP="00224956">
            <w:pPr>
              <w:autoSpaceDE w:val="0"/>
              <w:autoSpaceDN w:val="0"/>
              <w:rPr>
                <w:rFonts w:cstheme="minorHAnsi"/>
                <w:szCs w:val="20"/>
              </w:rPr>
            </w:pPr>
            <w:r w:rsidRPr="009347E5">
              <w:rPr>
                <w:rFonts w:cstheme="minorHAnsi"/>
                <w:szCs w:val="20"/>
              </w:rPr>
              <w:t>REQ_08</w:t>
            </w:r>
            <w:r>
              <w:rPr>
                <w:rFonts w:cstheme="minorHAnsi"/>
                <w:szCs w:val="20"/>
              </w:rPr>
              <w:t>5</w:t>
            </w:r>
          </w:p>
        </w:tc>
        <w:tc>
          <w:tcPr>
            <w:tcW w:w="427" w:type="pct"/>
          </w:tcPr>
          <w:p w14:paraId="5ACFA9F6" w14:textId="77777777" w:rsidR="00224956" w:rsidRDefault="00224956" w:rsidP="00224956">
            <w:pPr>
              <w:cnfStyle w:val="000000000000" w:firstRow="0" w:lastRow="0" w:firstColumn="0" w:lastColumn="0" w:oddVBand="0" w:evenVBand="0" w:oddHBand="0" w:evenHBand="0" w:firstRowFirstColumn="0" w:firstRowLastColumn="0" w:lastRowFirstColumn="0" w:lastRowLastColumn="0"/>
              <w:rPr>
                <w:rFonts w:cstheme="minorHAnsi"/>
              </w:rPr>
            </w:pPr>
          </w:p>
        </w:tc>
        <w:tc>
          <w:tcPr>
            <w:tcW w:w="3145" w:type="pct"/>
          </w:tcPr>
          <w:p w14:paraId="53429468" w14:textId="249AA131" w:rsidR="00224956" w:rsidRDefault="00224956" w:rsidP="00224956">
            <w:pPr>
              <w:cnfStyle w:val="000000000000" w:firstRow="0" w:lastRow="0" w:firstColumn="0" w:lastColumn="0" w:oddVBand="0" w:evenVBand="0" w:oddHBand="0" w:evenHBand="0" w:firstRowFirstColumn="0" w:firstRowLastColumn="0" w:lastRowFirstColumn="0" w:lastRowLastColumn="0"/>
              <w:rPr>
                <w:rFonts w:cstheme="minorHAnsi"/>
              </w:rPr>
            </w:pPr>
            <w:r w:rsidRPr="00420B54">
              <w:rPr>
                <w:rFonts w:cstheme="minorHAnsi"/>
              </w:rPr>
              <w:t xml:space="preserve">Pricing Structure </w:t>
            </w:r>
            <w:r w:rsidR="009D6AB5" w:rsidRPr="00420B54">
              <w:rPr>
                <w:rFonts w:cstheme="minorHAnsi"/>
              </w:rPr>
              <w:t>Report</w:t>
            </w:r>
            <w:r w:rsidR="00ED646F">
              <w:rPr>
                <w:rFonts w:cstheme="minorHAnsi"/>
              </w:rPr>
              <w:t xml:space="preserve"> </w:t>
            </w:r>
          </w:p>
          <w:p w14:paraId="521799B9" w14:textId="10B5E80B" w:rsidR="00224956" w:rsidRDefault="00224956" w:rsidP="00224956">
            <w:pPr>
              <w:cnfStyle w:val="000000000000" w:firstRow="0" w:lastRow="0" w:firstColumn="0" w:lastColumn="0" w:oddVBand="0" w:evenVBand="0" w:oddHBand="0" w:evenHBand="0" w:firstRowFirstColumn="0" w:firstRowLastColumn="0" w:lastRowFirstColumn="0" w:lastRowLastColumn="0"/>
              <w:rPr>
                <w:rStyle w:val="Hyperlink"/>
                <w:rFonts w:cstheme="minorHAnsi"/>
              </w:rPr>
            </w:pPr>
            <w:r>
              <w:rPr>
                <w:rFonts w:cstheme="minorHAnsi"/>
              </w:rPr>
              <w:t xml:space="preserve">See </w:t>
            </w:r>
            <w:r>
              <w:rPr>
                <w:rFonts w:cstheme="minorHAnsi"/>
                <w:szCs w:val="20"/>
              </w:rPr>
              <w:t xml:space="preserve">Common </w:t>
            </w:r>
            <w:r>
              <w:rPr>
                <w:rFonts w:cstheme="minorHAnsi"/>
              </w:rPr>
              <w:t xml:space="preserve">Reports </w:t>
            </w:r>
            <w:proofErr w:type="gramStart"/>
            <w:r>
              <w:rPr>
                <w:rFonts w:cstheme="minorHAnsi"/>
              </w:rPr>
              <w:t xml:space="preserve">Examples  </w:t>
            </w:r>
            <w:r w:rsidRPr="007669D2">
              <w:rPr>
                <w:rFonts w:cstheme="minorHAnsi"/>
                <w:u w:val="single"/>
              </w:rPr>
              <w:t>SAP</w:t>
            </w:r>
            <w:proofErr w:type="gramEnd"/>
            <w:r w:rsidRPr="007669D2">
              <w:rPr>
                <w:rFonts w:cstheme="minorHAnsi"/>
                <w:u w:val="single"/>
              </w:rPr>
              <w:t xml:space="preserve"> Pricing File</w:t>
            </w:r>
          </w:p>
          <w:p w14:paraId="1F5E6D10" w14:textId="77777777" w:rsidR="00224956" w:rsidRDefault="00224956" w:rsidP="00224956">
            <w:pPr>
              <w:cnfStyle w:val="000000000000" w:firstRow="0" w:lastRow="0" w:firstColumn="0" w:lastColumn="0" w:oddVBand="0" w:evenVBand="0" w:oddHBand="0" w:evenHBand="0" w:firstRowFirstColumn="0" w:firstRowLastColumn="0" w:lastRowFirstColumn="0" w:lastRowLastColumn="0"/>
              <w:rPr>
                <w:rFonts w:eastAsia="Times New Roman"/>
              </w:rPr>
            </w:pPr>
          </w:p>
          <w:p w14:paraId="6E711EFA" w14:textId="3D77CE9D" w:rsidR="00224956" w:rsidRDefault="00224956" w:rsidP="00224956">
            <w:pPr>
              <w:cnfStyle w:val="000000000000" w:firstRow="0" w:lastRow="0" w:firstColumn="0" w:lastColumn="0" w:oddVBand="0" w:evenVBand="0" w:oddHBand="0" w:evenHBand="0" w:firstRowFirstColumn="0" w:firstRowLastColumn="0" w:lastRowFirstColumn="0" w:lastRowLastColumn="0"/>
              <w:rPr>
                <w:rFonts w:cstheme="minorHAnsi"/>
              </w:rPr>
            </w:pPr>
            <w:r>
              <w:rPr>
                <w:rFonts w:eastAsia="Times New Roman"/>
              </w:rPr>
              <w:t xml:space="preserve">Item cost and pricing details for all pricing levels.  With inventory totals by </w:t>
            </w:r>
            <w:r w:rsidR="009D6AB5">
              <w:rPr>
                <w:rFonts w:eastAsia="Times New Roman"/>
              </w:rPr>
              <w:t>warehous</w:t>
            </w:r>
            <w:r>
              <w:rPr>
                <w:rFonts w:eastAsia="Times New Roman"/>
              </w:rPr>
              <w:t>e location.</w:t>
            </w:r>
            <w:r w:rsidRPr="006758DF">
              <w:rPr>
                <w:rFonts w:cstheme="minorHAnsi"/>
              </w:rPr>
              <w:t xml:space="preserve"> </w:t>
            </w:r>
            <w:r>
              <w:rPr>
                <w:rFonts w:cstheme="minorHAnsi"/>
              </w:rPr>
              <w:t xml:space="preserve">  </w:t>
            </w:r>
            <w:r w:rsidRPr="0020356D">
              <w:rPr>
                <w:rFonts w:cstheme="minorHAnsi"/>
              </w:rPr>
              <w:t>General Product Info by Vendor. Pricing discount levels, profit, margins, cases, dollars by WH, trends and TY/LY aggregations</w:t>
            </w:r>
            <w:r>
              <w:rPr>
                <w:rFonts w:cstheme="minorHAnsi"/>
              </w:rPr>
              <w:t>.</w:t>
            </w:r>
          </w:p>
          <w:p w14:paraId="6BB82040" w14:textId="18B4887C" w:rsidR="00224956" w:rsidRDefault="00224956" w:rsidP="00224956">
            <w:pPr>
              <w:autoSpaceDE w:val="0"/>
              <w:autoSpaceDN w:val="0"/>
              <w:cnfStyle w:val="000000000000" w:firstRow="0" w:lastRow="0" w:firstColumn="0" w:lastColumn="0" w:oddVBand="0" w:evenVBand="0" w:oddHBand="0" w:evenHBand="0" w:firstRowFirstColumn="0" w:firstRowLastColumn="0" w:lastRowFirstColumn="0" w:lastRowLastColumn="0"/>
              <w:rPr>
                <w:rFonts w:cstheme="minorHAnsi"/>
                <w:szCs w:val="20"/>
              </w:rPr>
            </w:pPr>
          </w:p>
        </w:tc>
        <w:tc>
          <w:tcPr>
            <w:tcW w:w="929" w:type="pct"/>
          </w:tcPr>
          <w:p w14:paraId="11BA27F2" w14:textId="3E2D7CE7" w:rsidR="00224956" w:rsidRDefault="00224956" w:rsidP="00224956">
            <w:pPr>
              <w:autoSpaceDE w:val="0"/>
              <w:autoSpaceDN w:val="0"/>
              <w:cnfStyle w:val="000000000000" w:firstRow="0" w:lastRow="0" w:firstColumn="0" w:lastColumn="0" w:oddVBand="0" w:evenVBand="0" w:oddHBand="0" w:evenHBand="0" w:firstRowFirstColumn="0" w:firstRowLastColumn="0" w:lastRowFirstColumn="0" w:lastRowLastColumn="0"/>
              <w:rPr>
                <w:rFonts w:cstheme="minorHAnsi"/>
                <w:szCs w:val="20"/>
              </w:rPr>
            </w:pPr>
            <w:r>
              <w:rPr>
                <w:rFonts w:cstheme="minorHAnsi"/>
              </w:rPr>
              <w:t xml:space="preserve">Ann Burns  </w:t>
            </w:r>
          </w:p>
        </w:tc>
      </w:tr>
      <w:tr w:rsidR="00224956" w:rsidRPr="006758DF" w14:paraId="45F7A3B2" w14:textId="77777777" w:rsidTr="00C23674">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499" w:type="pct"/>
          </w:tcPr>
          <w:p w14:paraId="16F63676" w14:textId="22940D39" w:rsidR="00224956" w:rsidRPr="00180C8A" w:rsidRDefault="00224956" w:rsidP="00224956">
            <w:pPr>
              <w:autoSpaceDE w:val="0"/>
              <w:autoSpaceDN w:val="0"/>
              <w:rPr>
                <w:rFonts w:cstheme="minorHAnsi"/>
                <w:szCs w:val="20"/>
              </w:rPr>
            </w:pPr>
            <w:r w:rsidRPr="009347E5">
              <w:rPr>
                <w:rFonts w:cstheme="minorHAnsi"/>
                <w:szCs w:val="20"/>
              </w:rPr>
              <w:t>REQ_08</w:t>
            </w:r>
            <w:r>
              <w:rPr>
                <w:rFonts w:cstheme="minorHAnsi"/>
                <w:szCs w:val="20"/>
              </w:rPr>
              <w:t>6</w:t>
            </w:r>
          </w:p>
        </w:tc>
        <w:tc>
          <w:tcPr>
            <w:tcW w:w="427" w:type="pct"/>
          </w:tcPr>
          <w:p w14:paraId="7E9408A8" w14:textId="77777777" w:rsidR="00224956" w:rsidRDefault="00224956" w:rsidP="00224956">
            <w:pPr>
              <w:cnfStyle w:val="000000100000" w:firstRow="0" w:lastRow="0" w:firstColumn="0" w:lastColumn="0" w:oddVBand="0" w:evenVBand="0" w:oddHBand="1" w:evenHBand="0" w:firstRowFirstColumn="0" w:firstRowLastColumn="0" w:lastRowFirstColumn="0" w:lastRowLastColumn="0"/>
              <w:rPr>
                <w:rFonts w:cstheme="minorHAnsi"/>
              </w:rPr>
            </w:pPr>
          </w:p>
        </w:tc>
        <w:tc>
          <w:tcPr>
            <w:tcW w:w="3145" w:type="pct"/>
          </w:tcPr>
          <w:p w14:paraId="45DC4135" w14:textId="73C3A91A" w:rsidR="00224956" w:rsidRDefault="00ED646F" w:rsidP="00224956">
            <w:pPr>
              <w:cnfStyle w:val="000000100000" w:firstRow="0" w:lastRow="0" w:firstColumn="0" w:lastColumn="0" w:oddVBand="0" w:evenVBand="0" w:oddHBand="1" w:evenHBand="0" w:firstRowFirstColumn="0" w:firstRowLastColumn="0" w:lastRowFirstColumn="0" w:lastRowLastColumn="0"/>
            </w:pPr>
            <w:r>
              <w:t>Pricing Grid</w:t>
            </w:r>
            <w:r w:rsidR="00224956" w:rsidRPr="00242C47">
              <w:t xml:space="preserve"> Report</w:t>
            </w:r>
            <w:r>
              <w:t xml:space="preserve"> </w:t>
            </w:r>
          </w:p>
          <w:p w14:paraId="14E9CD9A" w14:textId="1EF3E1E9" w:rsidR="00224956" w:rsidRDefault="00224956" w:rsidP="00224956">
            <w:pPr>
              <w:cnfStyle w:val="000000100000" w:firstRow="0" w:lastRow="0" w:firstColumn="0" w:lastColumn="0" w:oddVBand="0" w:evenVBand="0" w:oddHBand="1" w:evenHBand="0" w:firstRowFirstColumn="0" w:firstRowLastColumn="0" w:lastRowFirstColumn="0" w:lastRowLastColumn="0"/>
              <w:rPr>
                <w:rStyle w:val="Hyperlink"/>
              </w:rPr>
            </w:pPr>
            <w:r>
              <w:rPr>
                <w:rFonts w:cstheme="minorHAnsi"/>
              </w:rPr>
              <w:t xml:space="preserve">See </w:t>
            </w:r>
            <w:r>
              <w:rPr>
                <w:rFonts w:cstheme="minorHAnsi"/>
                <w:szCs w:val="20"/>
              </w:rPr>
              <w:t xml:space="preserve">Common </w:t>
            </w:r>
            <w:r>
              <w:rPr>
                <w:rFonts w:cstheme="minorHAnsi"/>
              </w:rPr>
              <w:t xml:space="preserve">Reports </w:t>
            </w:r>
            <w:proofErr w:type="gramStart"/>
            <w:r>
              <w:rPr>
                <w:rFonts w:cstheme="minorHAnsi"/>
              </w:rPr>
              <w:t xml:space="preserve">Examples  </w:t>
            </w:r>
            <w:r w:rsidRPr="007669D2">
              <w:rPr>
                <w:u w:val="single"/>
              </w:rPr>
              <w:t>Pricing</w:t>
            </w:r>
            <w:proofErr w:type="gramEnd"/>
            <w:r w:rsidRPr="007669D2">
              <w:rPr>
                <w:u w:val="single"/>
              </w:rPr>
              <w:t xml:space="preserve"> Grid</w:t>
            </w:r>
            <w:r>
              <w:rPr>
                <w:rStyle w:val="Hyperlink"/>
              </w:rPr>
              <w:t xml:space="preserve">  </w:t>
            </w:r>
          </w:p>
          <w:p w14:paraId="69FB010E" w14:textId="77777777" w:rsidR="00224956" w:rsidRDefault="00224956" w:rsidP="00224956">
            <w:pPr>
              <w:cnfStyle w:val="000000100000" w:firstRow="0" w:lastRow="0" w:firstColumn="0" w:lastColumn="0" w:oddVBand="0" w:evenVBand="0" w:oddHBand="1" w:evenHBand="0" w:firstRowFirstColumn="0" w:firstRowLastColumn="0" w:lastRowFirstColumn="0" w:lastRowLastColumn="0"/>
            </w:pPr>
          </w:p>
          <w:p w14:paraId="68815B2B" w14:textId="4832F0F5" w:rsidR="00224956" w:rsidRDefault="00224956" w:rsidP="00224956">
            <w:pPr>
              <w:cnfStyle w:val="000000100000" w:firstRow="0" w:lastRow="0" w:firstColumn="0" w:lastColumn="0" w:oddVBand="0" w:evenVBand="0" w:oddHBand="1" w:evenHBand="0" w:firstRowFirstColumn="0" w:firstRowLastColumn="0" w:lastRowFirstColumn="0" w:lastRowLastColumn="0"/>
            </w:pPr>
            <w:r w:rsidRPr="006B613B">
              <w:t xml:space="preserve">This report is by Vendor and lists items, QD start and end dates, group deals discounts, level, status. </w:t>
            </w:r>
            <w:r w:rsidR="009D6AB5">
              <w:t>Warehouse</w:t>
            </w:r>
            <w:r w:rsidRPr="006B613B">
              <w:t xml:space="preserve"> and material number, case qty, discounts, future charges, bottle and pack UPC and inner UPS</w:t>
            </w:r>
          </w:p>
          <w:p w14:paraId="101D134A" w14:textId="6515E2AF" w:rsidR="00224956" w:rsidRDefault="00224956" w:rsidP="00224956">
            <w:pPr>
              <w:autoSpaceDE w:val="0"/>
              <w:autoSpaceDN w:val="0"/>
              <w:cnfStyle w:val="000000100000" w:firstRow="0" w:lastRow="0" w:firstColumn="0" w:lastColumn="0" w:oddVBand="0" w:evenVBand="0" w:oddHBand="1" w:evenHBand="0" w:firstRowFirstColumn="0" w:firstRowLastColumn="0" w:lastRowFirstColumn="0" w:lastRowLastColumn="0"/>
              <w:rPr>
                <w:rFonts w:cstheme="minorHAnsi"/>
                <w:szCs w:val="20"/>
              </w:rPr>
            </w:pPr>
          </w:p>
        </w:tc>
        <w:tc>
          <w:tcPr>
            <w:tcW w:w="929" w:type="pct"/>
          </w:tcPr>
          <w:p w14:paraId="4679B3E8" w14:textId="196789F1" w:rsidR="00224956" w:rsidRDefault="00224956" w:rsidP="00224956">
            <w:pPr>
              <w:autoSpaceDE w:val="0"/>
              <w:autoSpaceDN w:val="0"/>
              <w:cnfStyle w:val="000000100000" w:firstRow="0" w:lastRow="0" w:firstColumn="0" w:lastColumn="0" w:oddVBand="0" w:evenVBand="0" w:oddHBand="1" w:evenHBand="0" w:firstRowFirstColumn="0" w:firstRowLastColumn="0" w:lastRowFirstColumn="0" w:lastRowLastColumn="0"/>
              <w:rPr>
                <w:rFonts w:cstheme="minorHAnsi"/>
                <w:szCs w:val="20"/>
              </w:rPr>
            </w:pPr>
            <w:r>
              <w:t>Ashley Litton</w:t>
            </w:r>
          </w:p>
        </w:tc>
      </w:tr>
      <w:tr w:rsidR="00224956" w:rsidRPr="006758DF" w14:paraId="374A697A" w14:textId="77777777" w:rsidTr="00C23674">
        <w:trPr>
          <w:cantSplit/>
          <w:trHeight w:val="20"/>
        </w:trPr>
        <w:tc>
          <w:tcPr>
            <w:cnfStyle w:val="001000000000" w:firstRow="0" w:lastRow="0" w:firstColumn="1" w:lastColumn="0" w:oddVBand="0" w:evenVBand="0" w:oddHBand="0" w:evenHBand="0" w:firstRowFirstColumn="0" w:firstRowLastColumn="0" w:lastRowFirstColumn="0" w:lastRowLastColumn="0"/>
            <w:tcW w:w="499" w:type="pct"/>
          </w:tcPr>
          <w:p w14:paraId="2AF8EF92" w14:textId="388F5EE9" w:rsidR="00224956" w:rsidRPr="00180C8A" w:rsidRDefault="00224956" w:rsidP="00224956">
            <w:pPr>
              <w:autoSpaceDE w:val="0"/>
              <w:autoSpaceDN w:val="0"/>
              <w:rPr>
                <w:rFonts w:cstheme="minorHAnsi"/>
                <w:szCs w:val="20"/>
              </w:rPr>
            </w:pPr>
            <w:r w:rsidRPr="009347E5">
              <w:rPr>
                <w:rFonts w:cstheme="minorHAnsi"/>
                <w:szCs w:val="20"/>
              </w:rPr>
              <w:t>REQ_08</w:t>
            </w:r>
            <w:r>
              <w:rPr>
                <w:rFonts w:cstheme="minorHAnsi"/>
                <w:szCs w:val="20"/>
              </w:rPr>
              <w:t>7</w:t>
            </w:r>
          </w:p>
        </w:tc>
        <w:tc>
          <w:tcPr>
            <w:tcW w:w="427" w:type="pct"/>
          </w:tcPr>
          <w:p w14:paraId="2B0B8E08" w14:textId="77777777" w:rsidR="00224956" w:rsidRDefault="00224956" w:rsidP="00224956">
            <w:pPr>
              <w:cnfStyle w:val="000000000000" w:firstRow="0" w:lastRow="0" w:firstColumn="0" w:lastColumn="0" w:oddVBand="0" w:evenVBand="0" w:oddHBand="0" w:evenHBand="0" w:firstRowFirstColumn="0" w:firstRowLastColumn="0" w:lastRowFirstColumn="0" w:lastRowLastColumn="0"/>
              <w:rPr>
                <w:rFonts w:cstheme="minorHAnsi"/>
              </w:rPr>
            </w:pPr>
          </w:p>
        </w:tc>
        <w:tc>
          <w:tcPr>
            <w:tcW w:w="3145" w:type="pct"/>
          </w:tcPr>
          <w:p w14:paraId="101DF225" w14:textId="4B45FC85" w:rsidR="00224956" w:rsidRDefault="00224956" w:rsidP="00224956">
            <w:pPr>
              <w:cnfStyle w:val="000000000000" w:firstRow="0" w:lastRow="0" w:firstColumn="0" w:lastColumn="0" w:oddVBand="0" w:evenVBand="0" w:oddHBand="0" w:evenHBand="0" w:firstRowFirstColumn="0" w:firstRowLastColumn="0" w:lastRowFirstColumn="0" w:lastRowLastColumn="0"/>
            </w:pPr>
            <w:r w:rsidRPr="00242C47">
              <w:t xml:space="preserve">12176 </w:t>
            </w:r>
            <w:r w:rsidR="009D6AB5">
              <w:t>Default Pricing (Everyday Discount)</w:t>
            </w:r>
            <w:r>
              <w:t xml:space="preserve">  </w:t>
            </w:r>
          </w:p>
          <w:p w14:paraId="4A867B6A" w14:textId="26E05795" w:rsidR="00224956" w:rsidRPr="00224956" w:rsidRDefault="00224956" w:rsidP="00224956">
            <w:pPr>
              <w:cnfStyle w:val="000000000000" w:firstRow="0" w:lastRow="0" w:firstColumn="0" w:lastColumn="0" w:oddVBand="0" w:evenVBand="0" w:oddHBand="0" w:evenHBand="0" w:firstRowFirstColumn="0" w:firstRowLastColumn="0" w:lastRowFirstColumn="0" w:lastRowLastColumn="0"/>
              <w:rPr>
                <w:rFonts w:eastAsia="Times New Roman"/>
                <w:u w:val="single"/>
              </w:rPr>
            </w:pPr>
            <w:r>
              <w:rPr>
                <w:rFonts w:cstheme="minorHAnsi"/>
              </w:rPr>
              <w:t xml:space="preserve">See </w:t>
            </w:r>
            <w:r>
              <w:rPr>
                <w:rFonts w:cstheme="minorHAnsi"/>
                <w:szCs w:val="20"/>
              </w:rPr>
              <w:t xml:space="preserve">Common </w:t>
            </w:r>
            <w:r>
              <w:rPr>
                <w:rFonts w:cstheme="minorHAnsi"/>
              </w:rPr>
              <w:t xml:space="preserve">Reports </w:t>
            </w:r>
            <w:proofErr w:type="gramStart"/>
            <w:r>
              <w:rPr>
                <w:rFonts w:cstheme="minorHAnsi"/>
              </w:rPr>
              <w:t xml:space="preserve">Examples  </w:t>
            </w:r>
            <w:r w:rsidRPr="00224956">
              <w:rPr>
                <w:u w:val="single"/>
              </w:rPr>
              <w:t>12716</w:t>
            </w:r>
            <w:proofErr w:type="gramEnd"/>
            <w:r w:rsidRPr="00224956">
              <w:rPr>
                <w:u w:val="single"/>
              </w:rPr>
              <w:t xml:space="preserve"> Default Pricing </w:t>
            </w:r>
            <w:r>
              <w:rPr>
                <w:u w:val="single"/>
              </w:rPr>
              <w:t>(</w:t>
            </w:r>
            <w:r w:rsidRPr="00224956">
              <w:rPr>
                <w:rFonts w:eastAsia="Times New Roman"/>
                <w:u w:val="single"/>
              </w:rPr>
              <w:t>Everyday discount</w:t>
            </w:r>
            <w:r>
              <w:rPr>
                <w:rFonts w:eastAsia="Times New Roman"/>
                <w:u w:val="single"/>
              </w:rPr>
              <w:t>)</w:t>
            </w:r>
            <w:r w:rsidRPr="00224956">
              <w:rPr>
                <w:rFonts w:eastAsia="Times New Roman"/>
                <w:u w:val="single"/>
              </w:rPr>
              <w:t>.</w:t>
            </w:r>
          </w:p>
          <w:p w14:paraId="75548226" w14:textId="30F2DF91" w:rsidR="00224956" w:rsidRDefault="00224956" w:rsidP="00404AD2">
            <w:pPr>
              <w:autoSpaceDE w:val="0"/>
              <w:autoSpaceDN w:val="0"/>
              <w:cnfStyle w:val="000000000000" w:firstRow="0" w:lastRow="0" w:firstColumn="0" w:lastColumn="0" w:oddVBand="0" w:evenVBand="0" w:oddHBand="0" w:evenHBand="0" w:firstRowFirstColumn="0" w:firstRowLastColumn="0" w:lastRowFirstColumn="0" w:lastRowLastColumn="0"/>
              <w:rPr>
                <w:rFonts w:cstheme="minorHAnsi"/>
                <w:szCs w:val="20"/>
              </w:rPr>
            </w:pPr>
          </w:p>
        </w:tc>
        <w:tc>
          <w:tcPr>
            <w:tcW w:w="929" w:type="pct"/>
          </w:tcPr>
          <w:p w14:paraId="4611E351" w14:textId="60AC1467" w:rsidR="00224956" w:rsidRDefault="00224956" w:rsidP="00224956">
            <w:pPr>
              <w:autoSpaceDE w:val="0"/>
              <w:autoSpaceDN w:val="0"/>
              <w:cnfStyle w:val="000000000000" w:firstRow="0" w:lastRow="0" w:firstColumn="0" w:lastColumn="0" w:oddVBand="0" w:evenVBand="0" w:oddHBand="0" w:evenHBand="0" w:firstRowFirstColumn="0" w:firstRowLastColumn="0" w:lastRowFirstColumn="0" w:lastRowLastColumn="0"/>
              <w:rPr>
                <w:rFonts w:cstheme="minorHAnsi"/>
                <w:szCs w:val="20"/>
              </w:rPr>
            </w:pPr>
            <w:r w:rsidRPr="00242C47">
              <w:t>Evelyn Dubois</w:t>
            </w:r>
          </w:p>
        </w:tc>
      </w:tr>
    </w:tbl>
    <w:p w14:paraId="0E8D0B42" w14:textId="35D9FDF4" w:rsidR="009E4394" w:rsidRDefault="009E4394">
      <w:pPr>
        <w:spacing w:line="276" w:lineRule="auto"/>
        <w:rPr>
          <w:rFonts w:cstheme="minorHAnsi"/>
          <w:sz w:val="28"/>
        </w:rPr>
      </w:pPr>
      <w:bookmarkStart w:id="21" w:name="_Reports_–_Sales_1"/>
      <w:bookmarkStart w:id="22" w:name="_Out_of_Scope"/>
      <w:bookmarkStart w:id="23" w:name="_Toc501482077"/>
      <w:bookmarkStart w:id="24" w:name="_Toc501483240"/>
      <w:bookmarkStart w:id="25" w:name="_Toc501482078"/>
      <w:bookmarkStart w:id="26" w:name="_Toc501483241"/>
      <w:bookmarkStart w:id="27" w:name="_Toc514420130"/>
      <w:bookmarkEnd w:id="21"/>
      <w:bookmarkEnd w:id="22"/>
      <w:bookmarkEnd w:id="23"/>
      <w:bookmarkEnd w:id="24"/>
      <w:bookmarkEnd w:id="25"/>
      <w:bookmarkEnd w:id="26"/>
    </w:p>
    <w:p w14:paraId="06F0379C" w14:textId="77777777" w:rsidR="009E4394" w:rsidRDefault="009E4394">
      <w:pPr>
        <w:spacing w:line="276" w:lineRule="auto"/>
        <w:rPr>
          <w:rFonts w:cstheme="minorHAnsi"/>
          <w:sz w:val="28"/>
        </w:rPr>
      </w:pPr>
      <w:r>
        <w:rPr>
          <w:rFonts w:cstheme="minorHAnsi"/>
          <w:sz w:val="28"/>
        </w:rPr>
        <w:br w:type="page"/>
      </w:r>
    </w:p>
    <w:p w14:paraId="14311D03" w14:textId="2B139AED" w:rsidR="009E4394" w:rsidRPr="00CB5F83" w:rsidRDefault="009E4394" w:rsidP="00407542">
      <w:pPr>
        <w:pStyle w:val="Heading3"/>
      </w:pPr>
      <w:bookmarkStart w:id="28" w:name="_Toc529446614"/>
      <w:r>
        <w:lastRenderedPageBreak/>
        <w:t>Data Availability Requests</w:t>
      </w:r>
      <w:bookmarkEnd w:id="28"/>
    </w:p>
    <w:tbl>
      <w:tblPr>
        <w:tblStyle w:val="GridTable4-Accent1"/>
        <w:tblW w:w="50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8927"/>
      </w:tblGrid>
      <w:tr w:rsidR="009E4394" w:rsidRPr="006758DF" w14:paraId="296B42F0" w14:textId="77777777" w:rsidTr="000757D7">
        <w:trPr>
          <w:cnfStyle w:val="100000000000" w:firstRow="1" w:lastRow="0" w:firstColumn="0" w:lastColumn="0" w:oddVBand="0" w:evenVBand="0" w:oddHBand="0"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634" w:type="pct"/>
          </w:tcPr>
          <w:p w14:paraId="3B32C6B8" w14:textId="77777777" w:rsidR="009E4394" w:rsidRDefault="009E4394" w:rsidP="000757D7">
            <w:pPr>
              <w:autoSpaceDE w:val="0"/>
              <w:autoSpaceDN w:val="0"/>
              <w:rPr>
                <w:rFonts w:cstheme="minorHAnsi"/>
                <w:szCs w:val="20"/>
              </w:rPr>
            </w:pPr>
            <w:r w:rsidRPr="006758DF">
              <w:rPr>
                <w:rFonts w:cstheme="minorHAnsi"/>
              </w:rPr>
              <w:t>ID</w:t>
            </w:r>
          </w:p>
        </w:tc>
        <w:tc>
          <w:tcPr>
            <w:tcW w:w="4366" w:type="pct"/>
          </w:tcPr>
          <w:p w14:paraId="25FE5763" w14:textId="77777777" w:rsidR="009E4394" w:rsidRPr="006758DF" w:rsidRDefault="009E4394" w:rsidP="000757D7">
            <w:pPr>
              <w:cnfStyle w:val="100000000000" w:firstRow="1" w:lastRow="0" w:firstColumn="0" w:lastColumn="0" w:oddVBand="0" w:evenVBand="0" w:oddHBand="0" w:evenHBand="0" w:firstRowFirstColumn="0" w:firstRowLastColumn="0" w:lastRowFirstColumn="0" w:lastRowLastColumn="0"/>
              <w:rPr>
                <w:rFonts w:cstheme="minorHAnsi"/>
              </w:rPr>
            </w:pPr>
            <w:r w:rsidRPr="006758DF">
              <w:rPr>
                <w:rFonts w:cstheme="minorHAnsi"/>
              </w:rPr>
              <w:t>Description</w:t>
            </w:r>
          </w:p>
        </w:tc>
      </w:tr>
      <w:tr w:rsidR="006D151B" w:rsidRPr="006758DF" w14:paraId="74CCED21" w14:textId="77777777" w:rsidTr="000757D7">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634" w:type="pct"/>
          </w:tcPr>
          <w:p w14:paraId="12F3C017" w14:textId="18430340" w:rsidR="006D151B" w:rsidRDefault="006D151B" w:rsidP="006D151B">
            <w:pPr>
              <w:autoSpaceDE w:val="0"/>
              <w:autoSpaceDN w:val="0"/>
              <w:rPr>
                <w:rFonts w:cstheme="minorHAnsi"/>
                <w:szCs w:val="20"/>
              </w:rPr>
            </w:pPr>
            <w:r w:rsidRPr="00180C8A">
              <w:rPr>
                <w:rFonts w:cstheme="minorHAnsi"/>
                <w:szCs w:val="20"/>
              </w:rPr>
              <w:t>REQ_</w:t>
            </w:r>
            <w:r>
              <w:rPr>
                <w:rFonts w:cstheme="minorHAnsi"/>
                <w:szCs w:val="20"/>
              </w:rPr>
              <w:t>100</w:t>
            </w:r>
          </w:p>
        </w:tc>
        <w:tc>
          <w:tcPr>
            <w:tcW w:w="4366" w:type="pct"/>
          </w:tcPr>
          <w:p w14:paraId="4A7E8723" w14:textId="63089DA5" w:rsidR="006D151B" w:rsidRDefault="006D151B" w:rsidP="006D151B">
            <w:pPr>
              <w:cnfStyle w:val="000000100000" w:firstRow="0" w:lastRow="0" w:firstColumn="0" w:lastColumn="0" w:oddVBand="0" w:evenVBand="0" w:oddHBand="1" w:evenHBand="0" w:firstRowFirstColumn="0" w:firstRowLastColumn="0" w:lastRowFirstColumn="0" w:lastRowLastColumn="0"/>
            </w:pPr>
            <w:r>
              <w:t xml:space="preserve">12176 Group Pricing.    </w:t>
            </w:r>
            <w:r w:rsidRPr="00242C47">
              <w:t xml:space="preserve">Evelyn </w:t>
            </w:r>
            <w:proofErr w:type="gramStart"/>
            <w:r w:rsidRPr="00242C47">
              <w:t>Dubois</w:t>
            </w:r>
            <w:r w:rsidR="009A40C8">
              <w:t xml:space="preserve">  TX</w:t>
            </w:r>
            <w:proofErr w:type="gramEnd"/>
          </w:p>
          <w:p w14:paraId="73133622" w14:textId="77777777" w:rsidR="006D151B" w:rsidRDefault="006D151B" w:rsidP="006D151B">
            <w:pPr>
              <w:cnfStyle w:val="000000100000" w:firstRow="0" w:lastRow="0" w:firstColumn="0" w:lastColumn="0" w:oddVBand="0" w:evenVBand="0" w:oddHBand="1" w:evenHBand="0" w:firstRowFirstColumn="0" w:firstRowLastColumn="0" w:lastRowFirstColumn="0" w:lastRowLastColumn="0"/>
              <w:rPr>
                <w:rStyle w:val="Hyperlink"/>
              </w:rPr>
            </w:pPr>
            <w:r>
              <w:rPr>
                <w:rFonts w:cstheme="minorHAnsi"/>
              </w:rPr>
              <w:t xml:space="preserve">See Common Reports </w:t>
            </w:r>
            <w:proofErr w:type="gramStart"/>
            <w:r>
              <w:rPr>
                <w:rFonts w:cstheme="minorHAnsi"/>
              </w:rPr>
              <w:t xml:space="preserve">Examples  </w:t>
            </w:r>
            <w:r w:rsidRPr="007669D2">
              <w:rPr>
                <w:u w:val="single"/>
              </w:rPr>
              <w:t>12176</w:t>
            </w:r>
            <w:proofErr w:type="gramEnd"/>
            <w:r w:rsidRPr="007669D2">
              <w:rPr>
                <w:u w:val="single"/>
              </w:rPr>
              <w:t xml:space="preserve"> Group Pricing</w:t>
            </w:r>
          </w:p>
          <w:p w14:paraId="4310B02F" w14:textId="77777777" w:rsidR="006D151B" w:rsidRDefault="006D151B" w:rsidP="006D151B">
            <w:pPr>
              <w:cnfStyle w:val="000000100000" w:firstRow="0" w:lastRow="0" w:firstColumn="0" w:lastColumn="0" w:oddVBand="0" w:evenVBand="0" w:oddHBand="1" w:evenHBand="0" w:firstRowFirstColumn="0" w:firstRowLastColumn="0" w:lastRowFirstColumn="0" w:lastRowLastColumn="0"/>
              <w:rPr>
                <w:rFonts w:eastAsia="Times New Roman"/>
              </w:rPr>
            </w:pPr>
            <w:r w:rsidRPr="006B613B">
              <w:rPr>
                <w:rFonts w:eastAsia="Times New Roman"/>
              </w:rPr>
              <w:t>Group Type SKU Deals discount report</w:t>
            </w:r>
          </w:p>
          <w:p w14:paraId="6D33BC55" w14:textId="34334B94" w:rsidR="006D151B" w:rsidRPr="00D61611" w:rsidRDefault="006D151B" w:rsidP="006D151B">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6D151B" w:rsidRPr="006758DF" w14:paraId="14F6960C" w14:textId="77777777" w:rsidTr="000757D7">
        <w:trPr>
          <w:cantSplit/>
          <w:trHeight w:val="20"/>
        </w:trPr>
        <w:tc>
          <w:tcPr>
            <w:cnfStyle w:val="001000000000" w:firstRow="0" w:lastRow="0" w:firstColumn="1" w:lastColumn="0" w:oddVBand="0" w:evenVBand="0" w:oddHBand="0" w:evenHBand="0" w:firstRowFirstColumn="0" w:firstRowLastColumn="0" w:lastRowFirstColumn="0" w:lastRowLastColumn="0"/>
            <w:tcW w:w="634" w:type="pct"/>
          </w:tcPr>
          <w:p w14:paraId="74B20CB0" w14:textId="00A6357A" w:rsidR="006D151B" w:rsidRDefault="006D151B" w:rsidP="006D151B">
            <w:pPr>
              <w:autoSpaceDE w:val="0"/>
              <w:autoSpaceDN w:val="0"/>
              <w:rPr>
                <w:rFonts w:cstheme="minorHAnsi"/>
                <w:szCs w:val="20"/>
              </w:rPr>
            </w:pPr>
            <w:r w:rsidRPr="008C726F">
              <w:rPr>
                <w:rFonts w:cstheme="minorHAnsi"/>
                <w:szCs w:val="20"/>
              </w:rPr>
              <w:t>REQ_10</w:t>
            </w:r>
            <w:r>
              <w:rPr>
                <w:rFonts w:cstheme="minorHAnsi"/>
                <w:szCs w:val="20"/>
              </w:rPr>
              <w:t>1</w:t>
            </w:r>
          </w:p>
        </w:tc>
        <w:tc>
          <w:tcPr>
            <w:tcW w:w="4366" w:type="pct"/>
          </w:tcPr>
          <w:p w14:paraId="7FCAB9FC" w14:textId="7D43ECA3" w:rsidR="006D151B" w:rsidRDefault="006D151B" w:rsidP="006D151B">
            <w:pPr>
              <w:cnfStyle w:val="000000000000" w:firstRow="0" w:lastRow="0" w:firstColumn="0" w:lastColumn="0" w:oddVBand="0" w:evenVBand="0" w:oddHBand="0" w:evenHBand="0" w:firstRowFirstColumn="0" w:firstRowLastColumn="0" w:lastRowFirstColumn="0" w:lastRowLastColumn="0"/>
            </w:pPr>
            <w:r w:rsidRPr="00242C47">
              <w:t xml:space="preserve">ZOR101012176 </w:t>
            </w:r>
            <w:r>
              <w:t xml:space="preserve">  </w:t>
            </w:r>
            <w:r w:rsidR="009A40C8" w:rsidRPr="00C867D9">
              <w:t xml:space="preserve">Support Agreement GOA and BANK Report </w:t>
            </w:r>
            <w:r w:rsidR="009A40C8">
              <w:t xml:space="preserve">   </w:t>
            </w:r>
            <w:r w:rsidRPr="00242C47">
              <w:t xml:space="preserve">Evelyn </w:t>
            </w:r>
            <w:proofErr w:type="gramStart"/>
            <w:r w:rsidRPr="00242C47">
              <w:t>Dubois</w:t>
            </w:r>
            <w:r w:rsidR="009A40C8">
              <w:t xml:space="preserve">  TX</w:t>
            </w:r>
            <w:proofErr w:type="gramEnd"/>
          </w:p>
          <w:p w14:paraId="1F4E0471" w14:textId="77777777" w:rsidR="006D151B" w:rsidRPr="007669D2" w:rsidRDefault="006D151B" w:rsidP="006D151B">
            <w:pPr>
              <w:cnfStyle w:val="000000000000" w:firstRow="0" w:lastRow="0" w:firstColumn="0" w:lastColumn="0" w:oddVBand="0" w:evenVBand="0" w:oddHBand="0" w:evenHBand="0" w:firstRowFirstColumn="0" w:firstRowLastColumn="0" w:lastRowFirstColumn="0" w:lastRowLastColumn="0"/>
              <w:rPr>
                <w:rStyle w:val="Hyperlink"/>
              </w:rPr>
            </w:pPr>
            <w:r>
              <w:rPr>
                <w:rFonts w:cstheme="minorHAnsi"/>
              </w:rPr>
              <w:t xml:space="preserve">See Common Reports </w:t>
            </w:r>
            <w:proofErr w:type="gramStart"/>
            <w:r>
              <w:rPr>
                <w:rFonts w:cstheme="minorHAnsi"/>
              </w:rPr>
              <w:t xml:space="preserve">Examples  </w:t>
            </w:r>
            <w:r w:rsidRPr="007669D2">
              <w:rPr>
                <w:u w:val="single"/>
              </w:rPr>
              <w:t>ZOR</w:t>
            </w:r>
            <w:proofErr w:type="gramEnd"/>
            <w:r w:rsidRPr="007669D2">
              <w:rPr>
                <w:u w:val="single"/>
              </w:rPr>
              <w:t>101012176</w:t>
            </w:r>
          </w:p>
          <w:p w14:paraId="0F0D1B53" w14:textId="77777777" w:rsidR="006D151B" w:rsidRDefault="006D151B" w:rsidP="006D151B">
            <w:pPr>
              <w:cnfStyle w:val="000000000000" w:firstRow="0" w:lastRow="0" w:firstColumn="0" w:lastColumn="0" w:oddVBand="0" w:evenVBand="0" w:oddHBand="0" w:evenHBand="0" w:firstRowFirstColumn="0" w:firstRowLastColumn="0" w:lastRowFirstColumn="0" w:lastRowLastColumn="0"/>
              <w:rPr>
                <w:rFonts w:eastAsia="Times New Roman"/>
              </w:rPr>
            </w:pPr>
            <w:r w:rsidRPr="006B613B">
              <w:rPr>
                <w:rFonts w:eastAsia="Times New Roman"/>
              </w:rPr>
              <w:t>This report displays item by distribution channel and vendor. GOA is the money that vendor put in a bank to support marketing effort.</w:t>
            </w:r>
            <w:r w:rsidRPr="0030206E">
              <w:rPr>
                <w:rFonts w:eastAsia="Times New Roman"/>
              </w:rPr>
              <w:t xml:space="preserve"> </w:t>
            </w:r>
          </w:p>
          <w:p w14:paraId="6C084972" w14:textId="57C62EA2" w:rsidR="006D151B" w:rsidRPr="00BA0F15" w:rsidRDefault="006D151B" w:rsidP="00404AD2">
            <w:pPr>
              <w:cnfStyle w:val="000000000000" w:firstRow="0" w:lastRow="0" w:firstColumn="0" w:lastColumn="0" w:oddVBand="0" w:evenVBand="0" w:oddHBand="0" w:evenHBand="0" w:firstRowFirstColumn="0" w:firstRowLastColumn="0" w:lastRowFirstColumn="0" w:lastRowLastColumn="0"/>
              <w:rPr>
                <w:rFonts w:eastAsia="Times New Roman"/>
                <w:b/>
              </w:rPr>
            </w:pPr>
          </w:p>
        </w:tc>
      </w:tr>
      <w:tr w:rsidR="006D151B" w14:paraId="368D9099" w14:textId="77777777" w:rsidTr="000757D7">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634" w:type="pct"/>
          </w:tcPr>
          <w:p w14:paraId="1C005AC8" w14:textId="77777777" w:rsidR="006D151B" w:rsidRDefault="006D151B" w:rsidP="006D151B">
            <w:pPr>
              <w:autoSpaceDE w:val="0"/>
              <w:autoSpaceDN w:val="0"/>
              <w:rPr>
                <w:rFonts w:cstheme="minorHAnsi"/>
                <w:szCs w:val="20"/>
              </w:rPr>
            </w:pPr>
          </w:p>
        </w:tc>
        <w:tc>
          <w:tcPr>
            <w:tcW w:w="4366" w:type="pct"/>
          </w:tcPr>
          <w:p w14:paraId="54A77057" w14:textId="77777777" w:rsidR="006D151B" w:rsidRPr="00242C47" w:rsidRDefault="006D151B" w:rsidP="006D151B">
            <w:pPr>
              <w:cnfStyle w:val="000000100000" w:firstRow="0" w:lastRow="0" w:firstColumn="0" w:lastColumn="0" w:oddVBand="0" w:evenVBand="0" w:oddHBand="1" w:evenHBand="0" w:firstRowFirstColumn="0" w:firstRowLastColumn="0" w:lastRowFirstColumn="0" w:lastRowLastColumn="0"/>
            </w:pPr>
          </w:p>
        </w:tc>
      </w:tr>
    </w:tbl>
    <w:p w14:paraId="736D1FA3" w14:textId="77777777" w:rsidR="009E4394" w:rsidRPr="006758DF" w:rsidRDefault="009E4394" w:rsidP="009E4394">
      <w:pPr>
        <w:spacing w:line="276" w:lineRule="auto"/>
        <w:rPr>
          <w:rFonts w:cstheme="minorHAnsi"/>
        </w:rPr>
      </w:pPr>
    </w:p>
    <w:p w14:paraId="2D27BB3C" w14:textId="77777777" w:rsidR="009E4394" w:rsidRDefault="009E4394">
      <w:pPr>
        <w:spacing w:line="276" w:lineRule="auto"/>
        <w:rPr>
          <w:rFonts w:cstheme="minorHAnsi"/>
          <w:sz w:val="28"/>
        </w:rPr>
      </w:pPr>
    </w:p>
    <w:p w14:paraId="45765407" w14:textId="2DF22E2C" w:rsidR="00281F69" w:rsidRPr="00A34B59" w:rsidRDefault="00C05072" w:rsidP="00A34B59">
      <w:pPr>
        <w:pStyle w:val="Heading2"/>
        <w:rPr>
          <w:rFonts w:asciiTheme="minorHAnsi" w:hAnsiTheme="minorHAnsi" w:cstheme="minorHAnsi"/>
          <w:sz w:val="28"/>
        </w:rPr>
      </w:pPr>
      <w:bookmarkStart w:id="29" w:name="_Toc529446615"/>
      <w:r>
        <w:rPr>
          <w:rFonts w:asciiTheme="minorHAnsi" w:hAnsiTheme="minorHAnsi" w:cstheme="minorHAnsi"/>
          <w:sz w:val="28"/>
        </w:rPr>
        <w:t xml:space="preserve">Data </w:t>
      </w:r>
      <w:r w:rsidR="00A34B59">
        <w:rPr>
          <w:rFonts w:asciiTheme="minorHAnsi" w:hAnsiTheme="minorHAnsi" w:cstheme="minorHAnsi"/>
          <w:sz w:val="28"/>
        </w:rPr>
        <w:t>Requirements</w:t>
      </w:r>
      <w:bookmarkEnd w:id="29"/>
    </w:p>
    <w:tbl>
      <w:tblPr>
        <w:tblStyle w:val="GridTable4-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3"/>
        <w:gridCol w:w="6908"/>
        <w:gridCol w:w="2159"/>
      </w:tblGrid>
      <w:tr w:rsidR="00215A48" w:rsidRPr="006758DF" w14:paraId="0C4950AA" w14:textId="0847C69E" w:rsidTr="00215A48">
        <w:trPr>
          <w:cnfStyle w:val="100000000000" w:firstRow="1" w:lastRow="0" w:firstColumn="0" w:lastColumn="0" w:oddVBand="0" w:evenVBand="0" w:oddHBand="0" w:evenHBand="0" w:firstRowFirstColumn="0" w:firstRowLastColumn="0" w:lastRowFirstColumn="0" w:lastRowLastColumn="0"/>
          <w:cantSplit/>
          <w:trHeight w:val="288"/>
          <w:tblHeader/>
        </w:trPr>
        <w:tc>
          <w:tcPr>
            <w:cnfStyle w:val="001000000000" w:firstRow="0" w:lastRow="0" w:firstColumn="1" w:lastColumn="0" w:oddVBand="0" w:evenVBand="0" w:oddHBand="0" w:evenHBand="0" w:firstRowFirstColumn="0" w:firstRowLastColumn="0" w:lastRowFirstColumn="0" w:lastRowLastColumn="0"/>
            <w:tcW w:w="498" w:type="pct"/>
          </w:tcPr>
          <w:p w14:paraId="557A365C" w14:textId="77777777" w:rsidR="000023D0" w:rsidRPr="006758DF" w:rsidRDefault="000023D0" w:rsidP="00F268B2">
            <w:pPr>
              <w:rPr>
                <w:rFonts w:cstheme="minorHAnsi"/>
              </w:rPr>
            </w:pPr>
            <w:r w:rsidRPr="006758DF">
              <w:rPr>
                <w:rFonts w:cstheme="minorHAnsi"/>
              </w:rPr>
              <w:t>ID</w:t>
            </w:r>
          </w:p>
        </w:tc>
        <w:tc>
          <w:tcPr>
            <w:tcW w:w="3430" w:type="pct"/>
          </w:tcPr>
          <w:p w14:paraId="4C8458A3" w14:textId="77777777" w:rsidR="000023D0" w:rsidRPr="006758DF" w:rsidRDefault="000023D0" w:rsidP="00F268B2">
            <w:pPr>
              <w:cnfStyle w:val="100000000000" w:firstRow="1" w:lastRow="0" w:firstColumn="0" w:lastColumn="0" w:oddVBand="0" w:evenVBand="0" w:oddHBand="0" w:evenHBand="0" w:firstRowFirstColumn="0" w:firstRowLastColumn="0" w:lastRowFirstColumn="0" w:lastRowLastColumn="0"/>
              <w:rPr>
                <w:rFonts w:cstheme="minorHAnsi"/>
              </w:rPr>
            </w:pPr>
            <w:r w:rsidRPr="006758DF">
              <w:rPr>
                <w:rFonts w:cstheme="minorHAnsi"/>
              </w:rPr>
              <w:t>Description</w:t>
            </w:r>
          </w:p>
        </w:tc>
        <w:tc>
          <w:tcPr>
            <w:tcW w:w="1072" w:type="pct"/>
          </w:tcPr>
          <w:p w14:paraId="449B413D" w14:textId="58B1A77A" w:rsidR="000023D0" w:rsidRPr="006758DF" w:rsidRDefault="000023D0" w:rsidP="00F268B2">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Report Reference</w:t>
            </w:r>
          </w:p>
        </w:tc>
      </w:tr>
      <w:tr w:rsidR="00215A48" w:rsidRPr="00AD1E13" w14:paraId="736B6312" w14:textId="13229096" w:rsidTr="00215A48">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498" w:type="pct"/>
          </w:tcPr>
          <w:p w14:paraId="73A84F5D" w14:textId="1E9C4F0B" w:rsidR="000023D0" w:rsidRPr="006758DF" w:rsidRDefault="000023D0" w:rsidP="00C05072">
            <w:pPr>
              <w:rPr>
                <w:rFonts w:cstheme="minorHAnsi"/>
              </w:rPr>
            </w:pPr>
          </w:p>
        </w:tc>
        <w:tc>
          <w:tcPr>
            <w:tcW w:w="3430" w:type="pct"/>
          </w:tcPr>
          <w:p w14:paraId="44BF2140" w14:textId="05DD874D" w:rsidR="000023D0" w:rsidRPr="00AD1E13" w:rsidRDefault="000023D0" w:rsidP="00C05072">
            <w:pPr>
              <w:pStyle w:val="ListParagraph"/>
              <w:keepNext/>
              <w:spacing w:after="0"/>
              <w:cnfStyle w:val="000000100000" w:firstRow="0" w:lastRow="0" w:firstColumn="0" w:lastColumn="0" w:oddVBand="0" w:evenVBand="0" w:oddHBand="1" w:evenHBand="0" w:firstRowFirstColumn="0" w:firstRowLastColumn="0" w:lastRowFirstColumn="0" w:lastRowLastColumn="0"/>
              <w:rPr>
                <w:rFonts w:cstheme="minorHAnsi"/>
                <w:szCs w:val="20"/>
              </w:rPr>
            </w:pPr>
          </w:p>
        </w:tc>
        <w:tc>
          <w:tcPr>
            <w:tcW w:w="1072" w:type="pct"/>
          </w:tcPr>
          <w:p w14:paraId="301192A6" w14:textId="518F69E0" w:rsidR="000023D0" w:rsidRPr="00AD1E13" w:rsidRDefault="000023D0" w:rsidP="00C05072">
            <w:pPr>
              <w:keepNext/>
              <w:cnfStyle w:val="000000100000" w:firstRow="0" w:lastRow="0" w:firstColumn="0" w:lastColumn="0" w:oddVBand="0" w:evenVBand="0" w:oddHBand="1" w:evenHBand="0" w:firstRowFirstColumn="0" w:firstRowLastColumn="0" w:lastRowFirstColumn="0" w:lastRowLastColumn="0"/>
              <w:rPr>
                <w:rFonts w:cstheme="minorHAnsi"/>
                <w:szCs w:val="20"/>
              </w:rPr>
            </w:pPr>
          </w:p>
        </w:tc>
      </w:tr>
      <w:tr w:rsidR="005874E1" w:rsidRPr="00AD1E13" w14:paraId="5841CD46" w14:textId="77777777" w:rsidTr="00215A48">
        <w:trPr>
          <w:cantSplit/>
          <w:trHeight w:val="20"/>
        </w:trPr>
        <w:tc>
          <w:tcPr>
            <w:cnfStyle w:val="001000000000" w:firstRow="0" w:lastRow="0" w:firstColumn="1" w:lastColumn="0" w:oddVBand="0" w:evenVBand="0" w:oddHBand="0" w:evenHBand="0" w:firstRowFirstColumn="0" w:firstRowLastColumn="0" w:lastRowFirstColumn="0" w:lastRowLastColumn="0"/>
            <w:tcW w:w="498" w:type="pct"/>
          </w:tcPr>
          <w:p w14:paraId="3FB58DA3" w14:textId="26C52E48" w:rsidR="005874E1" w:rsidRDefault="005874E1" w:rsidP="005874E1">
            <w:pPr>
              <w:rPr>
                <w:rFonts w:cstheme="minorHAnsi"/>
              </w:rPr>
            </w:pPr>
          </w:p>
        </w:tc>
        <w:tc>
          <w:tcPr>
            <w:tcW w:w="3430" w:type="pct"/>
          </w:tcPr>
          <w:p w14:paraId="33078334" w14:textId="680BC659" w:rsidR="005874E1" w:rsidRPr="00AD1E13" w:rsidRDefault="005874E1" w:rsidP="005874E1">
            <w:pPr>
              <w:keepNext/>
              <w:cnfStyle w:val="000000000000" w:firstRow="0" w:lastRow="0" w:firstColumn="0" w:lastColumn="0" w:oddVBand="0" w:evenVBand="0" w:oddHBand="0" w:evenHBand="0" w:firstRowFirstColumn="0" w:firstRowLastColumn="0" w:lastRowFirstColumn="0" w:lastRowLastColumn="0"/>
              <w:rPr>
                <w:rFonts w:cstheme="minorHAnsi"/>
                <w:szCs w:val="20"/>
              </w:rPr>
            </w:pPr>
          </w:p>
        </w:tc>
        <w:tc>
          <w:tcPr>
            <w:tcW w:w="1072" w:type="pct"/>
          </w:tcPr>
          <w:p w14:paraId="42412554" w14:textId="477B80DF" w:rsidR="005874E1" w:rsidRDefault="005874E1" w:rsidP="005874E1">
            <w:pPr>
              <w:keepNext/>
              <w:cnfStyle w:val="000000000000" w:firstRow="0" w:lastRow="0" w:firstColumn="0" w:lastColumn="0" w:oddVBand="0" w:evenVBand="0" w:oddHBand="0" w:evenHBand="0" w:firstRowFirstColumn="0" w:firstRowLastColumn="0" w:lastRowFirstColumn="0" w:lastRowLastColumn="0"/>
              <w:rPr>
                <w:rFonts w:cstheme="minorHAnsi"/>
                <w:szCs w:val="20"/>
              </w:rPr>
            </w:pPr>
          </w:p>
        </w:tc>
      </w:tr>
    </w:tbl>
    <w:p w14:paraId="46FE847D" w14:textId="19C00745" w:rsidR="00C05072" w:rsidRDefault="00C05072" w:rsidP="00C05072"/>
    <w:p w14:paraId="5913397F" w14:textId="77777777" w:rsidR="00215A48" w:rsidRDefault="00215A48" w:rsidP="00C05072"/>
    <w:p w14:paraId="515F1DB0" w14:textId="77777777" w:rsidR="00215A48" w:rsidRDefault="00215A48" w:rsidP="00C05072"/>
    <w:p w14:paraId="5A7D1C7E" w14:textId="77777777" w:rsidR="00215A48" w:rsidRDefault="00215A48" w:rsidP="00C05072"/>
    <w:p w14:paraId="55E4B4DA" w14:textId="77777777" w:rsidR="00215A48" w:rsidRDefault="00215A48" w:rsidP="00C05072"/>
    <w:p w14:paraId="1792BD59" w14:textId="7D62FEAF" w:rsidR="00AA03AC" w:rsidRDefault="00AA03AC">
      <w:pPr>
        <w:spacing w:line="276" w:lineRule="auto"/>
        <w:rPr>
          <w:rFonts w:cstheme="minorHAnsi"/>
        </w:rPr>
      </w:pPr>
      <w:r>
        <w:rPr>
          <w:rFonts w:cstheme="minorHAnsi"/>
        </w:rPr>
        <w:br w:type="page"/>
      </w:r>
    </w:p>
    <w:p w14:paraId="162231D9" w14:textId="4E8785A4" w:rsidR="00281F69" w:rsidRPr="00A34B59" w:rsidRDefault="009F69D9" w:rsidP="00A34B59">
      <w:pPr>
        <w:pStyle w:val="Heading2"/>
        <w:rPr>
          <w:rFonts w:asciiTheme="minorHAnsi" w:hAnsiTheme="minorHAnsi" w:cstheme="minorHAnsi"/>
          <w:sz w:val="28"/>
        </w:rPr>
      </w:pPr>
      <w:bookmarkStart w:id="30" w:name="_Toc529446616"/>
      <w:r>
        <w:rPr>
          <w:rFonts w:asciiTheme="minorHAnsi" w:hAnsiTheme="minorHAnsi" w:cstheme="minorHAnsi"/>
          <w:sz w:val="28"/>
        </w:rPr>
        <w:lastRenderedPageBreak/>
        <w:t>Miscellaneous</w:t>
      </w:r>
      <w:r w:rsidR="000B2B7F">
        <w:rPr>
          <w:rFonts w:asciiTheme="minorHAnsi" w:hAnsiTheme="minorHAnsi" w:cstheme="minorHAnsi"/>
          <w:sz w:val="28"/>
        </w:rPr>
        <w:t xml:space="preserve"> Requirements</w:t>
      </w:r>
      <w:bookmarkEnd w:id="30"/>
    </w:p>
    <w:tbl>
      <w:tblPr>
        <w:tblStyle w:val="GridTable4-Accent1"/>
        <w:tblW w:w="500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9072"/>
      </w:tblGrid>
      <w:tr w:rsidR="00C05072" w:rsidRPr="006758DF" w14:paraId="0AEB17D7" w14:textId="77777777" w:rsidTr="00F268B2">
        <w:trPr>
          <w:cnfStyle w:val="100000000000" w:firstRow="1" w:lastRow="0" w:firstColumn="0" w:lastColumn="0" w:oddVBand="0" w:evenVBand="0" w:oddHBand="0" w:evenHBand="0" w:firstRowFirstColumn="0" w:firstRowLastColumn="0" w:lastRowFirstColumn="0" w:lastRowLastColumn="0"/>
          <w:cantSplit/>
          <w:trHeight w:val="144"/>
          <w:tblHeader/>
        </w:trPr>
        <w:tc>
          <w:tcPr>
            <w:cnfStyle w:val="001000000000" w:firstRow="0" w:lastRow="0" w:firstColumn="1" w:lastColumn="0" w:oddVBand="0" w:evenVBand="0" w:oddHBand="0" w:evenHBand="0" w:firstRowFirstColumn="0" w:firstRowLastColumn="0" w:lastRowFirstColumn="0" w:lastRowLastColumn="0"/>
            <w:tcW w:w="500" w:type="pct"/>
          </w:tcPr>
          <w:p w14:paraId="7B5B9293" w14:textId="77777777" w:rsidR="00C05072" w:rsidRPr="006758DF" w:rsidRDefault="00C05072" w:rsidP="00F268B2">
            <w:pPr>
              <w:rPr>
                <w:rFonts w:cstheme="minorHAnsi"/>
              </w:rPr>
            </w:pPr>
            <w:r w:rsidRPr="006758DF">
              <w:rPr>
                <w:rFonts w:cstheme="minorHAnsi"/>
              </w:rPr>
              <w:t>ID</w:t>
            </w:r>
          </w:p>
        </w:tc>
        <w:tc>
          <w:tcPr>
            <w:tcW w:w="4500" w:type="pct"/>
          </w:tcPr>
          <w:p w14:paraId="0312FFC7" w14:textId="77777777" w:rsidR="00C05072" w:rsidRPr="006758DF" w:rsidRDefault="00C05072" w:rsidP="00F268B2">
            <w:pPr>
              <w:cnfStyle w:val="100000000000" w:firstRow="1" w:lastRow="0" w:firstColumn="0" w:lastColumn="0" w:oddVBand="0" w:evenVBand="0" w:oddHBand="0" w:evenHBand="0" w:firstRowFirstColumn="0" w:firstRowLastColumn="0" w:lastRowFirstColumn="0" w:lastRowLastColumn="0"/>
              <w:rPr>
                <w:rFonts w:cstheme="minorHAnsi"/>
              </w:rPr>
            </w:pPr>
            <w:r w:rsidRPr="006758DF">
              <w:rPr>
                <w:rFonts w:cstheme="minorHAnsi"/>
              </w:rPr>
              <w:t>Description</w:t>
            </w:r>
          </w:p>
        </w:tc>
      </w:tr>
      <w:tr w:rsidR="00C05072" w:rsidRPr="00AD1E13" w14:paraId="42194E5A" w14:textId="77777777" w:rsidTr="00F268B2">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500" w:type="pct"/>
          </w:tcPr>
          <w:p w14:paraId="77FE3C77" w14:textId="40F1D955" w:rsidR="00C05072" w:rsidRPr="006758DF" w:rsidRDefault="00C05072" w:rsidP="00C05072">
            <w:pPr>
              <w:rPr>
                <w:rFonts w:cstheme="minorHAnsi"/>
              </w:rPr>
            </w:pPr>
            <w:r>
              <w:rPr>
                <w:rFonts w:cstheme="minorHAnsi"/>
              </w:rPr>
              <w:t>REQ_140</w:t>
            </w:r>
          </w:p>
        </w:tc>
        <w:tc>
          <w:tcPr>
            <w:tcW w:w="4500" w:type="pct"/>
          </w:tcPr>
          <w:p w14:paraId="12C95D5D" w14:textId="77777777" w:rsidR="00C05072" w:rsidRDefault="00C05072" w:rsidP="00C05072">
            <w:pPr>
              <w:keepNext/>
              <w:cnfStyle w:val="000000100000" w:firstRow="0" w:lastRow="0" w:firstColumn="0" w:lastColumn="0" w:oddVBand="0" w:evenVBand="0" w:oddHBand="1" w:evenHBand="0" w:firstRowFirstColumn="0" w:firstRowLastColumn="0" w:lastRowFirstColumn="0" w:lastRowLastColumn="0"/>
              <w:rPr>
                <w:rFonts w:cstheme="minorHAnsi"/>
                <w:szCs w:val="20"/>
              </w:rPr>
            </w:pPr>
            <w:r>
              <w:rPr>
                <w:rFonts w:cstheme="minorHAnsi"/>
                <w:szCs w:val="20"/>
              </w:rPr>
              <w:t>Reporting tool</w:t>
            </w:r>
            <w:r w:rsidRPr="00AD1E13">
              <w:rPr>
                <w:rFonts w:cstheme="minorHAnsi"/>
                <w:szCs w:val="20"/>
              </w:rPr>
              <w:t xml:space="preserve"> licenses as well as access to the </w:t>
            </w:r>
            <w:r>
              <w:rPr>
                <w:rFonts w:cstheme="minorHAnsi"/>
                <w:szCs w:val="20"/>
              </w:rPr>
              <w:t>D</w:t>
            </w:r>
            <w:r w:rsidRPr="00AD1E13">
              <w:rPr>
                <w:rFonts w:cstheme="minorHAnsi"/>
                <w:szCs w:val="20"/>
              </w:rPr>
              <w:t>evelopment, UAT and Production environments will be procured as needed for all users, developers and project team members.</w:t>
            </w:r>
          </w:p>
          <w:p w14:paraId="0DBDB6C5" w14:textId="0F011C7A" w:rsidR="00C05072" w:rsidRPr="00AD1E13" w:rsidRDefault="00C05072" w:rsidP="00C05072">
            <w:pPr>
              <w:pStyle w:val="ListParagraph"/>
              <w:keepNext/>
              <w:spacing w:after="0"/>
              <w:cnfStyle w:val="000000100000" w:firstRow="0" w:lastRow="0" w:firstColumn="0" w:lastColumn="0" w:oddVBand="0" w:evenVBand="0" w:oddHBand="1" w:evenHBand="0" w:firstRowFirstColumn="0" w:firstRowLastColumn="0" w:lastRowFirstColumn="0" w:lastRowLastColumn="0"/>
              <w:rPr>
                <w:rFonts w:cstheme="minorHAnsi"/>
                <w:szCs w:val="20"/>
              </w:rPr>
            </w:pPr>
          </w:p>
        </w:tc>
      </w:tr>
      <w:tr w:rsidR="00C05072" w:rsidRPr="00AD1E13" w14:paraId="6F26A9CB" w14:textId="77777777" w:rsidTr="00F268B2">
        <w:trPr>
          <w:cantSplit/>
          <w:trHeight w:val="20"/>
        </w:trPr>
        <w:tc>
          <w:tcPr>
            <w:cnfStyle w:val="001000000000" w:firstRow="0" w:lastRow="0" w:firstColumn="1" w:lastColumn="0" w:oddVBand="0" w:evenVBand="0" w:oddHBand="0" w:evenHBand="0" w:firstRowFirstColumn="0" w:firstRowLastColumn="0" w:lastRowFirstColumn="0" w:lastRowLastColumn="0"/>
            <w:tcW w:w="500" w:type="pct"/>
          </w:tcPr>
          <w:p w14:paraId="5FDFA1AB" w14:textId="7544ABA4" w:rsidR="00C05072" w:rsidRPr="006758DF" w:rsidRDefault="00C05072" w:rsidP="00C05072">
            <w:pPr>
              <w:rPr>
                <w:rFonts w:cstheme="minorHAnsi"/>
                <w:szCs w:val="20"/>
              </w:rPr>
            </w:pPr>
            <w:r>
              <w:rPr>
                <w:rFonts w:cstheme="minorHAnsi"/>
              </w:rPr>
              <w:t>REQ_141</w:t>
            </w:r>
          </w:p>
        </w:tc>
        <w:tc>
          <w:tcPr>
            <w:tcW w:w="4500" w:type="pct"/>
          </w:tcPr>
          <w:p w14:paraId="520F7B65" w14:textId="27777771" w:rsidR="00C05072" w:rsidRDefault="00C05072" w:rsidP="00C05072">
            <w:pPr>
              <w:keepNext/>
              <w:cnfStyle w:val="000000000000" w:firstRow="0" w:lastRow="0" w:firstColumn="0" w:lastColumn="0" w:oddVBand="0" w:evenVBand="0" w:oddHBand="0" w:evenHBand="0" w:firstRowFirstColumn="0" w:firstRowLastColumn="0" w:lastRowFirstColumn="0" w:lastRowLastColumn="0"/>
              <w:rPr>
                <w:rFonts w:ascii="Calibri" w:hAnsi="Calibri" w:cs="Calibri"/>
                <w:szCs w:val="20"/>
              </w:rPr>
            </w:pPr>
            <w:r w:rsidRPr="00AD1E13">
              <w:rPr>
                <w:rFonts w:ascii="Calibri" w:hAnsi="Calibri" w:cs="Calibri"/>
                <w:szCs w:val="20"/>
              </w:rPr>
              <w:t xml:space="preserve">The </w:t>
            </w:r>
            <w:r>
              <w:rPr>
                <w:rFonts w:ascii="Calibri" w:hAnsi="Calibri" w:cs="Calibri"/>
                <w:szCs w:val="20"/>
              </w:rPr>
              <w:t xml:space="preserve">power </w:t>
            </w:r>
            <w:r w:rsidRPr="00AD1E13">
              <w:rPr>
                <w:rFonts w:ascii="Calibri" w:hAnsi="Calibri" w:cs="Calibri"/>
                <w:szCs w:val="20"/>
              </w:rPr>
              <w:t xml:space="preserve">users </w:t>
            </w:r>
            <w:r w:rsidR="008E3744">
              <w:rPr>
                <w:rFonts w:ascii="Calibri" w:hAnsi="Calibri" w:cs="Calibri"/>
                <w:szCs w:val="20"/>
              </w:rPr>
              <w:t xml:space="preserve">listed in Section 8.3 </w:t>
            </w:r>
            <w:r w:rsidRPr="00AD1E13">
              <w:rPr>
                <w:rFonts w:ascii="Calibri" w:hAnsi="Calibri" w:cs="Calibri"/>
                <w:szCs w:val="20"/>
              </w:rPr>
              <w:t xml:space="preserve">will be trained on </w:t>
            </w:r>
            <w:r w:rsidR="008E3744">
              <w:rPr>
                <w:rFonts w:ascii="Calibri" w:hAnsi="Calibri" w:cs="Calibri"/>
                <w:szCs w:val="20"/>
              </w:rPr>
              <w:t>the tools and data sources</w:t>
            </w:r>
            <w:r w:rsidRPr="00AD1E13">
              <w:rPr>
                <w:rFonts w:ascii="Calibri" w:hAnsi="Calibri" w:cs="Calibri"/>
                <w:szCs w:val="20"/>
              </w:rPr>
              <w:t xml:space="preserve">. </w:t>
            </w:r>
            <w:r>
              <w:rPr>
                <w:rFonts w:ascii="Calibri" w:hAnsi="Calibri" w:cs="Calibri"/>
                <w:szCs w:val="20"/>
              </w:rPr>
              <w:t xml:space="preserve"> </w:t>
            </w:r>
            <w:r w:rsidRPr="00AD1E13">
              <w:rPr>
                <w:rFonts w:ascii="Calibri" w:hAnsi="Calibri" w:cs="Calibri"/>
                <w:szCs w:val="20"/>
              </w:rPr>
              <w:t>Training is a part of this project and we will follow the existing process in place by the PMO to request training resources.</w:t>
            </w:r>
          </w:p>
          <w:p w14:paraId="5D465B3A" w14:textId="77777777" w:rsidR="00C05072" w:rsidRPr="00AD1E13" w:rsidRDefault="00C05072" w:rsidP="00C05072">
            <w:pPr>
              <w:keepNext/>
              <w:cnfStyle w:val="000000000000" w:firstRow="0" w:lastRow="0" w:firstColumn="0" w:lastColumn="0" w:oddVBand="0" w:evenVBand="0" w:oddHBand="0" w:evenHBand="0" w:firstRowFirstColumn="0" w:firstRowLastColumn="0" w:lastRowFirstColumn="0" w:lastRowLastColumn="0"/>
              <w:rPr>
                <w:rFonts w:cstheme="minorHAnsi"/>
                <w:szCs w:val="20"/>
              </w:rPr>
            </w:pPr>
          </w:p>
        </w:tc>
      </w:tr>
      <w:tr w:rsidR="00C05072" w:rsidRPr="00AD1E13" w14:paraId="63E34EFA" w14:textId="77777777" w:rsidTr="00F268B2">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500" w:type="pct"/>
          </w:tcPr>
          <w:p w14:paraId="530CFD85" w14:textId="77777777" w:rsidR="00C05072" w:rsidRDefault="00C05072" w:rsidP="00C05072">
            <w:pPr>
              <w:rPr>
                <w:rFonts w:cstheme="minorHAnsi"/>
              </w:rPr>
            </w:pPr>
          </w:p>
        </w:tc>
        <w:tc>
          <w:tcPr>
            <w:tcW w:w="4500" w:type="pct"/>
          </w:tcPr>
          <w:p w14:paraId="3466B966" w14:textId="77777777" w:rsidR="00C05072" w:rsidRPr="00AD1E13" w:rsidRDefault="00C05072" w:rsidP="00C05072">
            <w:pPr>
              <w:keepNext/>
              <w:cnfStyle w:val="000000100000" w:firstRow="0" w:lastRow="0" w:firstColumn="0" w:lastColumn="0" w:oddVBand="0" w:evenVBand="0" w:oddHBand="1" w:evenHBand="0" w:firstRowFirstColumn="0" w:firstRowLastColumn="0" w:lastRowFirstColumn="0" w:lastRowLastColumn="0"/>
              <w:rPr>
                <w:rFonts w:cstheme="minorHAnsi"/>
                <w:szCs w:val="20"/>
              </w:rPr>
            </w:pPr>
          </w:p>
        </w:tc>
      </w:tr>
    </w:tbl>
    <w:p w14:paraId="7323F95D" w14:textId="716D8F71" w:rsidR="0061644D" w:rsidRDefault="0061644D" w:rsidP="0061644D">
      <w:pPr>
        <w:spacing w:line="276" w:lineRule="auto"/>
        <w:rPr>
          <w:rFonts w:cstheme="minorHAnsi"/>
        </w:rPr>
      </w:pPr>
    </w:p>
    <w:p w14:paraId="79B8F8C9" w14:textId="6D57A968" w:rsidR="00E135D0" w:rsidRPr="006758DF" w:rsidRDefault="00E135D0" w:rsidP="00E135D0">
      <w:pPr>
        <w:pStyle w:val="Heading1"/>
        <w:rPr>
          <w:rFonts w:asciiTheme="minorHAnsi" w:hAnsiTheme="minorHAnsi" w:cstheme="minorHAnsi"/>
        </w:rPr>
      </w:pPr>
      <w:bookmarkStart w:id="31" w:name="_Toc529446617"/>
      <w:r w:rsidRPr="006758DF">
        <w:rPr>
          <w:rFonts w:asciiTheme="minorHAnsi" w:hAnsiTheme="minorHAnsi" w:cstheme="minorHAnsi"/>
        </w:rPr>
        <w:lastRenderedPageBreak/>
        <w:t>Non-Functional Requirements</w:t>
      </w:r>
      <w:bookmarkEnd w:id="27"/>
      <w:bookmarkEnd w:id="31"/>
    </w:p>
    <w:p w14:paraId="067BFC30" w14:textId="0412D465" w:rsidR="00E135D0" w:rsidRPr="00E51A9A" w:rsidRDefault="00E135D0" w:rsidP="00E51A9A">
      <w:pPr>
        <w:rPr>
          <w:rFonts w:cstheme="minorHAnsi"/>
        </w:rPr>
      </w:pPr>
      <w:r w:rsidRPr="006758DF">
        <w:rPr>
          <w:rFonts w:cstheme="minorHAnsi"/>
        </w:rPr>
        <w:t>This section lists the Non-Functiona</w:t>
      </w:r>
      <w:r w:rsidR="00E51A9A">
        <w:rPr>
          <w:rFonts w:cstheme="minorHAnsi"/>
        </w:rPr>
        <w:t>l Requirements for the project.</w:t>
      </w:r>
    </w:p>
    <w:tbl>
      <w:tblPr>
        <w:tblStyle w:val="GridTable4-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6"/>
        <w:gridCol w:w="9114"/>
      </w:tblGrid>
      <w:tr w:rsidR="00E135D0" w:rsidRPr="006758DF" w14:paraId="42F3B6A4" w14:textId="77777777" w:rsidTr="004B4DD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474" w:type="pct"/>
            <w:tcBorders>
              <w:top w:val="none" w:sz="0" w:space="0" w:color="auto"/>
              <w:left w:val="none" w:sz="0" w:space="0" w:color="auto"/>
              <w:bottom w:val="none" w:sz="0" w:space="0" w:color="auto"/>
              <w:right w:val="none" w:sz="0" w:space="0" w:color="auto"/>
            </w:tcBorders>
          </w:tcPr>
          <w:p w14:paraId="5D86648C" w14:textId="77777777" w:rsidR="00E135D0" w:rsidRPr="006758DF" w:rsidRDefault="00E135D0" w:rsidP="004B4DDF">
            <w:pPr>
              <w:rPr>
                <w:rFonts w:cstheme="minorHAnsi"/>
              </w:rPr>
            </w:pPr>
            <w:r w:rsidRPr="006758DF">
              <w:rPr>
                <w:rFonts w:cstheme="minorHAnsi"/>
              </w:rPr>
              <w:t>ID</w:t>
            </w:r>
          </w:p>
        </w:tc>
        <w:tc>
          <w:tcPr>
            <w:tcW w:w="4526" w:type="pct"/>
            <w:tcBorders>
              <w:top w:val="none" w:sz="0" w:space="0" w:color="auto"/>
              <w:left w:val="none" w:sz="0" w:space="0" w:color="auto"/>
              <w:bottom w:val="none" w:sz="0" w:space="0" w:color="auto"/>
              <w:right w:val="none" w:sz="0" w:space="0" w:color="auto"/>
            </w:tcBorders>
          </w:tcPr>
          <w:p w14:paraId="07CC4806" w14:textId="77777777" w:rsidR="00E135D0" w:rsidRPr="006758DF" w:rsidRDefault="00E135D0" w:rsidP="004B4DDF">
            <w:pPr>
              <w:cnfStyle w:val="100000000000" w:firstRow="1" w:lastRow="0" w:firstColumn="0" w:lastColumn="0" w:oddVBand="0" w:evenVBand="0" w:oddHBand="0" w:evenHBand="0" w:firstRowFirstColumn="0" w:firstRowLastColumn="0" w:lastRowFirstColumn="0" w:lastRowLastColumn="0"/>
              <w:rPr>
                <w:rFonts w:cstheme="minorHAnsi"/>
              </w:rPr>
            </w:pPr>
            <w:r w:rsidRPr="006758DF">
              <w:rPr>
                <w:rFonts w:cstheme="minorHAnsi"/>
              </w:rPr>
              <w:t>Description</w:t>
            </w:r>
          </w:p>
        </w:tc>
      </w:tr>
      <w:tr w:rsidR="00E135D0" w:rsidRPr="006758DF" w14:paraId="2CE13614" w14:textId="77777777" w:rsidTr="004B4DD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74" w:type="pct"/>
            <w:hideMark/>
          </w:tcPr>
          <w:p w14:paraId="1AB28EB7" w14:textId="3B1EC998" w:rsidR="00E135D0" w:rsidRPr="006758DF" w:rsidRDefault="005F4086" w:rsidP="004B4DDF">
            <w:pPr>
              <w:pStyle w:val="xmsonormal"/>
              <w:spacing w:line="276" w:lineRule="auto"/>
              <w:rPr>
                <w:rFonts w:asciiTheme="minorHAnsi" w:hAnsiTheme="minorHAnsi" w:cstheme="minorHAnsi"/>
                <w:sz w:val="20"/>
                <w:szCs w:val="20"/>
              </w:rPr>
            </w:pPr>
            <w:r>
              <w:rPr>
                <w:rFonts w:asciiTheme="minorHAnsi" w:hAnsiTheme="minorHAnsi" w:cstheme="minorHAnsi"/>
                <w:sz w:val="20"/>
                <w:szCs w:val="20"/>
              </w:rPr>
              <w:t>NFR_</w:t>
            </w:r>
            <w:r w:rsidR="00E135D0" w:rsidRPr="006758DF">
              <w:rPr>
                <w:rFonts w:asciiTheme="minorHAnsi" w:hAnsiTheme="minorHAnsi" w:cstheme="minorHAnsi"/>
                <w:sz w:val="20"/>
                <w:szCs w:val="20"/>
              </w:rPr>
              <w:t>001</w:t>
            </w:r>
          </w:p>
        </w:tc>
        <w:tc>
          <w:tcPr>
            <w:tcW w:w="4526" w:type="pct"/>
          </w:tcPr>
          <w:p w14:paraId="4F19D3DA" w14:textId="49A1922B" w:rsidR="00E135D0" w:rsidRPr="006758DF" w:rsidRDefault="00E135D0" w:rsidP="004B4DDF">
            <w:pPr>
              <w:cnfStyle w:val="000000100000" w:firstRow="0" w:lastRow="0" w:firstColumn="0" w:lastColumn="0" w:oddVBand="0" w:evenVBand="0" w:oddHBand="1" w:evenHBand="0" w:firstRowFirstColumn="0" w:firstRowLastColumn="0" w:lastRowFirstColumn="0" w:lastRowLastColumn="0"/>
              <w:rPr>
                <w:rFonts w:cstheme="minorHAnsi"/>
                <w:szCs w:val="20"/>
              </w:rPr>
            </w:pPr>
            <w:r>
              <w:rPr>
                <w:rFonts w:cstheme="minorHAnsi"/>
                <w:szCs w:val="20"/>
              </w:rPr>
              <w:t xml:space="preserve">The </w:t>
            </w:r>
            <w:r w:rsidR="007117CC">
              <w:rPr>
                <w:rFonts w:cstheme="minorHAnsi"/>
                <w:szCs w:val="20"/>
              </w:rPr>
              <w:t>reporting</w:t>
            </w:r>
            <w:r>
              <w:rPr>
                <w:rFonts w:cstheme="minorHAnsi"/>
                <w:szCs w:val="20"/>
              </w:rPr>
              <w:t xml:space="preserve"> </w:t>
            </w:r>
            <w:r w:rsidR="00E0523B">
              <w:rPr>
                <w:rFonts w:cstheme="minorHAnsi"/>
                <w:szCs w:val="20"/>
              </w:rPr>
              <w:t xml:space="preserve">solution </w:t>
            </w:r>
            <w:r>
              <w:rPr>
                <w:rFonts w:cstheme="minorHAnsi"/>
                <w:szCs w:val="20"/>
              </w:rPr>
              <w:t xml:space="preserve">shall accommodate </w:t>
            </w:r>
            <w:r w:rsidR="004E59C7" w:rsidRPr="004E59C7">
              <w:rPr>
                <w:rFonts w:cstheme="minorHAnsi"/>
                <w:szCs w:val="20"/>
              </w:rPr>
              <w:t>1580</w:t>
            </w:r>
            <w:r>
              <w:rPr>
                <w:rFonts w:cstheme="minorHAnsi"/>
                <w:szCs w:val="20"/>
              </w:rPr>
              <w:t xml:space="preserve"> users concurrently</w:t>
            </w:r>
          </w:p>
        </w:tc>
      </w:tr>
      <w:tr w:rsidR="00E135D0" w:rsidRPr="006758DF" w14:paraId="12571AF3" w14:textId="77777777" w:rsidTr="004B4DDF">
        <w:trPr>
          <w:cantSplit/>
        </w:trPr>
        <w:tc>
          <w:tcPr>
            <w:cnfStyle w:val="001000000000" w:firstRow="0" w:lastRow="0" w:firstColumn="1" w:lastColumn="0" w:oddVBand="0" w:evenVBand="0" w:oddHBand="0" w:evenHBand="0" w:firstRowFirstColumn="0" w:firstRowLastColumn="0" w:lastRowFirstColumn="0" w:lastRowLastColumn="0"/>
            <w:tcW w:w="474" w:type="pct"/>
          </w:tcPr>
          <w:p w14:paraId="56E4559C" w14:textId="2B141D8A" w:rsidR="00E135D0" w:rsidRPr="006758DF" w:rsidRDefault="00E135D0" w:rsidP="004B4DDF">
            <w:pPr>
              <w:pStyle w:val="xmsonormal"/>
              <w:spacing w:line="276" w:lineRule="auto"/>
              <w:rPr>
                <w:rFonts w:asciiTheme="minorHAnsi" w:hAnsiTheme="minorHAnsi" w:cstheme="minorHAnsi"/>
                <w:sz w:val="20"/>
                <w:szCs w:val="20"/>
              </w:rPr>
            </w:pPr>
          </w:p>
        </w:tc>
        <w:tc>
          <w:tcPr>
            <w:tcW w:w="4526" w:type="pct"/>
          </w:tcPr>
          <w:p w14:paraId="10B5324B" w14:textId="5CAE7039" w:rsidR="00E135D0" w:rsidRPr="006758DF" w:rsidRDefault="00E135D0" w:rsidP="004B4DDF">
            <w:pPr>
              <w:cnfStyle w:val="000000000000" w:firstRow="0" w:lastRow="0" w:firstColumn="0" w:lastColumn="0" w:oddVBand="0" w:evenVBand="0" w:oddHBand="0" w:evenHBand="0" w:firstRowFirstColumn="0" w:firstRowLastColumn="0" w:lastRowFirstColumn="0" w:lastRowLastColumn="0"/>
              <w:rPr>
                <w:rFonts w:cstheme="minorHAnsi"/>
                <w:szCs w:val="20"/>
              </w:rPr>
            </w:pPr>
          </w:p>
        </w:tc>
      </w:tr>
    </w:tbl>
    <w:p w14:paraId="32B19C7E" w14:textId="77777777" w:rsidR="00E135D0" w:rsidRDefault="00E135D0" w:rsidP="00E135D0">
      <w:pPr>
        <w:rPr>
          <w:rFonts w:cstheme="minorHAnsi"/>
        </w:rPr>
      </w:pPr>
    </w:p>
    <w:p w14:paraId="62CD5ACC" w14:textId="77777777" w:rsidR="00E135D0" w:rsidRDefault="00E135D0" w:rsidP="00E135D0">
      <w:pPr>
        <w:rPr>
          <w:rFonts w:cstheme="minorHAnsi"/>
        </w:rPr>
      </w:pPr>
    </w:p>
    <w:p w14:paraId="17BE6326" w14:textId="1EF89555" w:rsidR="00BA0F15" w:rsidRDefault="00BA0F15" w:rsidP="00E135D0">
      <w:pPr>
        <w:pStyle w:val="Heading1"/>
        <w:rPr>
          <w:rFonts w:asciiTheme="minorHAnsi" w:hAnsiTheme="minorHAnsi" w:cstheme="minorHAnsi"/>
        </w:rPr>
      </w:pPr>
      <w:bookmarkStart w:id="32" w:name="_Toc529446618"/>
      <w:bookmarkStart w:id="33" w:name="_Toc514420132"/>
      <w:r>
        <w:rPr>
          <w:rFonts w:asciiTheme="minorHAnsi" w:hAnsiTheme="minorHAnsi" w:cstheme="minorHAnsi"/>
        </w:rPr>
        <w:lastRenderedPageBreak/>
        <w:t>Out of Scope</w:t>
      </w:r>
      <w:bookmarkEnd w:id="32"/>
    </w:p>
    <w:p w14:paraId="5CC8B207" w14:textId="77777777" w:rsidR="00BA0F15" w:rsidRDefault="00BA0F15" w:rsidP="00BA0F15">
      <w:pPr>
        <w:pStyle w:val="Heading2"/>
        <w:rPr>
          <w:rFonts w:asciiTheme="minorHAnsi" w:hAnsiTheme="minorHAnsi" w:cstheme="minorHAnsi"/>
          <w:sz w:val="28"/>
          <w:szCs w:val="28"/>
        </w:rPr>
      </w:pPr>
      <w:bookmarkStart w:id="34" w:name="_Toc529446619"/>
      <w:r>
        <w:rPr>
          <w:rFonts w:asciiTheme="minorHAnsi" w:hAnsiTheme="minorHAnsi" w:cstheme="minorHAnsi"/>
          <w:sz w:val="28"/>
          <w:szCs w:val="28"/>
        </w:rPr>
        <w:t>Functionality</w:t>
      </w:r>
      <w:bookmarkEnd w:id="34"/>
    </w:p>
    <w:tbl>
      <w:tblPr>
        <w:tblStyle w:val="GridTable4-Accent1"/>
        <w:tblW w:w="50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8927"/>
      </w:tblGrid>
      <w:tr w:rsidR="00BA0F15" w:rsidRPr="006758DF" w14:paraId="7E8FD53E" w14:textId="77777777" w:rsidTr="00462ACF">
        <w:trPr>
          <w:cnfStyle w:val="100000000000" w:firstRow="1" w:lastRow="0" w:firstColumn="0" w:lastColumn="0" w:oddVBand="0" w:evenVBand="0" w:oddHBand="0"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634" w:type="pct"/>
          </w:tcPr>
          <w:p w14:paraId="1A629900" w14:textId="77777777" w:rsidR="00BA0F15" w:rsidRDefault="00BA0F15" w:rsidP="00462ACF">
            <w:pPr>
              <w:autoSpaceDE w:val="0"/>
              <w:autoSpaceDN w:val="0"/>
              <w:rPr>
                <w:rFonts w:cstheme="minorHAnsi"/>
                <w:szCs w:val="20"/>
              </w:rPr>
            </w:pPr>
            <w:r w:rsidRPr="006758DF">
              <w:rPr>
                <w:rFonts w:cstheme="minorHAnsi"/>
              </w:rPr>
              <w:t>ID</w:t>
            </w:r>
          </w:p>
        </w:tc>
        <w:tc>
          <w:tcPr>
            <w:tcW w:w="4366" w:type="pct"/>
          </w:tcPr>
          <w:p w14:paraId="53946266" w14:textId="77777777" w:rsidR="00BA0F15" w:rsidRPr="006758DF" w:rsidRDefault="00BA0F15" w:rsidP="00462ACF">
            <w:pPr>
              <w:cnfStyle w:val="100000000000" w:firstRow="1" w:lastRow="0" w:firstColumn="0" w:lastColumn="0" w:oddVBand="0" w:evenVBand="0" w:oddHBand="0" w:evenHBand="0" w:firstRowFirstColumn="0" w:firstRowLastColumn="0" w:lastRowFirstColumn="0" w:lastRowLastColumn="0"/>
              <w:rPr>
                <w:rFonts w:cstheme="minorHAnsi"/>
              </w:rPr>
            </w:pPr>
            <w:r w:rsidRPr="006758DF">
              <w:rPr>
                <w:rFonts w:cstheme="minorHAnsi"/>
              </w:rPr>
              <w:t>Description</w:t>
            </w:r>
          </w:p>
        </w:tc>
      </w:tr>
      <w:tr w:rsidR="008145D3" w:rsidRPr="00973F63" w14:paraId="4FE700F7" w14:textId="77777777" w:rsidTr="00462ACF">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634" w:type="pct"/>
          </w:tcPr>
          <w:p w14:paraId="4F13F77F" w14:textId="5E358512" w:rsidR="008145D3" w:rsidRDefault="008145D3" w:rsidP="008145D3">
            <w:pPr>
              <w:autoSpaceDE w:val="0"/>
              <w:autoSpaceDN w:val="0"/>
              <w:rPr>
                <w:rFonts w:cstheme="minorHAnsi"/>
                <w:szCs w:val="20"/>
              </w:rPr>
            </w:pPr>
            <w:r>
              <w:rPr>
                <w:rFonts w:cstheme="minorHAnsi"/>
                <w:szCs w:val="20"/>
              </w:rPr>
              <w:t>OOS</w:t>
            </w:r>
            <w:r w:rsidR="00DC2003">
              <w:rPr>
                <w:rFonts w:cstheme="minorHAnsi"/>
                <w:szCs w:val="20"/>
              </w:rPr>
              <w:t>_</w:t>
            </w:r>
            <w:r>
              <w:rPr>
                <w:rFonts w:cstheme="minorHAnsi"/>
                <w:szCs w:val="20"/>
              </w:rPr>
              <w:t>010</w:t>
            </w:r>
          </w:p>
        </w:tc>
        <w:tc>
          <w:tcPr>
            <w:tcW w:w="4366" w:type="pct"/>
          </w:tcPr>
          <w:p w14:paraId="4C0AA84A" w14:textId="6DBC3EEE" w:rsidR="008145D3" w:rsidRPr="00973F63" w:rsidRDefault="008145D3" w:rsidP="008145D3">
            <w:pPr>
              <w:cnfStyle w:val="000000100000" w:firstRow="0" w:lastRow="0" w:firstColumn="0" w:lastColumn="0" w:oddVBand="0" w:evenVBand="0" w:oddHBand="1" w:evenHBand="0" w:firstRowFirstColumn="0" w:firstRowLastColumn="0" w:lastRowFirstColumn="0" w:lastRowLastColumn="0"/>
              <w:rPr>
                <w:szCs w:val="20"/>
              </w:rPr>
            </w:pPr>
            <w:r>
              <w:t>“Standardization of reports is out of scope”.  The reports will be built as-is (i.e., as per attached examples)</w:t>
            </w:r>
          </w:p>
        </w:tc>
      </w:tr>
      <w:tr w:rsidR="008145D3" w:rsidRPr="00973F63" w14:paraId="1EFD6858" w14:textId="77777777" w:rsidTr="00462ACF">
        <w:trPr>
          <w:cantSplit/>
          <w:trHeight w:val="20"/>
        </w:trPr>
        <w:tc>
          <w:tcPr>
            <w:cnfStyle w:val="001000000000" w:firstRow="0" w:lastRow="0" w:firstColumn="1" w:lastColumn="0" w:oddVBand="0" w:evenVBand="0" w:oddHBand="0" w:evenHBand="0" w:firstRowFirstColumn="0" w:firstRowLastColumn="0" w:lastRowFirstColumn="0" w:lastRowLastColumn="0"/>
            <w:tcW w:w="634" w:type="pct"/>
          </w:tcPr>
          <w:p w14:paraId="727E1CAD" w14:textId="0B16CBF4" w:rsidR="008145D3" w:rsidRDefault="008145D3" w:rsidP="008145D3">
            <w:pPr>
              <w:autoSpaceDE w:val="0"/>
              <w:autoSpaceDN w:val="0"/>
              <w:rPr>
                <w:rFonts w:cstheme="minorHAnsi"/>
                <w:szCs w:val="20"/>
              </w:rPr>
            </w:pPr>
            <w:r>
              <w:rPr>
                <w:rFonts w:cstheme="minorHAnsi"/>
                <w:szCs w:val="20"/>
              </w:rPr>
              <w:t>OOS</w:t>
            </w:r>
            <w:r w:rsidR="00DC2003">
              <w:rPr>
                <w:rFonts w:cstheme="minorHAnsi"/>
                <w:szCs w:val="20"/>
              </w:rPr>
              <w:t>_</w:t>
            </w:r>
            <w:r>
              <w:rPr>
                <w:rFonts w:cstheme="minorHAnsi"/>
                <w:szCs w:val="20"/>
              </w:rPr>
              <w:t>011</w:t>
            </w:r>
          </w:p>
        </w:tc>
        <w:tc>
          <w:tcPr>
            <w:tcW w:w="4366" w:type="pct"/>
          </w:tcPr>
          <w:p w14:paraId="6B1EFDD9" w14:textId="365B831D" w:rsidR="008145D3" w:rsidRPr="00973F63" w:rsidRDefault="008145D3" w:rsidP="008145D3">
            <w:pPr>
              <w:cnfStyle w:val="000000000000" w:firstRow="0" w:lastRow="0" w:firstColumn="0" w:lastColumn="0" w:oddVBand="0" w:evenVBand="0" w:oddHBand="0" w:evenHBand="0" w:firstRowFirstColumn="0" w:firstRowLastColumn="0" w:lastRowFirstColumn="0" w:lastRowLastColumn="0"/>
              <w:rPr>
                <w:szCs w:val="20"/>
              </w:rPr>
            </w:pPr>
            <w:r w:rsidRPr="00973F63">
              <w:rPr>
                <w:szCs w:val="20"/>
              </w:rPr>
              <w:t>HANA Reporting.</w:t>
            </w:r>
          </w:p>
        </w:tc>
      </w:tr>
      <w:tr w:rsidR="008145D3" w:rsidRPr="00973F63" w14:paraId="3B94A461" w14:textId="77777777" w:rsidTr="00462ACF">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634" w:type="pct"/>
          </w:tcPr>
          <w:p w14:paraId="28485D57" w14:textId="3616B88C" w:rsidR="008145D3" w:rsidRDefault="008145D3" w:rsidP="008145D3">
            <w:pPr>
              <w:autoSpaceDE w:val="0"/>
              <w:autoSpaceDN w:val="0"/>
              <w:rPr>
                <w:rFonts w:cstheme="minorHAnsi"/>
                <w:szCs w:val="20"/>
              </w:rPr>
            </w:pPr>
            <w:r>
              <w:rPr>
                <w:rFonts w:cstheme="minorHAnsi"/>
                <w:szCs w:val="20"/>
              </w:rPr>
              <w:t>OOS</w:t>
            </w:r>
            <w:r w:rsidR="00DC2003">
              <w:rPr>
                <w:rFonts w:cstheme="minorHAnsi"/>
                <w:szCs w:val="20"/>
              </w:rPr>
              <w:t>_</w:t>
            </w:r>
            <w:r>
              <w:rPr>
                <w:rFonts w:cstheme="minorHAnsi"/>
                <w:szCs w:val="20"/>
              </w:rPr>
              <w:t>012</w:t>
            </w:r>
          </w:p>
        </w:tc>
        <w:tc>
          <w:tcPr>
            <w:tcW w:w="4366" w:type="pct"/>
          </w:tcPr>
          <w:p w14:paraId="7B31ABB1" w14:textId="09346562" w:rsidR="008145D3" w:rsidRPr="00973F63" w:rsidRDefault="008145D3" w:rsidP="008145D3">
            <w:pPr>
              <w:cnfStyle w:val="000000100000" w:firstRow="0" w:lastRow="0" w:firstColumn="0" w:lastColumn="0" w:oddVBand="0" w:evenVBand="0" w:oddHBand="1" w:evenHBand="0" w:firstRowFirstColumn="0" w:firstRowLastColumn="0" w:lastRowFirstColumn="0" w:lastRowLastColumn="0"/>
              <w:rPr>
                <w:szCs w:val="20"/>
              </w:rPr>
            </w:pPr>
            <w:r w:rsidRPr="00973F63">
              <w:rPr>
                <w:szCs w:val="20"/>
              </w:rPr>
              <w:t>Business Objects (BO) Analysis - Excel Plug-In.</w:t>
            </w:r>
            <w:r w:rsidR="00750801">
              <w:rPr>
                <w:szCs w:val="20"/>
              </w:rPr>
              <w:t xml:space="preserve"> AO</w:t>
            </w:r>
          </w:p>
        </w:tc>
      </w:tr>
      <w:tr w:rsidR="008145D3" w:rsidRPr="00973F63" w14:paraId="653B8C14" w14:textId="77777777" w:rsidTr="00462ACF">
        <w:trPr>
          <w:cantSplit/>
          <w:trHeight w:val="20"/>
        </w:trPr>
        <w:tc>
          <w:tcPr>
            <w:cnfStyle w:val="001000000000" w:firstRow="0" w:lastRow="0" w:firstColumn="1" w:lastColumn="0" w:oddVBand="0" w:evenVBand="0" w:oddHBand="0" w:evenHBand="0" w:firstRowFirstColumn="0" w:firstRowLastColumn="0" w:lastRowFirstColumn="0" w:lastRowLastColumn="0"/>
            <w:tcW w:w="634" w:type="pct"/>
          </w:tcPr>
          <w:p w14:paraId="5072F979" w14:textId="74838D73" w:rsidR="008145D3" w:rsidRDefault="008145D3" w:rsidP="008145D3">
            <w:pPr>
              <w:autoSpaceDE w:val="0"/>
              <w:autoSpaceDN w:val="0"/>
              <w:rPr>
                <w:rFonts w:cstheme="minorHAnsi"/>
                <w:szCs w:val="20"/>
              </w:rPr>
            </w:pPr>
            <w:r>
              <w:rPr>
                <w:rFonts w:cstheme="minorHAnsi"/>
                <w:szCs w:val="20"/>
              </w:rPr>
              <w:t>OOS</w:t>
            </w:r>
            <w:r w:rsidR="00DC2003">
              <w:rPr>
                <w:rFonts w:cstheme="minorHAnsi"/>
                <w:szCs w:val="20"/>
              </w:rPr>
              <w:t>_</w:t>
            </w:r>
            <w:r>
              <w:rPr>
                <w:rFonts w:cstheme="minorHAnsi"/>
                <w:szCs w:val="20"/>
              </w:rPr>
              <w:t>013</w:t>
            </w:r>
          </w:p>
        </w:tc>
        <w:tc>
          <w:tcPr>
            <w:tcW w:w="4366" w:type="pct"/>
          </w:tcPr>
          <w:p w14:paraId="65D987CC" w14:textId="77777777" w:rsidR="008145D3" w:rsidRPr="00973F63" w:rsidRDefault="008145D3" w:rsidP="008145D3">
            <w:pPr>
              <w:cnfStyle w:val="000000000000" w:firstRow="0" w:lastRow="0" w:firstColumn="0" w:lastColumn="0" w:oddVBand="0" w:evenVBand="0" w:oddHBand="0" w:evenHBand="0" w:firstRowFirstColumn="0" w:firstRowLastColumn="0" w:lastRowFirstColumn="0" w:lastRowLastColumn="0"/>
              <w:rPr>
                <w:szCs w:val="20"/>
              </w:rPr>
            </w:pPr>
            <w:r w:rsidRPr="00973F63">
              <w:rPr>
                <w:szCs w:val="20"/>
              </w:rPr>
              <w:t>“Real Time” reporting.</w:t>
            </w:r>
          </w:p>
        </w:tc>
      </w:tr>
      <w:tr w:rsidR="008145D3" w:rsidRPr="00973F63" w14:paraId="559DBF86" w14:textId="77777777" w:rsidTr="00462ACF">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634" w:type="pct"/>
          </w:tcPr>
          <w:p w14:paraId="3879B57B" w14:textId="58AF88F1" w:rsidR="008145D3" w:rsidRDefault="008145D3" w:rsidP="008145D3">
            <w:pPr>
              <w:autoSpaceDE w:val="0"/>
              <w:autoSpaceDN w:val="0"/>
              <w:rPr>
                <w:rFonts w:cstheme="minorHAnsi"/>
                <w:szCs w:val="20"/>
              </w:rPr>
            </w:pPr>
            <w:r>
              <w:rPr>
                <w:rFonts w:cstheme="minorHAnsi"/>
                <w:szCs w:val="20"/>
              </w:rPr>
              <w:t>OOS</w:t>
            </w:r>
            <w:r w:rsidR="00DC2003">
              <w:rPr>
                <w:rFonts w:cstheme="minorHAnsi"/>
                <w:szCs w:val="20"/>
              </w:rPr>
              <w:t>_</w:t>
            </w:r>
            <w:r>
              <w:rPr>
                <w:rFonts w:cstheme="minorHAnsi"/>
                <w:szCs w:val="20"/>
              </w:rPr>
              <w:t>014</w:t>
            </w:r>
          </w:p>
        </w:tc>
        <w:tc>
          <w:tcPr>
            <w:tcW w:w="4366" w:type="pct"/>
          </w:tcPr>
          <w:p w14:paraId="3033FDD6" w14:textId="77777777" w:rsidR="008145D3" w:rsidRPr="00973F63" w:rsidRDefault="008145D3" w:rsidP="008145D3">
            <w:pPr>
              <w:cnfStyle w:val="000000100000" w:firstRow="0" w:lastRow="0" w:firstColumn="0" w:lastColumn="0" w:oddVBand="0" w:evenVBand="0" w:oddHBand="1" w:evenHBand="0" w:firstRowFirstColumn="0" w:firstRowLastColumn="0" w:lastRowFirstColumn="0" w:lastRowLastColumn="0"/>
              <w:rPr>
                <w:szCs w:val="20"/>
              </w:rPr>
            </w:pPr>
            <w:r w:rsidRPr="00973F63">
              <w:rPr>
                <w:szCs w:val="20"/>
              </w:rPr>
              <w:t>Development of Ad-Hoc reports.</w:t>
            </w:r>
          </w:p>
        </w:tc>
      </w:tr>
      <w:tr w:rsidR="008145D3" w:rsidRPr="00973F63" w14:paraId="6461C188" w14:textId="77777777" w:rsidTr="00462ACF">
        <w:trPr>
          <w:cantSplit/>
          <w:trHeight w:val="20"/>
        </w:trPr>
        <w:tc>
          <w:tcPr>
            <w:cnfStyle w:val="001000000000" w:firstRow="0" w:lastRow="0" w:firstColumn="1" w:lastColumn="0" w:oddVBand="0" w:evenVBand="0" w:oddHBand="0" w:evenHBand="0" w:firstRowFirstColumn="0" w:firstRowLastColumn="0" w:lastRowFirstColumn="0" w:lastRowLastColumn="0"/>
            <w:tcW w:w="634" w:type="pct"/>
          </w:tcPr>
          <w:p w14:paraId="1FC96E25" w14:textId="15F6DA41" w:rsidR="008145D3" w:rsidRDefault="008145D3" w:rsidP="008145D3">
            <w:pPr>
              <w:autoSpaceDE w:val="0"/>
              <w:autoSpaceDN w:val="0"/>
              <w:rPr>
                <w:rFonts w:cstheme="minorHAnsi"/>
                <w:szCs w:val="20"/>
              </w:rPr>
            </w:pPr>
            <w:r>
              <w:rPr>
                <w:rFonts w:cstheme="minorHAnsi"/>
                <w:szCs w:val="20"/>
              </w:rPr>
              <w:t>OOS</w:t>
            </w:r>
            <w:r w:rsidR="00DC2003">
              <w:rPr>
                <w:rFonts w:cstheme="minorHAnsi"/>
                <w:szCs w:val="20"/>
              </w:rPr>
              <w:t>_</w:t>
            </w:r>
            <w:r>
              <w:rPr>
                <w:rFonts w:cstheme="minorHAnsi"/>
                <w:szCs w:val="20"/>
              </w:rPr>
              <w:t>015</w:t>
            </w:r>
          </w:p>
        </w:tc>
        <w:tc>
          <w:tcPr>
            <w:tcW w:w="4366" w:type="pct"/>
          </w:tcPr>
          <w:p w14:paraId="0D933B97" w14:textId="77777777" w:rsidR="008145D3" w:rsidRPr="00973F63" w:rsidRDefault="008145D3" w:rsidP="008145D3">
            <w:pPr>
              <w:cnfStyle w:val="000000000000" w:firstRow="0" w:lastRow="0" w:firstColumn="0" w:lastColumn="0" w:oddVBand="0" w:evenVBand="0" w:oddHBand="0" w:evenHBand="0" w:firstRowFirstColumn="0" w:firstRowLastColumn="0" w:lastRowFirstColumn="0" w:lastRowLastColumn="0"/>
              <w:rPr>
                <w:szCs w:val="20"/>
              </w:rPr>
            </w:pPr>
            <w:r w:rsidRPr="00973F63">
              <w:rPr>
                <w:szCs w:val="20"/>
              </w:rPr>
              <w:t>Goals Reporting (</w:t>
            </w:r>
            <w:proofErr w:type="spellStart"/>
            <w:r w:rsidRPr="00973F63">
              <w:rPr>
                <w:szCs w:val="20"/>
              </w:rPr>
              <w:t>DI_Planner</w:t>
            </w:r>
            <w:proofErr w:type="spellEnd"/>
            <w:r w:rsidRPr="00973F63">
              <w:rPr>
                <w:szCs w:val="20"/>
              </w:rPr>
              <w:t xml:space="preserve">/Dimensional Insights).  </w:t>
            </w:r>
            <w:r w:rsidRPr="00973F63">
              <w:rPr>
                <w:rFonts w:ascii="Calibri" w:hAnsi="Calibri" w:cs="Calibri"/>
                <w:szCs w:val="20"/>
              </w:rPr>
              <w:t xml:space="preserve">The plan for the Central Region is to track the goals totally in Excel until an Enterprise Wide solution is enabled.  </w:t>
            </w:r>
          </w:p>
        </w:tc>
      </w:tr>
      <w:tr w:rsidR="008145D3" w:rsidRPr="00973F63" w14:paraId="5897EF65" w14:textId="77777777" w:rsidTr="00462ACF">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634" w:type="pct"/>
          </w:tcPr>
          <w:p w14:paraId="154A68A8" w14:textId="769F1E29" w:rsidR="008145D3" w:rsidRDefault="008145D3" w:rsidP="008145D3">
            <w:pPr>
              <w:autoSpaceDE w:val="0"/>
              <w:autoSpaceDN w:val="0"/>
              <w:rPr>
                <w:rFonts w:cstheme="minorHAnsi"/>
                <w:szCs w:val="20"/>
              </w:rPr>
            </w:pPr>
            <w:r>
              <w:rPr>
                <w:rFonts w:cstheme="minorHAnsi"/>
                <w:szCs w:val="20"/>
              </w:rPr>
              <w:t>OOS</w:t>
            </w:r>
            <w:r w:rsidR="00DC2003">
              <w:rPr>
                <w:rFonts w:cstheme="minorHAnsi"/>
                <w:szCs w:val="20"/>
              </w:rPr>
              <w:t>_</w:t>
            </w:r>
            <w:r>
              <w:rPr>
                <w:rFonts w:cstheme="minorHAnsi"/>
                <w:szCs w:val="20"/>
              </w:rPr>
              <w:t>016</w:t>
            </w:r>
          </w:p>
        </w:tc>
        <w:tc>
          <w:tcPr>
            <w:tcW w:w="4366" w:type="pct"/>
          </w:tcPr>
          <w:p w14:paraId="629DBE3C" w14:textId="77777777" w:rsidR="008145D3" w:rsidRPr="00973F63" w:rsidRDefault="008145D3" w:rsidP="008145D3">
            <w:pPr>
              <w:cnfStyle w:val="000000100000" w:firstRow="0" w:lastRow="0" w:firstColumn="0" w:lastColumn="0" w:oddVBand="0" w:evenVBand="0" w:oddHBand="1" w:evenHBand="0" w:firstRowFirstColumn="0" w:firstRowLastColumn="0" w:lastRowFirstColumn="0" w:lastRowLastColumn="0"/>
              <w:rPr>
                <w:rFonts w:cstheme="minorHAnsi"/>
                <w:szCs w:val="20"/>
              </w:rPr>
            </w:pPr>
            <w:r w:rsidRPr="00973F63">
              <w:rPr>
                <w:szCs w:val="20"/>
              </w:rPr>
              <w:t xml:space="preserve">Development/Transitioning of reports outside the list of the </w:t>
            </w:r>
            <w:r w:rsidRPr="00973F63">
              <w:rPr>
                <w:rFonts w:cstheme="minorHAnsi"/>
              </w:rPr>
              <w:t xml:space="preserve">Legacy Glazer's </w:t>
            </w:r>
            <w:r w:rsidRPr="00973F63">
              <w:rPr>
                <w:szCs w:val="20"/>
              </w:rPr>
              <w:t>common reports listed ins Section 5.</w:t>
            </w:r>
            <w:r>
              <w:rPr>
                <w:szCs w:val="20"/>
              </w:rPr>
              <w:t>2</w:t>
            </w:r>
            <w:r w:rsidRPr="00973F63">
              <w:rPr>
                <w:szCs w:val="20"/>
              </w:rPr>
              <w:t xml:space="preserve"> within the requirements.</w:t>
            </w:r>
          </w:p>
        </w:tc>
      </w:tr>
      <w:tr w:rsidR="008145D3" w:rsidRPr="00973F63" w14:paraId="154B27D8" w14:textId="77777777" w:rsidTr="00462ACF">
        <w:trPr>
          <w:cantSplit/>
          <w:trHeight w:val="20"/>
        </w:trPr>
        <w:tc>
          <w:tcPr>
            <w:cnfStyle w:val="001000000000" w:firstRow="0" w:lastRow="0" w:firstColumn="1" w:lastColumn="0" w:oddVBand="0" w:evenVBand="0" w:oddHBand="0" w:evenHBand="0" w:firstRowFirstColumn="0" w:firstRowLastColumn="0" w:lastRowFirstColumn="0" w:lastRowLastColumn="0"/>
            <w:tcW w:w="634" w:type="pct"/>
          </w:tcPr>
          <w:p w14:paraId="57C7C93C" w14:textId="6B0B1D22" w:rsidR="008145D3" w:rsidRDefault="008145D3" w:rsidP="008145D3">
            <w:pPr>
              <w:autoSpaceDE w:val="0"/>
              <w:autoSpaceDN w:val="0"/>
              <w:rPr>
                <w:rFonts w:cstheme="minorHAnsi"/>
                <w:szCs w:val="20"/>
              </w:rPr>
            </w:pPr>
            <w:r>
              <w:rPr>
                <w:rFonts w:cstheme="minorHAnsi"/>
                <w:szCs w:val="20"/>
              </w:rPr>
              <w:t>OOS</w:t>
            </w:r>
            <w:r w:rsidR="00DC2003">
              <w:rPr>
                <w:rFonts w:cstheme="minorHAnsi"/>
                <w:szCs w:val="20"/>
              </w:rPr>
              <w:t>_</w:t>
            </w:r>
            <w:r>
              <w:rPr>
                <w:rFonts w:cstheme="minorHAnsi"/>
                <w:szCs w:val="20"/>
              </w:rPr>
              <w:t>017</w:t>
            </w:r>
          </w:p>
        </w:tc>
        <w:tc>
          <w:tcPr>
            <w:tcW w:w="4366" w:type="pct"/>
          </w:tcPr>
          <w:p w14:paraId="267FF0F1" w14:textId="77777777" w:rsidR="008145D3" w:rsidRPr="00973F63" w:rsidRDefault="008145D3" w:rsidP="008145D3">
            <w:pPr>
              <w:cnfStyle w:val="000000000000" w:firstRow="0" w:lastRow="0" w:firstColumn="0" w:lastColumn="0" w:oddVBand="0" w:evenVBand="0" w:oddHBand="0" w:evenHBand="0" w:firstRowFirstColumn="0" w:firstRowLastColumn="0" w:lastRowFirstColumn="0" w:lastRowLastColumn="0"/>
              <w:rPr>
                <w:rFonts w:cstheme="minorHAnsi"/>
                <w:szCs w:val="20"/>
              </w:rPr>
            </w:pPr>
            <w:r w:rsidRPr="00973F63">
              <w:rPr>
                <w:szCs w:val="20"/>
              </w:rPr>
              <w:t>External DIVER reporting to suppliers (e.g., DIVEPORT).  The VIP Project will address the supplier reporting.</w:t>
            </w:r>
          </w:p>
        </w:tc>
      </w:tr>
      <w:tr w:rsidR="00DC2003" w:rsidRPr="00973F63" w14:paraId="2141489B" w14:textId="77777777" w:rsidTr="00462ACF">
        <w:trPr>
          <w:cnfStyle w:val="000000100000" w:firstRow="0" w:lastRow="0" w:firstColumn="0" w:lastColumn="0" w:oddVBand="0" w:evenVBand="0" w:oddHBand="1" w:evenHBand="0" w:firstRowFirstColumn="0" w:firstRowLastColumn="0" w:lastRowFirstColumn="0" w:lastRowLastColumn="0"/>
          <w:cantSplit/>
          <w:trHeight w:val="20"/>
        </w:trPr>
        <w:tc>
          <w:tcPr>
            <w:cnfStyle w:val="001000000000" w:firstRow="0" w:lastRow="0" w:firstColumn="1" w:lastColumn="0" w:oddVBand="0" w:evenVBand="0" w:oddHBand="0" w:evenHBand="0" w:firstRowFirstColumn="0" w:firstRowLastColumn="0" w:lastRowFirstColumn="0" w:lastRowLastColumn="0"/>
            <w:tcW w:w="634" w:type="pct"/>
          </w:tcPr>
          <w:p w14:paraId="54D7B0E4" w14:textId="6FDE023E" w:rsidR="00DC2003" w:rsidRDefault="00DC2003" w:rsidP="008145D3">
            <w:pPr>
              <w:autoSpaceDE w:val="0"/>
              <w:autoSpaceDN w:val="0"/>
              <w:rPr>
                <w:rFonts w:cstheme="minorHAnsi"/>
                <w:szCs w:val="20"/>
              </w:rPr>
            </w:pPr>
          </w:p>
        </w:tc>
        <w:tc>
          <w:tcPr>
            <w:tcW w:w="4366" w:type="pct"/>
          </w:tcPr>
          <w:p w14:paraId="71A9FC4F" w14:textId="7EB138D3" w:rsidR="00DC2003" w:rsidRPr="00973F63" w:rsidRDefault="00DC2003" w:rsidP="00DC2003">
            <w:pPr>
              <w:cnfStyle w:val="000000100000" w:firstRow="0" w:lastRow="0" w:firstColumn="0" w:lastColumn="0" w:oddVBand="0" w:evenVBand="0" w:oddHBand="1" w:evenHBand="0" w:firstRowFirstColumn="0" w:firstRowLastColumn="0" w:lastRowFirstColumn="0" w:lastRowLastColumn="0"/>
              <w:rPr>
                <w:szCs w:val="20"/>
              </w:rPr>
            </w:pPr>
          </w:p>
        </w:tc>
      </w:tr>
    </w:tbl>
    <w:p w14:paraId="44B414D7" w14:textId="75DF6F51" w:rsidR="00E135D0" w:rsidRPr="006758DF" w:rsidRDefault="00E135D0" w:rsidP="00E135D0">
      <w:pPr>
        <w:pStyle w:val="Heading1"/>
        <w:rPr>
          <w:rFonts w:asciiTheme="minorHAnsi" w:hAnsiTheme="minorHAnsi" w:cstheme="minorHAnsi"/>
        </w:rPr>
      </w:pPr>
      <w:bookmarkStart w:id="35" w:name="_Toc529446620"/>
      <w:r w:rsidRPr="006758DF">
        <w:rPr>
          <w:rFonts w:asciiTheme="minorHAnsi" w:hAnsiTheme="minorHAnsi" w:cstheme="minorHAnsi"/>
        </w:rPr>
        <w:lastRenderedPageBreak/>
        <w:t>Appendix</w:t>
      </w:r>
      <w:bookmarkEnd w:id="33"/>
      <w:bookmarkEnd w:id="35"/>
    </w:p>
    <w:p w14:paraId="4B905725" w14:textId="01E9001F" w:rsidR="00E135D0" w:rsidRPr="00CB5F83" w:rsidRDefault="00E135D0" w:rsidP="00E135D0">
      <w:pPr>
        <w:pStyle w:val="Heading2"/>
        <w:rPr>
          <w:rFonts w:asciiTheme="minorHAnsi" w:hAnsiTheme="minorHAnsi" w:cstheme="minorHAnsi"/>
          <w:sz w:val="28"/>
          <w:szCs w:val="28"/>
        </w:rPr>
      </w:pPr>
      <w:bookmarkStart w:id="36" w:name="_Formulas_and_Specifications"/>
      <w:bookmarkStart w:id="37" w:name="_Toc514420133"/>
      <w:bookmarkStart w:id="38" w:name="_Toc529446621"/>
      <w:bookmarkEnd w:id="36"/>
      <w:r w:rsidRPr="00CB5F83">
        <w:rPr>
          <w:rFonts w:asciiTheme="minorHAnsi" w:hAnsiTheme="minorHAnsi" w:cstheme="minorHAnsi"/>
          <w:sz w:val="28"/>
          <w:szCs w:val="28"/>
        </w:rPr>
        <w:t>Terms and Abbreviations</w:t>
      </w:r>
      <w:bookmarkEnd w:id="37"/>
      <w:bookmarkEnd w:id="38"/>
    </w:p>
    <w:tbl>
      <w:tblPr>
        <w:tblStyle w:val="GridTable4-Accent1"/>
        <w:tblW w:w="10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8339"/>
      </w:tblGrid>
      <w:tr w:rsidR="00E135D0" w:rsidRPr="006758DF" w14:paraId="765EFCA5" w14:textId="77777777" w:rsidTr="0023343D">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left w:val="none" w:sz="0" w:space="0" w:color="auto"/>
              <w:bottom w:val="none" w:sz="0" w:space="0" w:color="auto"/>
              <w:right w:val="none" w:sz="0" w:space="0" w:color="auto"/>
            </w:tcBorders>
          </w:tcPr>
          <w:p w14:paraId="7B6BF483" w14:textId="77777777" w:rsidR="00E135D0" w:rsidRPr="006758DF" w:rsidRDefault="00E135D0" w:rsidP="004B4DDF">
            <w:pPr>
              <w:pStyle w:val="BodyText1"/>
              <w:spacing w:before="0" w:after="0"/>
              <w:ind w:right="-210"/>
              <w:rPr>
                <w:rFonts w:cstheme="minorHAnsi"/>
                <w:sz w:val="20"/>
              </w:rPr>
            </w:pPr>
            <w:r w:rsidRPr="006758DF">
              <w:rPr>
                <w:rFonts w:cstheme="minorHAnsi"/>
                <w:sz w:val="20"/>
              </w:rPr>
              <w:t>Term/Abbreviation</w:t>
            </w:r>
          </w:p>
        </w:tc>
        <w:tc>
          <w:tcPr>
            <w:tcW w:w="8339" w:type="dxa"/>
            <w:tcBorders>
              <w:top w:val="none" w:sz="0" w:space="0" w:color="auto"/>
              <w:left w:val="none" w:sz="0" w:space="0" w:color="auto"/>
              <w:bottom w:val="none" w:sz="0" w:space="0" w:color="auto"/>
              <w:right w:val="none" w:sz="0" w:space="0" w:color="auto"/>
            </w:tcBorders>
          </w:tcPr>
          <w:p w14:paraId="77905021" w14:textId="77777777" w:rsidR="00E135D0" w:rsidRPr="006758DF" w:rsidRDefault="00E135D0" w:rsidP="004B4DDF">
            <w:pPr>
              <w:pStyle w:val="BodyText1"/>
              <w:spacing w:before="0" w:after="0"/>
              <w:ind w:right="-210"/>
              <w:cnfStyle w:val="100000000000" w:firstRow="1" w:lastRow="0" w:firstColumn="0" w:lastColumn="0" w:oddVBand="0" w:evenVBand="0" w:oddHBand="0" w:evenHBand="0" w:firstRowFirstColumn="0" w:firstRowLastColumn="0" w:lastRowFirstColumn="0" w:lastRowLastColumn="0"/>
              <w:rPr>
                <w:rFonts w:cstheme="minorHAnsi"/>
                <w:sz w:val="20"/>
              </w:rPr>
            </w:pPr>
            <w:r w:rsidRPr="006758DF">
              <w:rPr>
                <w:rFonts w:cstheme="minorHAnsi"/>
                <w:sz w:val="20"/>
              </w:rPr>
              <w:t>Definition</w:t>
            </w:r>
          </w:p>
        </w:tc>
      </w:tr>
      <w:tr w:rsidR="00E135D0" w:rsidRPr="006758DF" w14:paraId="745BA950" w14:textId="77777777" w:rsidTr="0023343D">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885" w:type="dxa"/>
          </w:tcPr>
          <w:p w14:paraId="350F2D1E" w14:textId="77777777" w:rsidR="00E135D0" w:rsidRPr="006758DF" w:rsidRDefault="00E135D0" w:rsidP="004B4DDF">
            <w:pPr>
              <w:pStyle w:val="BodyText1"/>
              <w:spacing w:before="0" w:after="0"/>
              <w:ind w:right="-210"/>
              <w:rPr>
                <w:rFonts w:cstheme="minorHAnsi"/>
                <w:sz w:val="20"/>
              </w:rPr>
            </w:pPr>
            <w:r>
              <w:rPr>
                <w:rFonts w:cstheme="minorHAnsi"/>
                <w:sz w:val="20"/>
              </w:rPr>
              <w:t>ABC</w:t>
            </w:r>
          </w:p>
        </w:tc>
        <w:tc>
          <w:tcPr>
            <w:tcW w:w="8339" w:type="dxa"/>
          </w:tcPr>
          <w:p w14:paraId="2242B663" w14:textId="77777777" w:rsidR="00E135D0" w:rsidRPr="00C1347F" w:rsidRDefault="00E135D0" w:rsidP="004B4DDF">
            <w:pPr>
              <w:pStyle w:val="BodyText1"/>
              <w:spacing w:before="0" w:after="0"/>
              <w:ind w:right="-21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1347F">
              <w:rPr>
                <w:rFonts w:cstheme="minorHAnsi"/>
                <w:sz w:val="20"/>
                <w:szCs w:val="20"/>
              </w:rPr>
              <w:t>Alcohol Beverage Commission</w:t>
            </w:r>
          </w:p>
        </w:tc>
      </w:tr>
      <w:tr w:rsidR="00976F5D" w:rsidRPr="006758DF" w14:paraId="20DF5B28" w14:textId="77777777" w:rsidTr="0023343D">
        <w:trPr>
          <w:trHeight w:val="58"/>
        </w:trPr>
        <w:tc>
          <w:tcPr>
            <w:cnfStyle w:val="001000000000" w:firstRow="0" w:lastRow="0" w:firstColumn="1" w:lastColumn="0" w:oddVBand="0" w:evenVBand="0" w:oddHBand="0" w:evenHBand="0" w:firstRowFirstColumn="0" w:firstRowLastColumn="0" w:lastRowFirstColumn="0" w:lastRowLastColumn="0"/>
            <w:tcW w:w="1885" w:type="dxa"/>
          </w:tcPr>
          <w:p w14:paraId="46EB59DC" w14:textId="49ABC390" w:rsidR="00976F5D" w:rsidRDefault="00976F5D" w:rsidP="004B4DDF">
            <w:pPr>
              <w:pStyle w:val="BodyText1"/>
              <w:spacing w:before="0" w:after="0"/>
              <w:ind w:right="-210"/>
              <w:rPr>
                <w:rFonts w:cstheme="minorHAnsi"/>
                <w:sz w:val="20"/>
              </w:rPr>
            </w:pPr>
            <w:r>
              <w:rPr>
                <w:rFonts w:cstheme="minorHAnsi"/>
                <w:sz w:val="20"/>
              </w:rPr>
              <w:t>BO</w:t>
            </w:r>
          </w:p>
        </w:tc>
        <w:tc>
          <w:tcPr>
            <w:tcW w:w="8339" w:type="dxa"/>
          </w:tcPr>
          <w:p w14:paraId="4DE337C5" w14:textId="70980528" w:rsidR="00976F5D" w:rsidRPr="00C1347F" w:rsidRDefault="00976F5D" w:rsidP="004B4DDF">
            <w:pPr>
              <w:pStyle w:val="BodyText1"/>
              <w:spacing w:before="0" w:after="0"/>
              <w:ind w:right="-21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1347F">
              <w:rPr>
                <w:rFonts w:cstheme="minorHAnsi"/>
                <w:sz w:val="20"/>
                <w:szCs w:val="20"/>
              </w:rPr>
              <w:t>Business Objects</w:t>
            </w:r>
          </w:p>
        </w:tc>
      </w:tr>
      <w:tr w:rsidR="005D6295" w:rsidRPr="006758DF" w14:paraId="0E44FBF1" w14:textId="77777777" w:rsidTr="0023343D">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885" w:type="dxa"/>
          </w:tcPr>
          <w:p w14:paraId="5C0A2EA1" w14:textId="1E2743F9" w:rsidR="005D6295" w:rsidRDefault="0023343D" w:rsidP="004B4DDF">
            <w:pPr>
              <w:pStyle w:val="BodyText1"/>
              <w:spacing w:before="0" w:after="0"/>
              <w:ind w:right="-210"/>
              <w:rPr>
                <w:rFonts w:cstheme="minorHAnsi"/>
                <w:sz w:val="20"/>
              </w:rPr>
            </w:pPr>
            <w:r>
              <w:rPr>
                <w:rFonts w:cstheme="minorHAnsi"/>
                <w:sz w:val="20"/>
              </w:rPr>
              <w:t>Business Objects</w:t>
            </w:r>
          </w:p>
        </w:tc>
        <w:tc>
          <w:tcPr>
            <w:tcW w:w="8339" w:type="dxa"/>
          </w:tcPr>
          <w:p w14:paraId="0DABAE28" w14:textId="0E395006" w:rsidR="005D6295" w:rsidRPr="00C1347F" w:rsidRDefault="0023343D" w:rsidP="004B4DDF">
            <w:pPr>
              <w:pStyle w:val="BodyText1"/>
              <w:spacing w:before="0" w:after="0"/>
              <w:ind w:right="-21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1347F">
              <w:rPr>
                <w:rFonts w:cstheme="minorHAnsi"/>
                <w:sz w:val="20"/>
                <w:szCs w:val="20"/>
              </w:rPr>
              <w:t>SAP Business Objects BI</w:t>
            </w:r>
            <w:r w:rsidR="00AA03AC">
              <w:rPr>
                <w:rFonts w:cstheme="minorHAnsi"/>
                <w:sz w:val="20"/>
                <w:szCs w:val="20"/>
              </w:rPr>
              <w:t xml:space="preserve"> - </w:t>
            </w:r>
            <w:r w:rsidR="00AA03AC" w:rsidRPr="00C1347F">
              <w:rPr>
                <w:rFonts w:cstheme="minorHAnsi"/>
                <w:sz w:val="20"/>
                <w:szCs w:val="20"/>
              </w:rPr>
              <w:t xml:space="preserve">SAP Business Objects BI (SAP BO, also historically BOBJ) is a reporting and analytics business intelligence (BI) platform aimed at business users. It consists of </w:t>
            </w:r>
            <w:r w:rsidR="009D6AB5" w:rsidRPr="00C1347F">
              <w:rPr>
                <w:rFonts w:cstheme="minorHAnsi"/>
                <w:sz w:val="20"/>
                <w:szCs w:val="20"/>
              </w:rPr>
              <w:t>many</w:t>
            </w:r>
            <w:r w:rsidR="00AA03AC" w:rsidRPr="00C1347F">
              <w:rPr>
                <w:rFonts w:cstheme="minorHAnsi"/>
                <w:sz w:val="20"/>
                <w:szCs w:val="20"/>
              </w:rPr>
              <w:t xml:space="preserve"> reporting applications that allow users to discover data, perform analysis to derive insights and create reports that visualize the insights.</w:t>
            </w:r>
          </w:p>
        </w:tc>
      </w:tr>
      <w:tr w:rsidR="00E135D0" w:rsidRPr="006758DF" w14:paraId="208093D1" w14:textId="77777777" w:rsidTr="0023343D">
        <w:trPr>
          <w:trHeight w:val="58"/>
        </w:trPr>
        <w:tc>
          <w:tcPr>
            <w:cnfStyle w:val="001000000000" w:firstRow="0" w:lastRow="0" w:firstColumn="1" w:lastColumn="0" w:oddVBand="0" w:evenVBand="0" w:oddHBand="0" w:evenHBand="0" w:firstRowFirstColumn="0" w:firstRowLastColumn="0" w:lastRowFirstColumn="0" w:lastRowLastColumn="0"/>
            <w:tcW w:w="1885" w:type="dxa"/>
          </w:tcPr>
          <w:p w14:paraId="232FC608" w14:textId="77777777" w:rsidR="00E135D0" w:rsidRDefault="00E135D0" w:rsidP="004B4DDF">
            <w:pPr>
              <w:pStyle w:val="BodyText1"/>
              <w:spacing w:before="0" w:after="0"/>
              <w:ind w:right="-210"/>
              <w:rPr>
                <w:rFonts w:cstheme="minorHAnsi"/>
                <w:sz w:val="20"/>
              </w:rPr>
            </w:pPr>
            <w:r>
              <w:rPr>
                <w:rFonts w:cstheme="minorHAnsi"/>
                <w:sz w:val="20"/>
              </w:rPr>
              <w:t>DIVER or DIVER BI</w:t>
            </w:r>
          </w:p>
        </w:tc>
        <w:tc>
          <w:tcPr>
            <w:tcW w:w="8339" w:type="dxa"/>
          </w:tcPr>
          <w:p w14:paraId="7ACCDE7E" w14:textId="77777777" w:rsidR="00E135D0" w:rsidRPr="00C1347F" w:rsidRDefault="00E135D0" w:rsidP="004B4DDF">
            <w:pPr>
              <w:pStyle w:val="BodyText1"/>
              <w:spacing w:before="0" w:after="0"/>
              <w:ind w:right="-21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1347F">
              <w:rPr>
                <w:rFonts w:cstheme="minorHAnsi"/>
                <w:sz w:val="20"/>
                <w:szCs w:val="20"/>
              </w:rPr>
              <w:t xml:space="preserve">Diver BI from Dimensional Insight is a business intelligence and information delivery platform </w:t>
            </w:r>
          </w:p>
        </w:tc>
      </w:tr>
      <w:tr w:rsidR="00E135D0" w:rsidRPr="006758DF" w14:paraId="62F24AF8" w14:textId="77777777" w:rsidTr="0023343D">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885" w:type="dxa"/>
          </w:tcPr>
          <w:p w14:paraId="66CA244D" w14:textId="77777777" w:rsidR="00E135D0" w:rsidRDefault="00E135D0" w:rsidP="004B4DDF">
            <w:pPr>
              <w:pStyle w:val="BodyText1"/>
              <w:spacing w:before="0" w:after="0"/>
              <w:ind w:right="-210"/>
              <w:rPr>
                <w:rFonts w:cstheme="minorHAnsi"/>
                <w:sz w:val="20"/>
              </w:rPr>
            </w:pPr>
            <w:r>
              <w:rPr>
                <w:rFonts w:cstheme="minorHAnsi"/>
                <w:sz w:val="20"/>
              </w:rPr>
              <w:t>ETA</w:t>
            </w:r>
          </w:p>
        </w:tc>
        <w:tc>
          <w:tcPr>
            <w:tcW w:w="8339" w:type="dxa"/>
          </w:tcPr>
          <w:p w14:paraId="73DF9209" w14:textId="77777777" w:rsidR="00E135D0" w:rsidRPr="00C1347F" w:rsidRDefault="00E135D0" w:rsidP="004B4DDF">
            <w:pPr>
              <w:pStyle w:val="BodyText1"/>
              <w:spacing w:before="0" w:after="0"/>
              <w:ind w:right="-21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1347F">
              <w:rPr>
                <w:rFonts w:cstheme="minorHAnsi"/>
                <w:sz w:val="20"/>
                <w:szCs w:val="20"/>
              </w:rPr>
              <w:t>Estimated Time of Arrival</w:t>
            </w:r>
          </w:p>
        </w:tc>
      </w:tr>
      <w:tr w:rsidR="00E135D0" w:rsidRPr="006758DF" w14:paraId="190D6065" w14:textId="77777777" w:rsidTr="0023343D">
        <w:trPr>
          <w:trHeight w:val="58"/>
        </w:trPr>
        <w:tc>
          <w:tcPr>
            <w:cnfStyle w:val="001000000000" w:firstRow="0" w:lastRow="0" w:firstColumn="1" w:lastColumn="0" w:oddVBand="0" w:evenVBand="0" w:oddHBand="0" w:evenHBand="0" w:firstRowFirstColumn="0" w:firstRowLastColumn="0" w:lastRowFirstColumn="0" w:lastRowLastColumn="0"/>
            <w:tcW w:w="1885" w:type="dxa"/>
          </w:tcPr>
          <w:p w14:paraId="24CEBFD3" w14:textId="77777777" w:rsidR="00E135D0" w:rsidRDefault="00E135D0" w:rsidP="004B4DDF">
            <w:pPr>
              <w:pStyle w:val="BodyText1"/>
              <w:spacing w:before="0" w:after="0"/>
              <w:ind w:right="-210"/>
              <w:rPr>
                <w:rFonts w:cstheme="minorHAnsi"/>
                <w:sz w:val="20"/>
              </w:rPr>
            </w:pPr>
            <w:r>
              <w:rPr>
                <w:rFonts w:cstheme="minorHAnsi"/>
                <w:sz w:val="20"/>
              </w:rPr>
              <w:t>PDF</w:t>
            </w:r>
          </w:p>
        </w:tc>
        <w:tc>
          <w:tcPr>
            <w:tcW w:w="8339" w:type="dxa"/>
          </w:tcPr>
          <w:p w14:paraId="2AA1B79A" w14:textId="77777777" w:rsidR="00E135D0" w:rsidRPr="00C1347F" w:rsidRDefault="00E135D0" w:rsidP="004B4DDF">
            <w:pPr>
              <w:pStyle w:val="BodyText1"/>
              <w:spacing w:before="0" w:after="0"/>
              <w:ind w:right="-21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1347F">
              <w:rPr>
                <w:rFonts w:cstheme="minorHAnsi"/>
                <w:sz w:val="20"/>
                <w:szCs w:val="20"/>
              </w:rPr>
              <w:t>A file format that provides an electronic image of text or text and graphics that looks like a printed document and can be viewed, printed, and electronically transmitted.</w:t>
            </w:r>
          </w:p>
        </w:tc>
      </w:tr>
      <w:tr w:rsidR="00E135D0" w:rsidRPr="006758DF" w14:paraId="469E8293" w14:textId="77777777" w:rsidTr="0023343D">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885" w:type="dxa"/>
          </w:tcPr>
          <w:p w14:paraId="68B18077" w14:textId="77777777" w:rsidR="00E135D0" w:rsidRDefault="00E135D0" w:rsidP="004B4DDF">
            <w:pPr>
              <w:pStyle w:val="BodyText1"/>
              <w:spacing w:before="0" w:after="0"/>
              <w:ind w:right="-210"/>
              <w:rPr>
                <w:rFonts w:cstheme="minorHAnsi"/>
                <w:sz w:val="20"/>
              </w:rPr>
            </w:pPr>
            <w:r>
              <w:rPr>
                <w:rFonts w:cstheme="minorHAnsi"/>
                <w:sz w:val="20"/>
              </w:rPr>
              <w:t>R12</w:t>
            </w:r>
          </w:p>
        </w:tc>
        <w:tc>
          <w:tcPr>
            <w:tcW w:w="8339" w:type="dxa"/>
          </w:tcPr>
          <w:p w14:paraId="7C9A4D90" w14:textId="77777777" w:rsidR="00E135D0" w:rsidRPr="00C1347F" w:rsidRDefault="00E135D0" w:rsidP="004B4DDF">
            <w:pPr>
              <w:pStyle w:val="BodyText1"/>
              <w:spacing w:before="0" w:after="0"/>
              <w:ind w:right="-21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1347F">
              <w:rPr>
                <w:rFonts w:cstheme="minorHAnsi"/>
                <w:sz w:val="20"/>
                <w:szCs w:val="20"/>
              </w:rPr>
              <w:t>Rolling 12 Months</w:t>
            </w:r>
          </w:p>
        </w:tc>
      </w:tr>
      <w:tr w:rsidR="0023343D" w:rsidRPr="006758DF" w14:paraId="44A2E180" w14:textId="77777777" w:rsidTr="0023343D">
        <w:trPr>
          <w:trHeight w:val="58"/>
        </w:trPr>
        <w:tc>
          <w:tcPr>
            <w:cnfStyle w:val="001000000000" w:firstRow="0" w:lastRow="0" w:firstColumn="1" w:lastColumn="0" w:oddVBand="0" w:evenVBand="0" w:oddHBand="0" w:evenHBand="0" w:firstRowFirstColumn="0" w:firstRowLastColumn="0" w:lastRowFirstColumn="0" w:lastRowLastColumn="0"/>
            <w:tcW w:w="1885" w:type="dxa"/>
          </w:tcPr>
          <w:p w14:paraId="162C321B" w14:textId="2428610C" w:rsidR="0023343D" w:rsidRDefault="0023343D" w:rsidP="0023343D">
            <w:pPr>
              <w:pStyle w:val="BodyText1"/>
              <w:spacing w:before="0" w:after="0" w:line="240" w:lineRule="auto"/>
              <w:rPr>
                <w:rFonts w:cstheme="minorHAnsi"/>
                <w:sz w:val="20"/>
              </w:rPr>
            </w:pPr>
            <w:r>
              <w:rPr>
                <w:rFonts w:cstheme="minorHAnsi"/>
                <w:sz w:val="20"/>
              </w:rPr>
              <w:t>BI HANA</w:t>
            </w:r>
          </w:p>
        </w:tc>
        <w:tc>
          <w:tcPr>
            <w:tcW w:w="8339" w:type="dxa"/>
          </w:tcPr>
          <w:p w14:paraId="388AEC95" w14:textId="68C84BA6" w:rsidR="0023343D" w:rsidRPr="00C1347F" w:rsidRDefault="0039201A" w:rsidP="0039201A">
            <w:pPr>
              <w:pStyle w:val="BodyText1"/>
              <w:spacing w:before="0" w:after="0" w:line="24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1347F">
              <w:rPr>
                <w:rFonts w:cstheme="minorHAnsi"/>
                <w:sz w:val="20"/>
                <w:szCs w:val="20"/>
              </w:rPr>
              <w:t xml:space="preserve">Business intelligence (BI) on SAP HANA, leveraging it both as a data source and as a platform. SAP </w:t>
            </w:r>
            <w:r w:rsidR="00C57CE0" w:rsidRPr="00C1347F">
              <w:rPr>
                <w:rFonts w:cstheme="minorHAnsi"/>
                <w:sz w:val="20"/>
                <w:szCs w:val="20"/>
              </w:rPr>
              <w:t>Business Objects</w:t>
            </w:r>
            <w:r w:rsidRPr="00C1347F">
              <w:rPr>
                <w:rFonts w:cstheme="minorHAnsi"/>
                <w:sz w:val="20"/>
                <w:szCs w:val="20"/>
              </w:rPr>
              <w:t xml:space="preserve"> BI 4.1 is optimized for SAP HANA with new features that take advantage of the speed and agility offered by SAP HANA. </w:t>
            </w:r>
          </w:p>
        </w:tc>
      </w:tr>
      <w:tr w:rsidR="00E135D0" w:rsidRPr="006758DF" w14:paraId="7661CB76" w14:textId="77777777" w:rsidTr="00C1347F">
        <w:tblPrEx>
          <w:tblCellMar>
            <w:left w:w="115" w:type="dxa"/>
            <w:right w:w="115" w:type="dxa"/>
          </w:tblCellMar>
        </w:tblPrEx>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885" w:type="dxa"/>
          </w:tcPr>
          <w:p w14:paraId="4A042595" w14:textId="59D17764" w:rsidR="00E135D0" w:rsidRPr="006758DF" w:rsidRDefault="00E135D0" w:rsidP="004B4DDF">
            <w:pPr>
              <w:pStyle w:val="BodyText1"/>
              <w:spacing w:before="0" w:after="0"/>
              <w:ind w:right="-210"/>
              <w:rPr>
                <w:rFonts w:cstheme="minorHAnsi"/>
                <w:sz w:val="20"/>
              </w:rPr>
            </w:pPr>
            <w:r>
              <w:rPr>
                <w:rFonts w:cstheme="minorHAnsi"/>
                <w:sz w:val="20"/>
              </w:rPr>
              <w:t>HANA</w:t>
            </w:r>
          </w:p>
        </w:tc>
        <w:tc>
          <w:tcPr>
            <w:tcW w:w="8339" w:type="dxa"/>
          </w:tcPr>
          <w:p w14:paraId="3940E0FA" w14:textId="77777777" w:rsidR="00C1347F" w:rsidRDefault="00E135D0" w:rsidP="004B4DDF">
            <w:pPr>
              <w:pStyle w:val="BodyText1"/>
              <w:spacing w:before="0" w:after="0"/>
              <w:ind w:right="-21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1347F">
              <w:rPr>
                <w:rFonts w:cstheme="minorHAnsi"/>
                <w:sz w:val="20"/>
                <w:szCs w:val="20"/>
              </w:rPr>
              <w:t xml:space="preserve">SAP HANA is an in-memory, column-oriented, relational database management system developed </w:t>
            </w:r>
          </w:p>
          <w:p w14:paraId="4B62CDBB" w14:textId="09D7DCDE" w:rsidR="00C1347F" w:rsidRDefault="00E135D0" w:rsidP="004B4DDF">
            <w:pPr>
              <w:pStyle w:val="BodyText1"/>
              <w:spacing w:before="0" w:after="0"/>
              <w:ind w:right="-21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1347F">
              <w:rPr>
                <w:rFonts w:cstheme="minorHAnsi"/>
                <w:sz w:val="20"/>
                <w:szCs w:val="20"/>
              </w:rPr>
              <w:t xml:space="preserve">and marketed by SAP SE. Its primary function as a database server is to store and retrieve data as requested by the applications. In addition, it performs advanced analytics (predictive analytics, </w:t>
            </w:r>
          </w:p>
          <w:p w14:paraId="1C22995A" w14:textId="146D97BC" w:rsidR="00E135D0" w:rsidRPr="00C1347F" w:rsidRDefault="00E135D0" w:rsidP="004B4DDF">
            <w:pPr>
              <w:pStyle w:val="BodyText1"/>
              <w:spacing w:before="0" w:after="0"/>
              <w:ind w:right="-21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C1347F">
              <w:rPr>
                <w:rFonts w:cstheme="minorHAnsi"/>
                <w:sz w:val="20"/>
                <w:szCs w:val="20"/>
              </w:rPr>
              <w:t>spatial data processing, text analytics, text search, streaming analytics, graph data processing) and includes ETL capabilities as well as an application server.</w:t>
            </w:r>
          </w:p>
        </w:tc>
      </w:tr>
      <w:tr w:rsidR="005D6295" w:rsidRPr="006758DF" w14:paraId="2058C0D1" w14:textId="77777777" w:rsidTr="0023343D">
        <w:tblPrEx>
          <w:tblCellMar>
            <w:left w:w="115" w:type="dxa"/>
            <w:right w:w="115" w:type="dxa"/>
          </w:tblCellMar>
        </w:tblPrEx>
        <w:trPr>
          <w:trHeight w:val="259"/>
        </w:trPr>
        <w:tc>
          <w:tcPr>
            <w:cnfStyle w:val="001000000000" w:firstRow="0" w:lastRow="0" w:firstColumn="1" w:lastColumn="0" w:oddVBand="0" w:evenVBand="0" w:oddHBand="0" w:evenHBand="0" w:firstRowFirstColumn="0" w:firstRowLastColumn="0" w:lastRowFirstColumn="0" w:lastRowLastColumn="0"/>
            <w:tcW w:w="1885" w:type="dxa"/>
          </w:tcPr>
          <w:p w14:paraId="53A01844" w14:textId="0F719110" w:rsidR="005D6295" w:rsidRDefault="005D6295" w:rsidP="004B4DDF">
            <w:pPr>
              <w:pStyle w:val="BodyText1"/>
              <w:spacing w:before="0" w:after="0"/>
              <w:ind w:right="-210"/>
              <w:rPr>
                <w:rFonts w:cstheme="minorHAnsi"/>
                <w:sz w:val="20"/>
              </w:rPr>
            </w:pPr>
            <w:proofErr w:type="spellStart"/>
            <w:r>
              <w:rPr>
                <w:rFonts w:cstheme="minorHAnsi"/>
                <w:sz w:val="20"/>
              </w:rPr>
              <w:t>Webi</w:t>
            </w:r>
            <w:proofErr w:type="spellEnd"/>
          </w:p>
        </w:tc>
        <w:tc>
          <w:tcPr>
            <w:tcW w:w="8339" w:type="dxa"/>
          </w:tcPr>
          <w:p w14:paraId="194C272A" w14:textId="5E5FF6D8" w:rsidR="0023343D" w:rsidRPr="00C1347F" w:rsidRDefault="005D6295" w:rsidP="0023343D">
            <w:pPr>
              <w:pStyle w:val="BodyText1"/>
              <w:spacing w:before="0" w:after="0" w:line="24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1347F">
              <w:rPr>
                <w:rFonts w:cstheme="minorHAnsi"/>
                <w:sz w:val="20"/>
                <w:szCs w:val="20"/>
              </w:rPr>
              <w:t xml:space="preserve">SAP </w:t>
            </w:r>
            <w:proofErr w:type="spellStart"/>
            <w:r w:rsidRPr="00C1347F">
              <w:rPr>
                <w:rFonts w:cstheme="minorHAnsi"/>
                <w:sz w:val="20"/>
                <w:szCs w:val="20"/>
              </w:rPr>
              <w:t>Webi</w:t>
            </w:r>
            <w:proofErr w:type="spellEnd"/>
            <w:r w:rsidR="0023343D" w:rsidRPr="00C1347F">
              <w:rPr>
                <w:rFonts w:cstheme="minorHAnsi"/>
                <w:sz w:val="20"/>
                <w:szCs w:val="20"/>
              </w:rPr>
              <w:t xml:space="preserve"> - Web Intelligence is part of SAP </w:t>
            </w:r>
            <w:r w:rsidR="00C57CE0" w:rsidRPr="00C1347F">
              <w:rPr>
                <w:rFonts w:cstheme="minorHAnsi"/>
                <w:sz w:val="20"/>
                <w:szCs w:val="20"/>
              </w:rPr>
              <w:t>Business Objects</w:t>
            </w:r>
            <w:r w:rsidR="0023343D" w:rsidRPr="00C1347F">
              <w:rPr>
                <w:rFonts w:cstheme="minorHAnsi"/>
                <w:sz w:val="20"/>
                <w:szCs w:val="20"/>
              </w:rPr>
              <w:t xml:space="preserve"> product suite and is used for analytical and ad hoc reporting to meet an organization’s business requirements. Web Intelligence is a Business Intelligence reporting tool for business users to analyze data in Data Warehouse. It assists business managers in the decision-making process for building future strategies.</w:t>
            </w:r>
          </w:p>
          <w:p w14:paraId="706D2D92" w14:textId="6C46B256" w:rsidR="0023343D" w:rsidRPr="00C1347F" w:rsidRDefault="0023343D" w:rsidP="0023343D">
            <w:pPr>
              <w:pStyle w:val="BodyText1"/>
              <w:spacing w:before="0" w:after="0" w:line="240"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1347F">
              <w:rPr>
                <w:rFonts w:cstheme="minorHAnsi"/>
                <w:sz w:val="20"/>
                <w:szCs w:val="20"/>
              </w:rPr>
              <w:t>Using Web Intelligence, business users can create basic, medium, and complex reports from transactional data in database and by creating Universes using Information Design Tool/UDT. Various SAP and non-SAP data sources can be used to create reports in Web Intelligence. SAP Business Warehouse (BW) system doesn’t require a Universe to connect to Web Intelligence tool.</w:t>
            </w:r>
          </w:p>
          <w:p w14:paraId="3FCFC22B" w14:textId="479406AA" w:rsidR="005D6295" w:rsidRPr="00C1347F" w:rsidRDefault="0023343D" w:rsidP="0023343D">
            <w:pPr>
              <w:pStyle w:val="BodyText1"/>
              <w:spacing w:before="0" w:after="0" w:line="240" w:lineRule="auto"/>
              <w:cnfStyle w:val="000000000000" w:firstRow="0" w:lastRow="0" w:firstColumn="0" w:lastColumn="0" w:oddVBand="0" w:evenVBand="0" w:oddHBand="0" w:evenHBand="0" w:firstRowFirstColumn="0" w:firstRowLastColumn="0" w:lastRowFirstColumn="0" w:lastRowLastColumn="0"/>
              <w:rPr>
                <w:rFonts w:cstheme="minorHAnsi"/>
                <w:b/>
                <w:sz w:val="20"/>
                <w:szCs w:val="20"/>
              </w:rPr>
            </w:pPr>
            <w:r w:rsidRPr="00C1347F">
              <w:rPr>
                <w:rFonts w:cstheme="minorHAnsi"/>
                <w:sz w:val="20"/>
                <w:szCs w:val="20"/>
              </w:rPr>
              <w:t xml:space="preserve">Web Intelligence tool can work as a client tool of </w:t>
            </w:r>
            <w:r w:rsidR="00C57CE0" w:rsidRPr="00C1347F">
              <w:rPr>
                <w:rFonts w:cstheme="minorHAnsi"/>
                <w:sz w:val="20"/>
                <w:szCs w:val="20"/>
              </w:rPr>
              <w:t>Business Objects</w:t>
            </w:r>
            <w:r w:rsidRPr="00C1347F">
              <w:rPr>
                <w:rFonts w:cstheme="minorHAnsi"/>
                <w:sz w:val="20"/>
                <w:szCs w:val="20"/>
              </w:rPr>
              <w:t xml:space="preserve"> platform </w:t>
            </w:r>
            <w:r w:rsidR="00AC2DBA" w:rsidRPr="00C1347F">
              <w:rPr>
                <w:rFonts w:cstheme="minorHAnsi"/>
                <w:sz w:val="20"/>
                <w:szCs w:val="20"/>
              </w:rPr>
              <w:t>and</w:t>
            </w:r>
            <w:r w:rsidRPr="00C1347F">
              <w:rPr>
                <w:rFonts w:cstheme="minorHAnsi"/>
                <w:sz w:val="20"/>
                <w:szCs w:val="20"/>
              </w:rPr>
              <w:t xml:space="preserve"> as a standalone tool for reporting.</w:t>
            </w:r>
          </w:p>
        </w:tc>
      </w:tr>
    </w:tbl>
    <w:p w14:paraId="4534DD05" w14:textId="77777777" w:rsidR="00E135D0" w:rsidRDefault="00E135D0" w:rsidP="00E135D0">
      <w:pPr>
        <w:rPr>
          <w:rFonts w:cstheme="minorHAnsi"/>
        </w:rPr>
      </w:pPr>
    </w:p>
    <w:p w14:paraId="180FD5C5" w14:textId="0A209FFE" w:rsidR="002F6FB8" w:rsidRDefault="00E135D0">
      <w:pPr>
        <w:spacing w:line="276" w:lineRule="auto"/>
        <w:rPr>
          <w:rFonts w:cstheme="minorHAnsi"/>
        </w:rPr>
      </w:pPr>
      <w:r>
        <w:rPr>
          <w:rFonts w:cstheme="minorHAnsi"/>
        </w:rPr>
        <w:br w:type="page"/>
      </w:r>
    </w:p>
    <w:p w14:paraId="0B9BA886" w14:textId="4D7C88D4" w:rsidR="002F6FB8" w:rsidRDefault="004B57B7" w:rsidP="002F6FB8">
      <w:pPr>
        <w:pStyle w:val="Heading2"/>
        <w:rPr>
          <w:rFonts w:asciiTheme="minorHAnsi" w:hAnsiTheme="minorHAnsi" w:cstheme="minorHAnsi"/>
          <w:sz w:val="28"/>
          <w:szCs w:val="28"/>
        </w:rPr>
      </w:pPr>
      <w:bookmarkStart w:id="39" w:name="_Toc529446622"/>
      <w:r>
        <w:rPr>
          <w:rFonts w:asciiTheme="minorHAnsi" w:hAnsiTheme="minorHAnsi" w:cstheme="minorHAnsi"/>
          <w:sz w:val="28"/>
          <w:szCs w:val="28"/>
        </w:rPr>
        <w:lastRenderedPageBreak/>
        <w:t>User Lists</w:t>
      </w:r>
      <w:bookmarkEnd w:id="39"/>
    </w:p>
    <w:p w14:paraId="14E1D7EB" w14:textId="1544A6E2" w:rsidR="004E59C7" w:rsidRDefault="004E59C7" w:rsidP="00347F67">
      <w:pPr>
        <w:pStyle w:val="Heading3"/>
      </w:pPr>
      <w:bookmarkStart w:id="40" w:name="_Toc529446623"/>
      <w:r>
        <w:t>List of Users</w:t>
      </w:r>
      <w:bookmarkEnd w:id="40"/>
      <w:r>
        <w:t xml:space="preserve"> </w:t>
      </w:r>
    </w:p>
    <w:p w14:paraId="05C2F5AF" w14:textId="5721C8A7" w:rsidR="004E59C7" w:rsidRDefault="004E59C7" w:rsidP="004E59C7"/>
    <w:p w14:paraId="07E41859" w14:textId="4559D5B5" w:rsidR="004E59C7" w:rsidRDefault="004E59C7" w:rsidP="004E59C7">
      <w:r>
        <w:object w:dxaOrig="1520" w:dyaOrig="988" w14:anchorId="52DDB3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49.2pt" o:ole="">
            <v:imagedata r:id="rId28" o:title=""/>
          </v:shape>
          <o:OLEObject Type="Embed" ProgID="Excel.Sheet.12" ShapeID="_x0000_i1025" DrawAspect="Icon" ObjectID="_1603708702" r:id="rId29"/>
        </w:object>
      </w:r>
    </w:p>
    <w:p w14:paraId="226866A9" w14:textId="77777777" w:rsidR="004E59C7" w:rsidRPr="004E59C7" w:rsidRDefault="004E59C7" w:rsidP="004E59C7"/>
    <w:p w14:paraId="1131EF6D" w14:textId="77777777" w:rsidR="004E59C7" w:rsidRDefault="004E59C7" w:rsidP="004E59C7">
      <w:pPr>
        <w:pStyle w:val="Heading3"/>
      </w:pPr>
      <w:bookmarkStart w:id="41" w:name="_Toc529446624"/>
      <w:r>
        <w:t>List of Power Users by Site</w:t>
      </w:r>
      <w:bookmarkEnd w:id="41"/>
    </w:p>
    <w:p w14:paraId="485D724C" w14:textId="6CC9411F" w:rsidR="0024040A" w:rsidRDefault="0024040A" w:rsidP="004E59C7">
      <w:pPr>
        <w:pStyle w:val="Heading4"/>
      </w:pPr>
      <w:bookmarkStart w:id="42" w:name="_Toc520124803"/>
      <w:r>
        <w:t>Kansas</w:t>
      </w:r>
    </w:p>
    <w:p w14:paraId="4BFD5B5E" w14:textId="48395CA4" w:rsidR="00FF05F7" w:rsidRDefault="00FF05F7" w:rsidP="0034733F">
      <w:pPr>
        <w:pStyle w:val="ListParagraph"/>
        <w:numPr>
          <w:ilvl w:val="0"/>
          <w:numId w:val="18"/>
        </w:numPr>
        <w:spacing w:after="0"/>
      </w:pPr>
      <w:r>
        <w:t xml:space="preserve">Carol Burns </w:t>
      </w:r>
      <w:r w:rsidR="00ED646F">
        <w:tab/>
      </w:r>
      <w:r w:rsidR="00ED646F">
        <w:tab/>
      </w:r>
      <w:hyperlink r:id="rId30" w:history="1">
        <w:r w:rsidRPr="005A6EBA">
          <w:rPr>
            <w:rStyle w:val="Hyperlink"/>
          </w:rPr>
          <w:t>CBurns@sgws.com</w:t>
        </w:r>
      </w:hyperlink>
    </w:p>
    <w:p w14:paraId="4453493A" w14:textId="7572BC88" w:rsidR="00FF05F7" w:rsidRDefault="00FF05F7" w:rsidP="0034733F">
      <w:pPr>
        <w:pStyle w:val="ListParagraph"/>
        <w:numPr>
          <w:ilvl w:val="0"/>
          <w:numId w:val="18"/>
        </w:numPr>
        <w:spacing w:after="0"/>
      </w:pPr>
      <w:r w:rsidRPr="00FF05F7">
        <w:t>Victoria Cooksey</w:t>
      </w:r>
      <w:r>
        <w:t xml:space="preserve"> </w:t>
      </w:r>
      <w:r w:rsidR="00ED646F">
        <w:tab/>
      </w:r>
      <w:r w:rsidR="00ED646F">
        <w:tab/>
      </w:r>
      <w:hyperlink r:id="rId31" w:history="1">
        <w:r w:rsidRPr="005A6EBA">
          <w:rPr>
            <w:rStyle w:val="Hyperlink"/>
          </w:rPr>
          <w:t>victoria.cooksey@sgws.com</w:t>
        </w:r>
      </w:hyperlink>
    </w:p>
    <w:p w14:paraId="29508C1C" w14:textId="5D995715" w:rsidR="00FF05F7" w:rsidRDefault="00FF05F7" w:rsidP="0034733F">
      <w:pPr>
        <w:pStyle w:val="ListParagraph"/>
        <w:numPr>
          <w:ilvl w:val="0"/>
          <w:numId w:val="18"/>
        </w:numPr>
        <w:spacing w:after="0"/>
      </w:pPr>
      <w:r w:rsidRPr="00FF05F7">
        <w:t>Chris J Har</w:t>
      </w:r>
      <w:r>
        <w:t xml:space="preserve">ris </w:t>
      </w:r>
      <w:r w:rsidR="00ED646F">
        <w:tab/>
      </w:r>
      <w:r w:rsidR="00ED646F">
        <w:tab/>
      </w:r>
      <w:hyperlink r:id="rId32" w:history="1">
        <w:r w:rsidRPr="005A6EBA">
          <w:rPr>
            <w:rStyle w:val="Hyperlink"/>
          </w:rPr>
          <w:t>christopherj.harris@sgws.com</w:t>
        </w:r>
      </w:hyperlink>
    </w:p>
    <w:p w14:paraId="0BEB62B8" w14:textId="69A51DFA" w:rsidR="00FF05F7" w:rsidRDefault="00FF05F7" w:rsidP="0034733F">
      <w:pPr>
        <w:pStyle w:val="ListParagraph"/>
        <w:numPr>
          <w:ilvl w:val="0"/>
          <w:numId w:val="18"/>
        </w:numPr>
        <w:spacing w:after="0"/>
      </w:pPr>
      <w:r>
        <w:t xml:space="preserve">Robin Rank </w:t>
      </w:r>
      <w:r w:rsidR="00ED646F">
        <w:tab/>
      </w:r>
      <w:r w:rsidR="00ED646F">
        <w:tab/>
      </w:r>
      <w:hyperlink r:id="rId33" w:history="1">
        <w:r w:rsidRPr="005A6EBA">
          <w:rPr>
            <w:rStyle w:val="Hyperlink"/>
          </w:rPr>
          <w:t>Robin.Rank@sgws.com</w:t>
        </w:r>
      </w:hyperlink>
    </w:p>
    <w:p w14:paraId="6F5802B4" w14:textId="50DEE37C" w:rsidR="00FF05F7" w:rsidRDefault="00FF05F7" w:rsidP="0034733F">
      <w:pPr>
        <w:pStyle w:val="ListParagraph"/>
        <w:numPr>
          <w:ilvl w:val="0"/>
          <w:numId w:val="18"/>
        </w:numPr>
        <w:spacing w:after="0"/>
      </w:pPr>
      <w:r>
        <w:t xml:space="preserve">Elizabeth Mitchell </w:t>
      </w:r>
      <w:r w:rsidR="00ED646F">
        <w:tab/>
      </w:r>
      <w:hyperlink r:id="rId34" w:history="1">
        <w:r w:rsidRPr="005A6EBA">
          <w:rPr>
            <w:rStyle w:val="Hyperlink"/>
          </w:rPr>
          <w:t>EMitchell@sgws.com</w:t>
        </w:r>
      </w:hyperlink>
    </w:p>
    <w:p w14:paraId="7FD43799" w14:textId="12E4D6FD" w:rsidR="0024040A" w:rsidRDefault="00862CB2" w:rsidP="0034733F">
      <w:pPr>
        <w:pStyle w:val="ListParagraph"/>
        <w:numPr>
          <w:ilvl w:val="0"/>
          <w:numId w:val="18"/>
        </w:numPr>
        <w:spacing w:after="0"/>
      </w:pPr>
      <w:r>
        <w:t xml:space="preserve">Yvonne Paiz </w:t>
      </w:r>
      <w:r w:rsidR="00ED646F">
        <w:tab/>
      </w:r>
      <w:r w:rsidR="00ED646F">
        <w:tab/>
      </w:r>
      <w:hyperlink r:id="rId35" w:history="1">
        <w:r w:rsidRPr="005A6EBA">
          <w:rPr>
            <w:rStyle w:val="Hyperlink"/>
          </w:rPr>
          <w:t>Yvonne.Paiz@sgws.com</w:t>
        </w:r>
      </w:hyperlink>
    </w:p>
    <w:p w14:paraId="36B64E28" w14:textId="5C692280" w:rsidR="002F6FB8" w:rsidRPr="00480F5F" w:rsidRDefault="002F6FB8" w:rsidP="004E59C7">
      <w:pPr>
        <w:pStyle w:val="Heading4"/>
      </w:pPr>
      <w:r w:rsidRPr="00480F5F">
        <w:t>Louisiana</w:t>
      </w:r>
      <w:bookmarkEnd w:id="42"/>
    </w:p>
    <w:p w14:paraId="0AE12888" w14:textId="38ABC7A5" w:rsidR="002F6FB8" w:rsidRPr="006D70BB" w:rsidRDefault="002F6FB8" w:rsidP="0034733F">
      <w:pPr>
        <w:pStyle w:val="ListParagraph"/>
        <w:numPr>
          <w:ilvl w:val="0"/>
          <w:numId w:val="12"/>
        </w:numPr>
        <w:spacing w:after="0"/>
        <w:rPr>
          <w:rFonts w:eastAsia="Times New Roman" w:cstheme="minorHAnsi"/>
          <w:szCs w:val="20"/>
        </w:rPr>
      </w:pPr>
      <w:r w:rsidRPr="006D70BB">
        <w:rPr>
          <w:rFonts w:eastAsia="Times New Roman" w:cstheme="minorHAnsi"/>
          <w:szCs w:val="20"/>
        </w:rPr>
        <w:t xml:space="preserve">Michael </w:t>
      </w:r>
      <w:proofErr w:type="gramStart"/>
      <w:r w:rsidRPr="006D70BB">
        <w:rPr>
          <w:rFonts w:eastAsia="Times New Roman" w:cstheme="minorHAnsi"/>
          <w:szCs w:val="20"/>
        </w:rPr>
        <w:t>Slater</w:t>
      </w:r>
      <w:r>
        <w:rPr>
          <w:rFonts w:eastAsia="Times New Roman" w:cstheme="minorHAnsi"/>
          <w:szCs w:val="20"/>
        </w:rPr>
        <w:t xml:space="preserve">  </w:t>
      </w:r>
      <w:r w:rsidR="00ED646F">
        <w:rPr>
          <w:rFonts w:eastAsia="Times New Roman" w:cstheme="minorHAnsi"/>
          <w:szCs w:val="20"/>
        </w:rPr>
        <w:tab/>
      </w:r>
      <w:proofErr w:type="gramEnd"/>
      <w:r w:rsidR="00ED646F">
        <w:rPr>
          <w:rFonts w:eastAsia="Times New Roman" w:cstheme="minorHAnsi"/>
          <w:szCs w:val="20"/>
        </w:rPr>
        <w:tab/>
      </w:r>
      <w:hyperlink r:id="rId36" w:history="1">
        <w:r w:rsidRPr="000F375C">
          <w:rPr>
            <w:rStyle w:val="Hyperlink"/>
            <w:rFonts w:eastAsiaTheme="majorEastAsia" w:cstheme="minorHAnsi"/>
            <w:szCs w:val="20"/>
          </w:rPr>
          <w:t>Michael.Slater@sgws.com</w:t>
        </w:r>
      </w:hyperlink>
      <w:r>
        <w:rPr>
          <w:rFonts w:eastAsiaTheme="majorEastAsia" w:cstheme="minorHAnsi"/>
          <w:bCs/>
          <w:szCs w:val="20"/>
        </w:rPr>
        <w:t xml:space="preserve"> </w:t>
      </w:r>
    </w:p>
    <w:p w14:paraId="7ADCA545" w14:textId="2D09F520" w:rsidR="002F6FB8" w:rsidRPr="006D70BB" w:rsidRDefault="002F6FB8" w:rsidP="0034733F">
      <w:pPr>
        <w:pStyle w:val="ListParagraph"/>
        <w:numPr>
          <w:ilvl w:val="0"/>
          <w:numId w:val="12"/>
        </w:numPr>
        <w:spacing w:after="0"/>
        <w:rPr>
          <w:rFonts w:eastAsia="Times New Roman" w:cstheme="minorHAnsi"/>
          <w:szCs w:val="20"/>
        </w:rPr>
      </w:pPr>
      <w:r w:rsidRPr="006D70BB">
        <w:rPr>
          <w:rFonts w:eastAsia="Times New Roman" w:cstheme="minorHAnsi"/>
          <w:szCs w:val="20"/>
        </w:rPr>
        <w:t>Juliana Purcello</w:t>
      </w:r>
      <w:r>
        <w:rPr>
          <w:rFonts w:eastAsia="Times New Roman" w:cstheme="minorHAnsi"/>
          <w:szCs w:val="20"/>
        </w:rPr>
        <w:t xml:space="preserve"> </w:t>
      </w:r>
      <w:r w:rsidR="00ED646F">
        <w:rPr>
          <w:rFonts w:eastAsia="Times New Roman" w:cstheme="minorHAnsi"/>
          <w:szCs w:val="20"/>
        </w:rPr>
        <w:tab/>
      </w:r>
      <w:r w:rsidR="00ED646F">
        <w:rPr>
          <w:rFonts w:eastAsia="Times New Roman" w:cstheme="minorHAnsi"/>
          <w:szCs w:val="20"/>
        </w:rPr>
        <w:tab/>
      </w:r>
      <w:hyperlink r:id="rId37" w:history="1">
        <w:r w:rsidRPr="000F375C">
          <w:rPr>
            <w:rStyle w:val="Hyperlink"/>
            <w:rFonts w:eastAsiaTheme="majorEastAsia" w:cstheme="minorHAnsi"/>
            <w:szCs w:val="20"/>
          </w:rPr>
          <w:t>Juliana.Purcello@sgws.com</w:t>
        </w:r>
      </w:hyperlink>
      <w:r>
        <w:rPr>
          <w:rFonts w:eastAsiaTheme="majorEastAsia" w:cstheme="minorHAnsi"/>
          <w:bCs/>
          <w:szCs w:val="20"/>
        </w:rPr>
        <w:t xml:space="preserve">  </w:t>
      </w:r>
    </w:p>
    <w:p w14:paraId="7DBD4D49" w14:textId="3F49502B" w:rsidR="002F6FB8" w:rsidRPr="006D70BB" w:rsidRDefault="002F6FB8" w:rsidP="0034733F">
      <w:pPr>
        <w:pStyle w:val="ListParagraph"/>
        <w:numPr>
          <w:ilvl w:val="0"/>
          <w:numId w:val="12"/>
        </w:numPr>
        <w:spacing w:after="0"/>
        <w:rPr>
          <w:rFonts w:eastAsia="Times New Roman" w:cstheme="minorHAnsi"/>
          <w:szCs w:val="20"/>
        </w:rPr>
      </w:pPr>
      <w:r w:rsidRPr="006D70BB">
        <w:rPr>
          <w:rFonts w:eastAsia="Times New Roman" w:cstheme="minorHAnsi"/>
          <w:szCs w:val="20"/>
        </w:rPr>
        <w:t>Colin Davis-</w:t>
      </w:r>
      <w:proofErr w:type="gramStart"/>
      <w:r w:rsidRPr="006D70BB">
        <w:rPr>
          <w:rFonts w:eastAsia="Times New Roman" w:cstheme="minorHAnsi"/>
          <w:szCs w:val="20"/>
        </w:rPr>
        <w:t>McElligatt</w:t>
      </w:r>
      <w:r>
        <w:rPr>
          <w:rFonts w:eastAsia="Times New Roman" w:cstheme="minorHAnsi"/>
          <w:szCs w:val="20"/>
        </w:rPr>
        <w:t xml:space="preserve">  </w:t>
      </w:r>
      <w:r w:rsidR="00ED646F">
        <w:rPr>
          <w:rFonts w:eastAsia="Times New Roman" w:cstheme="minorHAnsi"/>
          <w:szCs w:val="20"/>
        </w:rPr>
        <w:tab/>
      </w:r>
      <w:proofErr w:type="gramEnd"/>
      <w:r w:rsidR="00156AC8">
        <w:fldChar w:fldCharType="begin"/>
      </w:r>
      <w:r w:rsidR="00156AC8">
        <w:instrText xml:space="preserve"> HYPERLINK "mailto:colin.mcelligatt@sgws.com" </w:instrText>
      </w:r>
      <w:r w:rsidR="00156AC8">
        <w:fldChar w:fldCharType="separate"/>
      </w:r>
      <w:r w:rsidRPr="000F375C">
        <w:rPr>
          <w:rStyle w:val="Hyperlink"/>
          <w:rFonts w:eastAsiaTheme="majorEastAsia" w:cstheme="minorHAnsi"/>
          <w:szCs w:val="20"/>
        </w:rPr>
        <w:t>colin.mcelligatt@sgws.com</w:t>
      </w:r>
      <w:r w:rsidR="00156AC8">
        <w:rPr>
          <w:rStyle w:val="Hyperlink"/>
          <w:rFonts w:eastAsiaTheme="majorEastAsia" w:cstheme="minorHAnsi"/>
          <w:szCs w:val="20"/>
        </w:rPr>
        <w:fldChar w:fldCharType="end"/>
      </w:r>
      <w:r>
        <w:rPr>
          <w:rFonts w:eastAsiaTheme="majorEastAsia" w:cstheme="minorHAnsi"/>
          <w:bCs/>
          <w:szCs w:val="20"/>
        </w:rPr>
        <w:t xml:space="preserve">  </w:t>
      </w:r>
    </w:p>
    <w:p w14:paraId="624AE839" w14:textId="4DDF522F" w:rsidR="002F6FB8" w:rsidRPr="006D70BB" w:rsidRDefault="002F6FB8" w:rsidP="0034733F">
      <w:pPr>
        <w:pStyle w:val="ListParagraph"/>
        <w:numPr>
          <w:ilvl w:val="0"/>
          <w:numId w:val="12"/>
        </w:numPr>
        <w:spacing w:after="0"/>
        <w:rPr>
          <w:rFonts w:eastAsia="Times New Roman" w:cstheme="minorHAnsi"/>
          <w:szCs w:val="20"/>
        </w:rPr>
      </w:pPr>
      <w:r w:rsidRPr="006D70BB">
        <w:rPr>
          <w:rFonts w:eastAsia="Times New Roman" w:cstheme="minorHAnsi"/>
          <w:szCs w:val="20"/>
        </w:rPr>
        <w:t xml:space="preserve">Lisa </w:t>
      </w:r>
      <w:proofErr w:type="gramStart"/>
      <w:r w:rsidRPr="006D70BB">
        <w:rPr>
          <w:rFonts w:eastAsia="Times New Roman" w:cstheme="minorHAnsi"/>
          <w:szCs w:val="20"/>
        </w:rPr>
        <w:t>Ackoury</w:t>
      </w:r>
      <w:r>
        <w:rPr>
          <w:rFonts w:eastAsia="Times New Roman" w:cstheme="minorHAnsi"/>
          <w:szCs w:val="20"/>
        </w:rPr>
        <w:t xml:space="preserve">  </w:t>
      </w:r>
      <w:r w:rsidR="00ED646F">
        <w:rPr>
          <w:rFonts w:eastAsia="Times New Roman" w:cstheme="minorHAnsi"/>
          <w:szCs w:val="20"/>
        </w:rPr>
        <w:tab/>
      </w:r>
      <w:proofErr w:type="gramEnd"/>
      <w:r w:rsidR="00ED646F">
        <w:rPr>
          <w:rFonts w:eastAsia="Times New Roman" w:cstheme="minorHAnsi"/>
          <w:szCs w:val="20"/>
        </w:rPr>
        <w:tab/>
      </w:r>
      <w:hyperlink r:id="rId38" w:history="1">
        <w:r w:rsidRPr="000F375C">
          <w:rPr>
            <w:rStyle w:val="Hyperlink"/>
            <w:rFonts w:eastAsiaTheme="majorEastAsia" w:cstheme="minorHAnsi"/>
            <w:szCs w:val="20"/>
          </w:rPr>
          <w:t>LAckoury@sgws.com</w:t>
        </w:r>
      </w:hyperlink>
      <w:r>
        <w:rPr>
          <w:rFonts w:eastAsiaTheme="majorEastAsia" w:cstheme="minorHAnsi"/>
          <w:bCs/>
          <w:szCs w:val="20"/>
        </w:rPr>
        <w:t xml:space="preserve">  </w:t>
      </w:r>
    </w:p>
    <w:p w14:paraId="6EBBB28A" w14:textId="79961540" w:rsidR="002F6FB8" w:rsidRPr="006D70BB" w:rsidRDefault="002F6FB8" w:rsidP="0034733F">
      <w:pPr>
        <w:pStyle w:val="ListParagraph"/>
        <w:numPr>
          <w:ilvl w:val="0"/>
          <w:numId w:val="12"/>
        </w:numPr>
        <w:spacing w:after="0"/>
        <w:rPr>
          <w:rFonts w:eastAsia="Times New Roman" w:cstheme="minorHAnsi"/>
          <w:szCs w:val="20"/>
        </w:rPr>
      </w:pPr>
      <w:r w:rsidRPr="006D70BB">
        <w:rPr>
          <w:rFonts w:eastAsia="Times New Roman" w:cstheme="minorHAnsi"/>
          <w:szCs w:val="20"/>
        </w:rPr>
        <w:t xml:space="preserve">Blaine </w:t>
      </w:r>
      <w:proofErr w:type="gramStart"/>
      <w:r w:rsidRPr="006D70BB">
        <w:rPr>
          <w:rFonts w:eastAsia="Times New Roman" w:cstheme="minorHAnsi"/>
          <w:szCs w:val="20"/>
        </w:rPr>
        <w:t>Bennett</w:t>
      </w:r>
      <w:r>
        <w:rPr>
          <w:rFonts w:eastAsia="Times New Roman" w:cstheme="minorHAnsi"/>
          <w:szCs w:val="20"/>
        </w:rPr>
        <w:t xml:space="preserve">  </w:t>
      </w:r>
      <w:r w:rsidR="00ED646F">
        <w:rPr>
          <w:rFonts w:eastAsia="Times New Roman" w:cstheme="minorHAnsi"/>
          <w:szCs w:val="20"/>
        </w:rPr>
        <w:tab/>
      </w:r>
      <w:proofErr w:type="gramEnd"/>
      <w:r w:rsidR="00ED646F">
        <w:rPr>
          <w:rFonts w:eastAsia="Times New Roman" w:cstheme="minorHAnsi"/>
          <w:szCs w:val="20"/>
        </w:rPr>
        <w:tab/>
      </w:r>
      <w:hyperlink r:id="rId39" w:history="1">
        <w:r w:rsidRPr="000F375C">
          <w:rPr>
            <w:rStyle w:val="Hyperlink"/>
            <w:rFonts w:eastAsiaTheme="majorEastAsia" w:cstheme="minorHAnsi"/>
            <w:szCs w:val="20"/>
          </w:rPr>
          <w:t>Blaine.Bennett@sgws.com</w:t>
        </w:r>
      </w:hyperlink>
      <w:r>
        <w:rPr>
          <w:rFonts w:eastAsiaTheme="majorEastAsia" w:cstheme="minorHAnsi"/>
          <w:bCs/>
          <w:szCs w:val="20"/>
        </w:rPr>
        <w:t xml:space="preserve">  </w:t>
      </w:r>
    </w:p>
    <w:p w14:paraId="31BD3E30" w14:textId="3D051F88" w:rsidR="002F6FB8" w:rsidRPr="006D70BB" w:rsidRDefault="002F6FB8" w:rsidP="0034733F">
      <w:pPr>
        <w:pStyle w:val="ListParagraph"/>
        <w:numPr>
          <w:ilvl w:val="0"/>
          <w:numId w:val="12"/>
        </w:numPr>
        <w:spacing w:after="0"/>
        <w:rPr>
          <w:rFonts w:eastAsia="Times New Roman" w:cstheme="minorHAnsi"/>
          <w:szCs w:val="20"/>
        </w:rPr>
      </w:pPr>
      <w:r w:rsidRPr="006D70BB">
        <w:rPr>
          <w:rFonts w:eastAsia="Times New Roman" w:cstheme="minorHAnsi"/>
          <w:szCs w:val="20"/>
        </w:rPr>
        <w:t xml:space="preserve">Debra </w:t>
      </w:r>
      <w:proofErr w:type="gramStart"/>
      <w:r w:rsidRPr="006D70BB">
        <w:rPr>
          <w:rFonts w:eastAsia="Times New Roman" w:cstheme="minorHAnsi"/>
          <w:szCs w:val="20"/>
        </w:rPr>
        <w:t>Hays</w:t>
      </w:r>
      <w:r>
        <w:rPr>
          <w:rFonts w:eastAsia="Times New Roman" w:cstheme="minorHAnsi"/>
          <w:szCs w:val="20"/>
        </w:rPr>
        <w:t xml:space="preserve">  </w:t>
      </w:r>
      <w:r w:rsidR="00ED646F">
        <w:rPr>
          <w:rFonts w:eastAsia="Times New Roman" w:cstheme="minorHAnsi"/>
          <w:szCs w:val="20"/>
        </w:rPr>
        <w:tab/>
      </w:r>
      <w:proofErr w:type="gramEnd"/>
      <w:r w:rsidR="00ED646F">
        <w:rPr>
          <w:rFonts w:eastAsia="Times New Roman" w:cstheme="minorHAnsi"/>
          <w:szCs w:val="20"/>
        </w:rPr>
        <w:tab/>
      </w:r>
      <w:hyperlink r:id="rId40" w:history="1">
        <w:r w:rsidRPr="000F375C">
          <w:rPr>
            <w:rStyle w:val="Hyperlink"/>
            <w:rFonts w:eastAsiaTheme="majorEastAsia" w:cstheme="minorHAnsi"/>
            <w:szCs w:val="20"/>
          </w:rPr>
          <w:t>DHays@sgws.com</w:t>
        </w:r>
      </w:hyperlink>
      <w:r>
        <w:rPr>
          <w:rFonts w:eastAsiaTheme="majorEastAsia" w:cstheme="minorHAnsi"/>
          <w:bCs/>
          <w:szCs w:val="20"/>
        </w:rPr>
        <w:t xml:space="preserve">  </w:t>
      </w:r>
    </w:p>
    <w:p w14:paraId="44077A33" w14:textId="5ACDA158" w:rsidR="002F6FB8" w:rsidRPr="006D70BB" w:rsidRDefault="002F6FB8" w:rsidP="0034733F">
      <w:pPr>
        <w:pStyle w:val="ListParagraph"/>
        <w:numPr>
          <w:ilvl w:val="0"/>
          <w:numId w:val="12"/>
        </w:numPr>
        <w:spacing w:after="0"/>
        <w:rPr>
          <w:rFonts w:eastAsia="Times New Roman" w:cstheme="minorHAnsi"/>
          <w:szCs w:val="20"/>
        </w:rPr>
      </w:pPr>
      <w:r w:rsidRPr="006D70BB">
        <w:rPr>
          <w:rFonts w:eastAsia="Times New Roman" w:cstheme="minorHAnsi"/>
          <w:szCs w:val="20"/>
        </w:rPr>
        <w:t xml:space="preserve">Brian </w:t>
      </w:r>
      <w:proofErr w:type="gramStart"/>
      <w:r w:rsidRPr="006D70BB">
        <w:rPr>
          <w:rFonts w:eastAsia="Times New Roman" w:cstheme="minorHAnsi"/>
          <w:szCs w:val="20"/>
        </w:rPr>
        <w:t>Edgeworth</w:t>
      </w:r>
      <w:r>
        <w:rPr>
          <w:rFonts w:eastAsia="Times New Roman" w:cstheme="minorHAnsi"/>
          <w:szCs w:val="20"/>
        </w:rPr>
        <w:t xml:space="preserve">  </w:t>
      </w:r>
      <w:r w:rsidR="00ED646F">
        <w:rPr>
          <w:rFonts w:eastAsia="Times New Roman" w:cstheme="minorHAnsi"/>
          <w:szCs w:val="20"/>
        </w:rPr>
        <w:tab/>
      </w:r>
      <w:proofErr w:type="gramEnd"/>
      <w:r w:rsidR="00156AC8">
        <w:fldChar w:fldCharType="begin"/>
      </w:r>
      <w:r w:rsidR="00156AC8">
        <w:instrText xml:space="preserve"> HYPERLINK "mailto:brian.edgeworth@sgws.com" </w:instrText>
      </w:r>
      <w:r w:rsidR="00156AC8">
        <w:fldChar w:fldCharType="separate"/>
      </w:r>
      <w:r w:rsidRPr="000F375C">
        <w:rPr>
          <w:rStyle w:val="Hyperlink"/>
          <w:rFonts w:eastAsiaTheme="majorEastAsia" w:cstheme="minorHAnsi"/>
          <w:szCs w:val="20"/>
        </w:rPr>
        <w:t>brian.edgeworth@sgws.com</w:t>
      </w:r>
      <w:r w:rsidR="00156AC8">
        <w:rPr>
          <w:rStyle w:val="Hyperlink"/>
          <w:rFonts w:eastAsiaTheme="majorEastAsia" w:cstheme="minorHAnsi"/>
          <w:szCs w:val="20"/>
        </w:rPr>
        <w:fldChar w:fldCharType="end"/>
      </w:r>
      <w:r>
        <w:rPr>
          <w:rFonts w:eastAsiaTheme="majorEastAsia" w:cstheme="minorHAnsi"/>
          <w:bCs/>
          <w:szCs w:val="20"/>
        </w:rPr>
        <w:t xml:space="preserve">  </w:t>
      </w:r>
    </w:p>
    <w:p w14:paraId="6DE7CA4B" w14:textId="77777777" w:rsidR="002F6FB8" w:rsidRPr="006D70BB" w:rsidRDefault="002F6FB8" w:rsidP="004E59C7">
      <w:pPr>
        <w:pStyle w:val="Heading4"/>
      </w:pPr>
      <w:bookmarkStart w:id="43" w:name="_Toc520124804"/>
      <w:r w:rsidRPr="006D70BB">
        <w:t>Arkansas</w:t>
      </w:r>
      <w:bookmarkEnd w:id="43"/>
    </w:p>
    <w:p w14:paraId="7048A24B" w14:textId="0DE6E16C" w:rsidR="002F6FB8" w:rsidRPr="006D70BB" w:rsidRDefault="002F6FB8" w:rsidP="0034733F">
      <w:pPr>
        <w:pStyle w:val="ListParagraph"/>
        <w:numPr>
          <w:ilvl w:val="0"/>
          <w:numId w:val="13"/>
        </w:numPr>
        <w:spacing w:after="0"/>
        <w:rPr>
          <w:rFonts w:cstheme="minorHAnsi"/>
          <w:szCs w:val="20"/>
        </w:rPr>
      </w:pPr>
      <w:r w:rsidRPr="006D70BB">
        <w:rPr>
          <w:rFonts w:cstheme="minorHAnsi"/>
          <w:szCs w:val="20"/>
        </w:rPr>
        <w:t xml:space="preserve">Emily </w:t>
      </w:r>
      <w:proofErr w:type="gramStart"/>
      <w:r w:rsidRPr="006D70BB">
        <w:rPr>
          <w:rFonts w:cstheme="minorHAnsi"/>
          <w:szCs w:val="20"/>
        </w:rPr>
        <w:t>Hubbard</w:t>
      </w:r>
      <w:r>
        <w:rPr>
          <w:rFonts w:cstheme="minorHAnsi"/>
          <w:szCs w:val="20"/>
        </w:rPr>
        <w:t xml:space="preserve">  </w:t>
      </w:r>
      <w:r w:rsidR="00ED646F">
        <w:rPr>
          <w:rFonts w:cstheme="minorHAnsi"/>
          <w:szCs w:val="20"/>
        </w:rPr>
        <w:tab/>
      </w:r>
      <w:proofErr w:type="gramEnd"/>
      <w:r w:rsidR="00ED646F">
        <w:rPr>
          <w:rFonts w:cstheme="minorHAnsi"/>
          <w:szCs w:val="20"/>
        </w:rPr>
        <w:tab/>
      </w:r>
      <w:hyperlink r:id="rId41" w:history="1">
        <w:r w:rsidRPr="000F375C">
          <w:rPr>
            <w:rStyle w:val="Hyperlink"/>
            <w:rFonts w:eastAsiaTheme="majorEastAsia" w:cstheme="minorHAnsi"/>
            <w:szCs w:val="20"/>
          </w:rPr>
          <w:t>Emily.Hubbard@sgws.com</w:t>
        </w:r>
      </w:hyperlink>
      <w:r>
        <w:rPr>
          <w:rFonts w:eastAsiaTheme="majorEastAsia" w:cstheme="minorHAnsi"/>
          <w:bCs/>
          <w:szCs w:val="20"/>
        </w:rPr>
        <w:t xml:space="preserve">  </w:t>
      </w:r>
    </w:p>
    <w:p w14:paraId="2D870B9C" w14:textId="2FA53DE3" w:rsidR="002F6FB8" w:rsidRPr="006D70BB" w:rsidRDefault="002F6FB8" w:rsidP="0034733F">
      <w:pPr>
        <w:pStyle w:val="ListParagraph"/>
        <w:numPr>
          <w:ilvl w:val="0"/>
          <w:numId w:val="13"/>
        </w:numPr>
        <w:spacing w:after="0"/>
        <w:rPr>
          <w:rFonts w:cstheme="minorHAnsi"/>
          <w:szCs w:val="20"/>
        </w:rPr>
      </w:pPr>
      <w:r w:rsidRPr="006D70BB">
        <w:rPr>
          <w:rFonts w:cstheme="minorHAnsi"/>
          <w:szCs w:val="20"/>
        </w:rPr>
        <w:t xml:space="preserve">Kim </w:t>
      </w:r>
      <w:proofErr w:type="gramStart"/>
      <w:r w:rsidRPr="006D70BB">
        <w:rPr>
          <w:rFonts w:cstheme="minorHAnsi"/>
          <w:szCs w:val="20"/>
        </w:rPr>
        <w:t>Lemmons</w:t>
      </w:r>
      <w:r>
        <w:rPr>
          <w:rFonts w:cstheme="minorHAnsi"/>
          <w:szCs w:val="20"/>
        </w:rPr>
        <w:t xml:space="preserve">  </w:t>
      </w:r>
      <w:r w:rsidR="00ED646F">
        <w:rPr>
          <w:rFonts w:cstheme="minorHAnsi"/>
          <w:szCs w:val="20"/>
        </w:rPr>
        <w:tab/>
      </w:r>
      <w:proofErr w:type="gramEnd"/>
      <w:r w:rsidR="00ED646F">
        <w:rPr>
          <w:rFonts w:cstheme="minorHAnsi"/>
          <w:szCs w:val="20"/>
        </w:rPr>
        <w:tab/>
      </w:r>
      <w:hyperlink r:id="rId42" w:history="1">
        <w:r w:rsidRPr="000F375C">
          <w:rPr>
            <w:rStyle w:val="Hyperlink"/>
            <w:rFonts w:eastAsiaTheme="majorEastAsia" w:cstheme="minorHAnsi"/>
            <w:szCs w:val="20"/>
          </w:rPr>
          <w:t>Kimberly.Lemmons@sgws.com</w:t>
        </w:r>
      </w:hyperlink>
      <w:r>
        <w:rPr>
          <w:rFonts w:eastAsiaTheme="majorEastAsia" w:cstheme="minorHAnsi"/>
          <w:bCs/>
          <w:szCs w:val="20"/>
        </w:rPr>
        <w:t xml:space="preserve">  </w:t>
      </w:r>
    </w:p>
    <w:p w14:paraId="30D53CF5" w14:textId="736B4CEC" w:rsidR="002F6FB8" w:rsidRPr="006D70BB" w:rsidRDefault="002F6FB8" w:rsidP="0034733F">
      <w:pPr>
        <w:pStyle w:val="ListParagraph"/>
        <w:numPr>
          <w:ilvl w:val="0"/>
          <w:numId w:val="13"/>
        </w:numPr>
        <w:spacing w:after="0"/>
        <w:rPr>
          <w:rFonts w:cstheme="minorHAnsi"/>
          <w:szCs w:val="20"/>
        </w:rPr>
      </w:pPr>
      <w:r w:rsidRPr="006D70BB">
        <w:rPr>
          <w:rFonts w:cstheme="minorHAnsi"/>
          <w:szCs w:val="20"/>
        </w:rPr>
        <w:t xml:space="preserve">Sarah </w:t>
      </w:r>
      <w:proofErr w:type="gramStart"/>
      <w:r w:rsidRPr="006D70BB">
        <w:rPr>
          <w:rFonts w:cstheme="minorHAnsi"/>
          <w:szCs w:val="20"/>
        </w:rPr>
        <w:t>Craig</w:t>
      </w:r>
      <w:r>
        <w:rPr>
          <w:rFonts w:cstheme="minorHAnsi"/>
          <w:szCs w:val="20"/>
        </w:rPr>
        <w:t xml:space="preserve">  </w:t>
      </w:r>
      <w:r w:rsidR="00ED646F">
        <w:rPr>
          <w:rFonts w:cstheme="minorHAnsi"/>
          <w:szCs w:val="20"/>
        </w:rPr>
        <w:tab/>
      </w:r>
      <w:proofErr w:type="gramEnd"/>
      <w:r w:rsidR="00ED646F">
        <w:rPr>
          <w:rFonts w:cstheme="minorHAnsi"/>
          <w:szCs w:val="20"/>
        </w:rPr>
        <w:tab/>
      </w:r>
      <w:hyperlink r:id="rId43" w:history="1">
        <w:r w:rsidR="004B51A5" w:rsidRPr="000F375C">
          <w:rPr>
            <w:rStyle w:val="Hyperlink"/>
            <w:rFonts w:eastAsiaTheme="majorEastAsia" w:cstheme="minorHAnsi"/>
            <w:szCs w:val="20"/>
          </w:rPr>
          <w:t>sarah.craig@sgws.com</w:t>
        </w:r>
      </w:hyperlink>
      <w:r w:rsidR="004B51A5">
        <w:rPr>
          <w:rFonts w:eastAsiaTheme="majorEastAsia" w:cstheme="minorHAnsi"/>
          <w:bCs/>
          <w:szCs w:val="20"/>
        </w:rPr>
        <w:t xml:space="preserve">  </w:t>
      </w:r>
    </w:p>
    <w:p w14:paraId="7F90624F" w14:textId="74AE50EB" w:rsidR="002F6FB8" w:rsidRPr="006D70BB" w:rsidRDefault="002F6FB8" w:rsidP="0034733F">
      <w:pPr>
        <w:pStyle w:val="ListParagraph"/>
        <w:numPr>
          <w:ilvl w:val="0"/>
          <w:numId w:val="13"/>
        </w:numPr>
        <w:spacing w:after="0"/>
        <w:rPr>
          <w:rFonts w:cstheme="minorHAnsi"/>
          <w:szCs w:val="20"/>
        </w:rPr>
      </w:pPr>
      <w:r w:rsidRPr="006D70BB">
        <w:rPr>
          <w:rFonts w:cstheme="minorHAnsi"/>
          <w:szCs w:val="20"/>
        </w:rPr>
        <w:t xml:space="preserve">Tanya </w:t>
      </w:r>
      <w:proofErr w:type="gramStart"/>
      <w:r w:rsidRPr="006D70BB">
        <w:rPr>
          <w:rFonts w:cstheme="minorHAnsi"/>
          <w:szCs w:val="20"/>
        </w:rPr>
        <w:t>Baxter</w:t>
      </w:r>
      <w:r w:rsidR="004B51A5">
        <w:rPr>
          <w:rFonts w:cstheme="minorHAnsi"/>
          <w:szCs w:val="20"/>
        </w:rPr>
        <w:t xml:space="preserve">  </w:t>
      </w:r>
      <w:r w:rsidR="00ED646F">
        <w:rPr>
          <w:rFonts w:cstheme="minorHAnsi"/>
          <w:szCs w:val="20"/>
        </w:rPr>
        <w:tab/>
      </w:r>
      <w:proofErr w:type="gramEnd"/>
      <w:r w:rsidR="00ED646F">
        <w:rPr>
          <w:rFonts w:cstheme="minorHAnsi"/>
          <w:szCs w:val="20"/>
        </w:rPr>
        <w:tab/>
      </w:r>
      <w:hyperlink r:id="rId44" w:history="1">
        <w:r w:rsidR="004B51A5" w:rsidRPr="000F375C">
          <w:rPr>
            <w:rStyle w:val="Hyperlink"/>
            <w:rFonts w:eastAsiaTheme="majorEastAsia" w:cstheme="minorHAnsi"/>
            <w:szCs w:val="20"/>
          </w:rPr>
          <w:t>TBaxter@sgws.com</w:t>
        </w:r>
      </w:hyperlink>
      <w:r w:rsidR="004B51A5">
        <w:rPr>
          <w:rFonts w:eastAsiaTheme="majorEastAsia" w:cstheme="minorHAnsi"/>
          <w:bCs/>
          <w:szCs w:val="20"/>
        </w:rPr>
        <w:t xml:space="preserve">  </w:t>
      </w:r>
    </w:p>
    <w:p w14:paraId="611872B3" w14:textId="77777777" w:rsidR="002F6FB8" w:rsidRPr="006D70BB" w:rsidRDefault="002F6FB8" w:rsidP="004E59C7">
      <w:pPr>
        <w:pStyle w:val="Heading4"/>
      </w:pPr>
      <w:bookmarkStart w:id="44" w:name="_Toc520124805"/>
      <w:r w:rsidRPr="006D70BB">
        <w:t>Missouri</w:t>
      </w:r>
      <w:bookmarkEnd w:id="44"/>
    </w:p>
    <w:p w14:paraId="01F51C91" w14:textId="719D3B98" w:rsidR="002F6FB8" w:rsidRPr="006D70BB" w:rsidRDefault="002F6FB8" w:rsidP="0034733F">
      <w:pPr>
        <w:pStyle w:val="ListParagraph"/>
        <w:numPr>
          <w:ilvl w:val="0"/>
          <w:numId w:val="14"/>
        </w:numPr>
        <w:spacing w:after="0"/>
        <w:rPr>
          <w:rFonts w:cstheme="minorHAnsi"/>
        </w:rPr>
      </w:pPr>
      <w:r w:rsidRPr="006D70BB">
        <w:rPr>
          <w:rFonts w:cstheme="minorHAnsi"/>
        </w:rPr>
        <w:t xml:space="preserve">Lisa </w:t>
      </w:r>
      <w:proofErr w:type="gramStart"/>
      <w:r w:rsidRPr="006D70BB">
        <w:rPr>
          <w:rFonts w:cstheme="minorHAnsi"/>
        </w:rPr>
        <w:t>Ligon</w:t>
      </w:r>
      <w:r>
        <w:rPr>
          <w:rFonts w:cstheme="minorHAnsi"/>
        </w:rPr>
        <w:t xml:space="preserve">  </w:t>
      </w:r>
      <w:r w:rsidR="00ED646F">
        <w:rPr>
          <w:rFonts w:cstheme="minorHAnsi"/>
        </w:rPr>
        <w:tab/>
      </w:r>
      <w:proofErr w:type="gramEnd"/>
      <w:r w:rsidR="00ED646F">
        <w:rPr>
          <w:rFonts w:cstheme="minorHAnsi"/>
        </w:rPr>
        <w:tab/>
      </w:r>
      <w:hyperlink r:id="rId45" w:history="1">
        <w:r w:rsidRPr="000F375C">
          <w:rPr>
            <w:rStyle w:val="Hyperlink"/>
          </w:rPr>
          <w:t>LLigon@sgws.com</w:t>
        </w:r>
      </w:hyperlink>
      <w:r>
        <w:t xml:space="preserve"> </w:t>
      </w:r>
    </w:p>
    <w:p w14:paraId="33558A7E" w14:textId="198C27BB" w:rsidR="002F6FB8" w:rsidRPr="006D70BB" w:rsidRDefault="002F6FB8" w:rsidP="0034733F">
      <w:pPr>
        <w:pStyle w:val="ListParagraph"/>
        <w:numPr>
          <w:ilvl w:val="0"/>
          <w:numId w:val="14"/>
        </w:numPr>
        <w:spacing w:after="0"/>
        <w:rPr>
          <w:rFonts w:cstheme="minorHAnsi"/>
        </w:rPr>
      </w:pPr>
      <w:r w:rsidRPr="006D70BB">
        <w:rPr>
          <w:rFonts w:cstheme="minorHAnsi"/>
        </w:rPr>
        <w:t xml:space="preserve">Gail </w:t>
      </w:r>
      <w:proofErr w:type="gramStart"/>
      <w:r w:rsidRPr="006D70BB">
        <w:rPr>
          <w:rFonts w:cstheme="minorHAnsi"/>
        </w:rPr>
        <w:t>Bendel</w:t>
      </w:r>
      <w:r>
        <w:rPr>
          <w:rFonts w:cstheme="minorHAnsi"/>
        </w:rPr>
        <w:t xml:space="preserve">  </w:t>
      </w:r>
      <w:r w:rsidR="00ED646F">
        <w:rPr>
          <w:rFonts w:cstheme="minorHAnsi"/>
        </w:rPr>
        <w:tab/>
      </w:r>
      <w:proofErr w:type="gramEnd"/>
      <w:r w:rsidR="00ED646F">
        <w:rPr>
          <w:rFonts w:cstheme="minorHAnsi"/>
        </w:rPr>
        <w:tab/>
      </w:r>
      <w:hyperlink r:id="rId46" w:history="1">
        <w:r w:rsidRPr="000F375C">
          <w:rPr>
            <w:rStyle w:val="Hyperlink"/>
          </w:rPr>
          <w:t>GBendel@sgws.com</w:t>
        </w:r>
      </w:hyperlink>
      <w:r>
        <w:t xml:space="preserve"> </w:t>
      </w:r>
    </w:p>
    <w:p w14:paraId="73AED6DE" w14:textId="40E711A4" w:rsidR="002F6FB8" w:rsidRPr="006D70BB" w:rsidRDefault="002F6FB8" w:rsidP="0034733F">
      <w:pPr>
        <w:pStyle w:val="ListParagraph"/>
        <w:numPr>
          <w:ilvl w:val="0"/>
          <w:numId w:val="14"/>
        </w:numPr>
        <w:spacing w:after="0"/>
        <w:rPr>
          <w:rFonts w:cstheme="minorHAnsi"/>
        </w:rPr>
      </w:pPr>
      <w:r w:rsidRPr="006D70BB">
        <w:rPr>
          <w:rFonts w:cstheme="minorHAnsi"/>
        </w:rPr>
        <w:t xml:space="preserve">Tyler </w:t>
      </w:r>
      <w:proofErr w:type="gramStart"/>
      <w:r w:rsidRPr="006D70BB">
        <w:rPr>
          <w:rFonts w:cstheme="minorHAnsi"/>
        </w:rPr>
        <w:t>Row</w:t>
      </w:r>
      <w:r>
        <w:rPr>
          <w:rFonts w:cstheme="minorHAnsi"/>
        </w:rPr>
        <w:t xml:space="preserve">  </w:t>
      </w:r>
      <w:r w:rsidR="00ED646F">
        <w:rPr>
          <w:rFonts w:cstheme="minorHAnsi"/>
        </w:rPr>
        <w:tab/>
      </w:r>
      <w:proofErr w:type="gramEnd"/>
      <w:r w:rsidR="00ED646F">
        <w:rPr>
          <w:rFonts w:cstheme="minorHAnsi"/>
        </w:rPr>
        <w:tab/>
      </w:r>
      <w:hyperlink r:id="rId47" w:history="1">
        <w:r w:rsidRPr="000F375C">
          <w:rPr>
            <w:rStyle w:val="Hyperlink"/>
          </w:rPr>
          <w:t>Tyler.Row@sgws.com</w:t>
        </w:r>
      </w:hyperlink>
      <w:r>
        <w:t xml:space="preserve"> </w:t>
      </w:r>
    </w:p>
    <w:p w14:paraId="1576045A" w14:textId="125C0B44" w:rsidR="002F6FB8" w:rsidRPr="006D70BB" w:rsidRDefault="002F6FB8" w:rsidP="0034733F">
      <w:pPr>
        <w:pStyle w:val="ListParagraph"/>
        <w:numPr>
          <w:ilvl w:val="0"/>
          <w:numId w:val="14"/>
        </w:numPr>
        <w:spacing w:after="0"/>
        <w:rPr>
          <w:rFonts w:cstheme="minorHAnsi"/>
        </w:rPr>
      </w:pPr>
      <w:r w:rsidRPr="006D70BB">
        <w:rPr>
          <w:rFonts w:cstheme="minorHAnsi"/>
        </w:rPr>
        <w:t xml:space="preserve">Nicole </w:t>
      </w:r>
      <w:proofErr w:type="gramStart"/>
      <w:r w:rsidRPr="006D70BB">
        <w:rPr>
          <w:rFonts w:cstheme="minorHAnsi"/>
        </w:rPr>
        <w:t>Ciocarelli</w:t>
      </w:r>
      <w:r>
        <w:rPr>
          <w:rFonts w:cstheme="minorHAnsi"/>
        </w:rPr>
        <w:t xml:space="preserve">  </w:t>
      </w:r>
      <w:r w:rsidR="00ED646F">
        <w:rPr>
          <w:rFonts w:cstheme="minorHAnsi"/>
        </w:rPr>
        <w:tab/>
      </w:r>
      <w:proofErr w:type="gramEnd"/>
      <w:r w:rsidR="00ED646F">
        <w:rPr>
          <w:rFonts w:cstheme="minorHAnsi"/>
        </w:rPr>
        <w:tab/>
      </w:r>
      <w:hyperlink r:id="rId48" w:history="1">
        <w:r w:rsidRPr="000F375C">
          <w:rPr>
            <w:rStyle w:val="Hyperlink"/>
          </w:rPr>
          <w:t>nicole.ciocarelli@sgws.com</w:t>
        </w:r>
      </w:hyperlink>
      <w:r>
        <w:t xml:space="preserve"> </w:t>
      </w:r>
    </w:p>
    <w:p w14:paraId="6B91B45A" w14:textId="23BB6BB5" w:rsidR="002F6FB8" w:rsidRPr="006D70BB" w:rsidRDefault="002F6FB8" w:rsidP="0034733F">
      <w:pPr>
        <w:pStyle w:val="ListParagraph"/>
        <w:numPr>
          <w:ilvl w:val="0"/>
          <w:numId w:val="14"/>
        </w:numPr>
        <w:spacing w:after="0"/>
        <w:rPr>
          <w:rFonts w:cstheme="minorHAnsi"/>
        </w:rPr>
      </w:pPr>
      <w:r w:rsidRPr="006D70BB">
        <w:rPr>
          <w:rFonts w:cstheme="minorHAnsi"/>
        </w:rPr>
        <w:t xml:space="preserve">Brian </w:t>
      </w:r>
      <w:proofErr w:type="gramStart"/>
      <w:r w:rsidRPr="006D70BB">
        <w:rPr>
          <w:rFonts w:cstheme="minorHAnsi"/>
        </w:rPr>
        <w:t>Collins</w:t>
      </w:r>
      <w:r>
        <w:rPr>
          <w:rFonts w:cstheme="minorHAnsi"/>
        </w:rPr>
        <w:t xml:space="preserve">  </w:t>
      </w:r>
      <w:r w:rsidR="00ED646F">
        <w:rPr>
          <w:rFonts w:cstheme="minorHAnsi"/>
        </w:rPr>
        <w:tab/>
      </w:r>
      <w:proofErr w:type="gramEnd"/>
      <w:r w:rsidR="00ED646F">
        <w:rPr>
          <w:rFonts w:cstheme="minorHAnsi"/>
        </w:rPr>
        <w:tab/>
      </w:r>
      <w:hyperlink r:id="rId49" w:history="1">
        <w:r w:rsidR="00ED646F" w:rsidRPr="00757CE3">
          <w:rPr>
            <w:rStyle w:val="Hyperlink"/>
          </w:rPr>
          <w:t>Brian.Collins@sgws.com</w:t>
        </w:r>
      </w:hyperlink>
      <w:r>
        <w:t xml:space="preserve"> </w:t>
      </w:r>
    </w:p>
    <w:p w14:paraId="4FC0E1B9" w14:textId="77079AC5" w:rsidR="002F6FB8" w:rsidRDefault="002F6FB8" w:rsidP="0034733F">
      <w:pPr>
        <w:pStyle w:val="ListParagraph"/>
        <w:numPr>
          <w:ilvl w:val="0"/>
          <w:numId w:val="14"/>
        </w:numPr>
        <w:spacing w:after="0"/>
        <w:rPr>
          <w:rFonts w:cstheme="minorHAnsi"/>
        </w:rPr>
      </w:pPr>
      <w:r w:rsidRPr="006D70BB">
        <w:rPr>
          <w:rFonts w:cstheme="minorHAnsi"/>
        </w:rPr>
        <w:t>Diana Hinchey</w:t>
      </w:r>
      <w:r>
        <w:rPr>
          <w:rFonts w:cstheme="minorHAnsi"/>
        </w:rPr>
        <w:t xml:space="preserve">   </w:t>
      </w:r>
      <w:r w:rsidR="00ED646F">
        <w:rPr>
          <w:rFonts w:cstheme="minorHAnsi"/>
        </w:rPr>
        <w:tab/>
      </w:r>
      <w:r w:rsidR="00ED646F">
        <w:rPr>
          <w:rFonts w:cstheme="minorHAnsi"/>
        </w:rPr>
        <w:tab/>
      </w:r>
      <w:hyperlink r:id="rId50" w:history="1">
        <w:r w:rsidRPr="000F375C">
          <w:rPr>
            <w:rStyle w:val="Hyperlink"/>
            <w:rFonts w:cstheme="minorHAnsi"/>
          </w:rPr>
          <w:t>DHinchey@sgws.com</w:t>
        </w:r>
      </w:hyperlink>
      <w:r>
        <w:rPr>
          <w:rFonts w:cstheme="minorHAnsi"/>
        </w:rPr>
        <w:t xml:space="preserve"> </w:t>
      </w:r>
    </w:p>
    <w:p w14:paraId="10EB7AF7" w14:textId="34E0EB78" w:rsidR="00ED646F" w:rsidRDefault="00ED646F" w:rsidP="0034733F">
      <w:pPr>
        <w:pStyle w:val="ListParagraph"/>
        <w:numPr>
          <w:ilvl w:val="0"/>
          <w:numId w:val="14"/>
        </w:numPr>
        <w:spacing w:after="0"/>
        <w:rPr>
          <w:rFonts w:cstheme="minorHAnsi"/>
        </w:rPr>
      </w:pPr>
      <w:r>
        <w:rPr>
          <w:rFonts w:cstheme="minorHAnsi"/>
        </w:rPr>
        <w:t xml:space="preserve">Chris J. </w:t>
      </w:r>
      <w:proofErr w:type="gramStart"/>
      <w:r>
        <w:rPr>
          <w:rFonts w:cstheme="minorHAnsi"/>
        </w:rPr>
        <w:t xml:space="preserve">Harris  </w:t>
      </w:r>
      <w:r>
        <w:rPr>
          <w:rFonts w:cstheme="minorHAnsi"/>
        </w:rPr>
        <w:tab/>
      </w:r>
      <w:proofErr w:type="gramEnd"/>
      <w:r>
        <w:rPr>
          <w:rFonts w:cstheme="minorHAnsi"/>
        </w:rPr>
        <w:tab/>
      </w:r>
      <w:hyperlink r:id="rId51" w:history="1">
        <w:r w:rsidRPr="005A6EBA">
          <w:rPr>
            <w:rStyle w:val="Hyperlink"/>
          </w:rPr>
          <w:t>christopherj.harris@sgws.com</w:t>
        </w:r>
      </w:hyperlink>
    </w:p>
    <w:p w14:paraId="74D120D0" w14:textId="77777777" w:rsidR="00ED646F" w:rsidRDefault="00ED646F">
      <w:pPr>
        <w:spacing w:line="276" w:lineRule="auto"/>
        <w:rPr>
          <w:rFonts w:cstheme="minorHAnsi"/>
        </w:rPr>
      </w:pPr>
      <w:r>
        <w:rPr>
          <w:rFonts w:cstheme="minorHAnsi"/>
        </w:rPr>
        <w:br w:type="page"/>
      </w:r>
    </w:p>
    <w:p w14:paraId="01CDDBAB" w14:textId="77777777" w:rsidR="00ED646F" w:rsidRPr="006D70BB" w:rsidRDefault="00ED646F" w:rsidP="00ED646F">
      <w:pPr>
        <w:pStyle w:val="ListParagraph"/>
        <w:spacing w:after="0"/>
        <w:rPr>
          <w:rFonts w:cstheme="minorHAnsi"/>
        </w:rPr>
      </w:pPr>
    </w:p>
    <w:p w14:paraId="35A047F4" w14:textId="77777777" w:rsidR="002F6FB8" w:rsidRPr="006D70BB" w:rsidRDefault="002F6FB8" w:rsidP="004E59C7">
      <w:pPr>
        <w:pStyle w:val="Heading4"/>
      </w:pPr>
      <w:bookmarkStart w:id="45" w:name="_Toc520124806"/>
      <w:r>
        <w:t>Texas</w:t>
      </w:r>
      <w:bookmarkEnd w:id="45"/>
    </w:p>
    <w:p w14:paraId="60F53BFF" w14:textId="5226662B" w:rsidR="002F6FB8" w:rsidRDefault="002F6FB8" w:rsidP="0034733F">
      <w:pPr>
        <w:pStyle w:val="ListParagraph"/>
        <w:numPr>
          <w:ilvl w:val="0"/>
          <w:numId w:val="15"/>
        </w:numPr>
        <w:spacing w:after="0"/>
      </w:pPr>
      <w:r>
        <w:t>Brock Addicks</w:t>
      </w:r>
      <w:r>
        <w:tab/>
      </w:r>
      <w:r w:rsidR="00ED646F">
        <w:tab/>
      </w:r>
      <w:hyperlink r:id="rId52" w:history="1">
        <w:r w:rsidRPr="00B64356">
          <w:rPr>
            <w:rStyle w:val="Hyperlink"/>
          </w:rPr>
          <w:t>BAddicks@sgws.com</w:t>
        </w:r>
      </w:hyperlink>
    </w:p>
    <w:p w14:paraId="3B0B961B" w14:textId="77777777" w:rsidR="002F6FB8" w:rsidRDefault="002F6FB8" w:rsidP="0034733F">
      <w:pPr>
        <w:pStyle w:val="ListParagraph"/>
        <w:numPr>
          <w:ilvl w:val="0"/>
          <w:numId w:val="15"/>
        </w:numPr>
        <w:spacing w:after="0"/>
      </w:pPr>
      <w:r>
        <w:t xml:space="preserve">Jessica Ricks - </w:t>
      </w:r>
      <w:proofErr w:type="spellStart"/>
      <w:r>
        <w:t>Tassell</w:t>
      </w:r>
      <w:proofErr w:type="spellEnd"/>
      <w:r>
        <w:tab/>
      </w:r>
      <w:hyperlink r:id="rId53" w:history="1">
        <w:r w:rsidRPr="00B64356">
          <w:rPr>
            <w:rStyle w:val="Hyperlink"/>
          </w:rPr>
          <w:t>Jessica.Tassell@sgws.com</w:t>
        </w:r>
      </w:hyperlink>
    </w:p>
    <w:p w14:paraId="468A55F0" w14:textId="576FD93C" w:rsidR="002F6FB8" w:rsidRDefault="002F6FB8" w:rsidP="0034733F">
      <w:pPr>
        <w:pStyle w:val="ListParagraph"/>
        <w:numPr>
          <w:ilvl w:val="0"/>
          <w:numId w:val="15"/>
        </w:numPr>
        <w:spacing w:after="0"/>
      </w:pPr>
      <w:r>
        <w:t>Paul Hansen</w:t>
      </w:r>
      <w:r>
        <w:tab/>
      </w:r>
      <w:r w:rsidR="00ED646F">
        <w:tab/>
      </w:r>
      <w:hyperlink r:id="rId54" w:history="1">
        <w:r w:rsidRPr="00B64356">
          <w:rPr>
            <w:rStyle w:val="Hyperlink"/>
          </w:rPr>
          <w:t>Paul.Hansen@sgws.com</w:t>
        </w:r>
      </w:hyperlink>
    </w:p>
    <w:p w14:paraId="440FA0A5" w14:textId="45FD1CBE" w:rsidR="002F6FB8" w:rsidRDefault="002F6FB8" w:rsidP="0034733F">
      <w:pPr>
        <w:pStyle w:val="ListParagraph"/>
        <w:numPr>
          <w:ilvl w:val="0"/>
          <w:numId w:val="15"/>
        </w:numPr>
        <w:spacing w:after="0"/>
      </w:pPr>
      <w:r>
        <w:t>Jim Henk</w:t>
      </w:r>
      <w:r>
        <w:tab/>
      </w:r>
      <w:r w:rsidR="00ED646F">
        <w:tab/>
      </w:r>
      <w:hyperlink r:id="rId55" w:history="1">
        <w:r w:rsidRPr="00B64356">
          <w:rPr>
            <w:rStyle w:val="Hyperlink"/>
          </w:rPr>
          <w:t>JHenk@sgws.com</w:t>
        </w:r>
      </w:hyperlink>
    </w:p>
    <w:p w14:paraId="2692A638" w14:textId="77777777" w:rsidR="002F6FB8" w:rsidRDefault="002F6FB8" w:rsidP="0034733F">
      <w:pPr>
        <w:pStyle w:val="ListParagraph"/>
        <w:numPr>
          <w:ilvl w:val="0"/>
          <w:numId w:val="15"/>
        </w:numPr>
        <w:spacing w:after="0"/>
      </w:pPr>
      <w:r>
        <w:t>Matthew (Matt) Hodson</w:t>
      </w:r>
      <w:r>
        <w:tab/>
      </w:r>
      <w:hyperlink r:id="rId56" w:history="1">
        <w:r w:rsidRPr="00B64356">
          <w:rPr>
            <w:rStyle w:val="Hyperlink"/>
          </w:rPr>
          <w:t>MatthewHodson@sgws.com</w:t>
        </w:r>
      </w:hyperlink>
    </w:p>
    <w:p w14:paraId="62FF88BC" w14:textId="5031771E" w:rsidR="002F6FB8" w:rsidRDefault="002F6FB8" w:rsidP="0034733F">
      <w:pPr>
        <w:pStyle w:val="ListParagraph"/>
        <w:numPr>
          <w:ilvl w:val="0"/>
          <w:numId w:val="15"/>
        </w:numPr>
        <w:spacing w:after="0"/>
      </w:pPr>
      <w:r>
        <w:t>Janet Shawver</w:t>
      </w:r>
      <w:r>
        <w:tab/>
      </w:r>
      <w:r w:rsidR="00ED646F">
        <w:tab/>
      </w:r>
      <w:hyperlink r:id="rId57" w:history="1">
        <w:r w:rsidRPr="00B64356">
          <w:rPr>
            <w:rStyle w:val="Hyperlink"/>
          </w:rPr>
          <w:t>JShawver@sgws.com</w:t>
        </w:r>
      </w:hyperlink>
    </w:p>
    <w:p w14:paraId="002D7EB3" w14:textId="3F419685" w:rsidR="002F6FB8" w:rsidRDefault="002F6FB8" w:rsidP="0034733F">
      <w:pPr>
        <w:pStyle w:val="ListParagraph"/>
        <w:numPr>
          <w:ilvl w:val="0"/>
          <w:numId w:val="15"/>
        </w:numPr>
        <w:spacing w:after="0"/>
      </w:pPr>
      <w:r>
        <w:t>Gabby Villafana</w:t>
      </w:r>
      <w:r>
        <w:tab/>
      </w:r>
      <w:r w:rsidR="00ED646F">
        <w:tab/>
      </w:r>
      <w:hyperlink r:id="rId58" w:history="1">
        <w:r w:rsidRPr="00B64356">
          <w:rPr>
            <w:rStyle w:val="Hyperlink"/>
          </w:rPr>
          <w:t>Gabriela.Villafana@sgws.com</w:t>
        </w:r>
      </w:hyperlink>
    </w:p>
    <w:p w14:paraId="6C6249CE" w14:textId="0BA2F2E6" w:rsidR="002F6FB8" w:rsidRDefault="002F6FB8" w:rsidP="0034733F">
      <w:pPr>
        <w:pStyle w:val="ListParagraph"/>
        <w:numPr>
          <w:ilvl w:val="0"/>
          <w:numId w:val="15"/>
        </w:numPr>
        <w:spacing w:after="0"/>
      </w:pPr>
      <w:r>
        <w:t>Colin McElroy</w:t>
      </w:r>
      <w:r>
        <w:tab/>
      </w:r>
      <w:r w:rsidR="00ED646F">
        <w:tab/>
      </w:r>
      <w:hyperlink r:id="rId59" w:history="1">
        <w:r w:rsidRPr="00B64356">
          <w:rPr>
            <w:rStyle w:val="Hyperlink"/>
          </w:rPr>
          <w:t>Richard.McElroy@sgws.com</w:t>
        </w:r>
      </w:hyperlink>
    </w:p>
    <w:p w14:paraId="11B64732" w14:textId="1C99BE15" w:rsidR="002F6FB8" w:rsidRDefault="002F6FB8" w:rsidP="0034733F">
      <w:pPr>
        <w:pStyle w:val="ListParagraph"/>
        <w:numPr>
          <w:ilvl w:val="0"/>
          <w:numId w:val="15"/>
        </w:numPr>
        <w:spacing w:after="0"/>
      </w:pPr>
      <w:r>
        <w:t>Tracy Kosub</w:t>
      </w:r>
      <w:r>
        <w:tab/>
      </w:r>
      <w:r w:rsidR="00ED646F">
        <w:tab/>
      </w:r>
      <w:hyperlink r:id="rId60" w:history="1">
        <w:r w:rsidRPr="00B64356">
          <w:rPr>
            <w:rStyle w:val="Hyperlink"/>
          </w:rPr>
          <w:t>TKosub@sgws.com</w:t>
        </w:r>
      </w:hyperlink>
    </w:p>
    <w:p w14:paraId="18D6057C" w14:textId="77777777" w:rsidR="002F6FB8" w:rsidRDefault="002F6FB8" w:rsidP="0034733F">
      <w:pPr>
        <w:pStyle w:val="ListParagraph"/>
        <w:numPr>
          <w:ilvl w:val="0"/>
          <w:numId w:val="15"/>
        </w:numPr>
        <w:spacing w:after="0"/>
      </w:pPr>
      <w:proofErr w:type="spellStart"/>
      <w:r>
        <w:t>Kathleena</w:t>
      </w:r>
      <w:proofErr w:type="spellEnd"/>
      <w:r>
        <w:t xml:space="preserve"> (KC) Reneau</w:t>
      </w:r>
      <w:r>
        <w:tab/>
      </w:r>
      <w:hyperlink r:id="rId61" w:history="1">
        <w:r w:rsidRPr="00B64356">
          <w:rPr>
            <w:rStyle w:val="Hyperlink"/>
          </w:rPr>
          <w:t>kathleena.reneau@sgws.com</w:t>
        </w:r>
      </w:hyperlink>
    </w:p>
    <w:p w14:paraId="659D21FD" w14:textId="77777777" w:rsidR="002F6FB8" w:rsidRDefault="002F6FB8" w:rsidP="0034733F">
      <w:pPr>
        <w:pStyle w:val="ListParagraph"/>
        <w:numPr>
          <w:ilvl w:val="0"/>
          <w:numId w:val="15"/>
        </w:numPr>
        <w:spacing w:after="0"/>
      </w:pPr>
      <w:r>
        <w:t>Markus Balderach</w:t>
      </w:r>
      <w:r>
        <w:tab/>
      </w:r>
      <w:hyperlink r:id="rId62" w:history="1">
        <w:r w:rsidRPr="00B64356">
          <w:rPr>
            <w:rStyle w:val="Hyperlink"/>
          </w:rPr>
          <w:t>markus.balderach@sgws.com</w:t>
        </w:r>
      </w:hyperlink>
    </w:p>
    <w:p w14:paraId="582DCCBD" w14:textId="57A66477" w:rsidR="002F6FB8" w:rsidRDefault="002F6FB8" w:rsidP="0034733F">
      <w:pPr>
        <w:pStyle w:val="ListParagraph"/>
        <w:numPr>
          <w:ilvl w:val="0"/>
          <w:numId w:val="15"/>
        </w:numPr>
        <w:spacing w:after="0"/>
      </w:pPr>
      <w:r>
        <w:t xml:space="preserve">Jason Cottle </w:t>
      </w:r>
      <w:r>
        <w:tab/>
      </w:r>
      <w:r w:rsidR="00ED646F">
        <w:tab/>
      </w:r>
      <w:hyperlink r:id="rId63" w:history="1">
        <w:r w:rsidRPr="00B64356">
          <w:rPr>
            <w:rStyle w:val="Hyperlink"/>
          </w:rPr>
          <w:t>JCottle@sgws.com</w:t>
        </w:r>
      </w:hyperlink>
    </w:p>
    <w:p w14:paraId="701442BA" w14:textId="77777777" w:rsidR="002F6FB8" w:rsidRDefault="002F6FB8" w:rsidP="0034733F">
      <w:pPr>
        <w:pStyle w:val="ListParagraph"/>
        <w:numPr>
          <w:ilvl w:val="0"/>
          <w:numId w:val="15"/>
        </w:numPr>
        <w:spacing w:after="0"/>
      </w:pPr>
      <w:r>
        <w:t>Josiah Samuel Unger</w:t>
      </w:r>
      <w:r>
        <w:tab/>
      </w:r>
      <w:hyperlink r:id="rId64" w:history="1">
        <w:r w:rsidRPr="00B64356">
          <w:rPr>
            <w:rStyle w:val="Hyperlink"/>
          </w:rPr>
          <w:t>samuel.unger@sgws.com</w:t>
        </w:r>
      </w:hyperlink>
    </w:p>
    <w:p w14:paraId="6FAA685B" w14:textId="5CBB4F1A" w:rsidR="00C5156A" w:rsidRPr="006D70BB" w:rsidRDefault="00ED646F" w:rsidP="00C5156A">
      <w:pPr>
        <w:pStyle w:val="Heading4"/>
      </w:pPr>
      <w:bookmarkStart w:id="46" w:name="_Toc520124808"/>
      <w:r>
        <w:t xml:space="preserve">Iowa </w:t>
      </w:r>
    </w:p>
    <w:bookmarkEnd w:id="46"/>
    <w:p w14:paraId="3E6D4AC1" w14:textId="1FC20019" w:rsidR="002F6FB8" w:rsidRDefault="002F6FB8" w:rsidP="0034733F">
      <w:pPr>
        <w:pStyle w:val="ListParagraph"/>
        <w:numPr>
          <w:ilvl w:val="0"/>
          <w:numId w:val="16"/>
        </w:numPr>
        <w:spacing w:after="0"/>
      </w:pPr>
      <w:r>
        <w:t xml:space="preserve">Amy Burgess – </w:t>
      </w:r>
      <w:proofErr w:type="gramStart"/>
      <w:r>
        <w:t xml:space="preserve">Iowa  </w:t>
      </w:r>
      <w:r w:rsidR="00ED646F">
        <w:tab/>
      </w:r>
      <w:proofErr w:type="gramEnd"/>
      <w:r w:rsidR="00156AC8">
        <w:fldChar w:fldCharType="begin"/>
      </w:r>
      <w:r w:rsidR="00156AC8">
        <w:instrText xml:space="preserve"> HYPERLINK "mailto:ABurgess@sgws.com" </w:instrText>
      </w:r>
      <w:r w:rsidR="00156AC8">
        <w:fldChar w:fldCharType="separate"/>
      </w:r>
      <w:r w:rsidRPr="000F375C">
        <w:rPr>
          <w:rStyle w:val="Hyperlink"/>
        </w:rPr>
        <w:t>ABurgess@sgws.com</w:t>
      </w:r>
      <w:r w:rsidR="00156AC8">
        <w:rPr>
          <w:rStyle w:val="Hyperlink"/>
        </w:rPr>
        <w:fldChar w:fldCharType="end"/>
      </w:r>
    </w:p>
    <w:p w14:paraId="01D998AC" w14:textId="47CA67F5" w:rsidR="002F6FB8" w:rsidRPr="00ED646F" w:rsidRDefault="002F6FB8" w:rsidP="0034733F">
      <w:pPr>
        <w:pStyle w:val="ListParagraph"/>
        <w:numPr>
          <w:ilvl w:val="0"/>
          <w:numId w:val="16"/>
        </w:numPr>
        <w:spacing w:after="0"/>
        <w:rPr>
          <w:rStyle w:val="Hyperlink"/>
          <w:color w:val="auto"/>
          <w:u w:val="none"/>
        </w:rPr>
      </w:pPr>
      <w:r w:rsidRPr="00237911">
        <w:t>Nichol</w:t>
      </w:r>
      <w:r>
        <w:t xml:space="preserve">as Wood – </w:t>
      </w:r>
      <w:proofErr w:type="gramStart"/>
      <w:r>
        <w:t xml:space="preserve">Ohio  </w:t>
      </w:r>
      <w:r w:rsidR="00ED646F">
        <w:tab/>
      </w:r>
      <w:proofErr w:type="gramEnd"/>
      <w:hyperlink r:id="rId65" w:history="1">
        <w:r w:rsidRPr="000F375C">
          <w:rPr>
            <w:rStyle w:val="Hyperlink"/>
          </w:rPr>
          <w:t>Nicholas.Wood@sgws.com</w:t>
        </w:r>
      </w:hyperlink>
    </w:p>
    <w:p w14:paraId="45FEBAFA" w14:textId="634C1607" w:rsidR="00ED646F" w:rsidRDefault="00ED646F" w:rsidP="00ED646F">
      <w:pPr>
        <w:pStyle w:val="Heading4"/>
      </w:pPr>
      <w:r>
        <w:t>Ohio</w:t>
      </w:r>
    </w:p>
    <w:p w14:paraId="27FE7A12" w14:textId="34894F8D" w:rsidR="004F7BB4" w:rsidRPr="00CE4A94" w:rsidRDefault="004F7BB4" w:rsidP="004F7BB4">
      <w:pPr>
        <w:pStyle w:val="ListParagraph"/>
        <w:numPr>
          <w:ilvl w:val="0"/>
          <w:numId w:val="15"/>
        </w:numPr>
        <w:spacing w:after="0"/>
      </w:pPr>
      <w:r w:rsidRPr="00CE4A94">
        <w:t xml:space="preserve">Bill Jansen </w:t>
      </w:r>
      <w:r>
        <w:tab/>
      </w:r>
      <w:r>
        <w:tab/>
      </w:r>
      <w:hyperlink r:id="rId66" w:history="1">
        <w:r w:rsidRPr="00757CE3">
          <w:rPr>
            <w:rStyle w:val="Hyperlink"/>
          </w:rPr>
          <w:t>William.Jansen@sgws.com</w:t>
        </w:r>
      </w:hyperlink>
      <w:r>
        <w:t xml:space="preserve">    </w:t>
      </w:r>
    </w:p>
    <w:p w14:paraId="689DC98C" w14:textId="0F0CF9F5" w:rsidR="004F7BB4" w:rsidRPr="00CE4A94" w:rsidRDefault="004F7BB4" w:rsidP="004F7BB4">
      <w:pPr>
        <w:pStyle w:val="ListParagraph"/>
        <w:numPr>
          <w:ilvl w:val="0"/>
          <w:numId w:val="15"/>
        </w:numPr>
        <w:spacing w:after="0"/>
      </w:pPr>
      <w:r w:rsidRPr="00CE4A94">
        <w:t xml:space="preserve">Brian Drobik </w:t>
      </w:r>
      <w:r>
        <w:tab/>
      </w:r>
      <w:r>
        <w:tab/>
      </w:r>
      <w:hyperlink r:id="rId67" w:history="1">
        <w:r w:rsidRPr="00757CE3">
          <w:rPr>
            <w:rStyle w:val="Hyperlink"/>
          </w:rPr>
          <w:t>BDrobik@sgws.com</w:t>
        </w:r>
      </w:hyperlink>
      <w:r>
        <w:t xml:space="preserve">  </w:t>
      </w:r>
    </w:p>
    <w:p w14:paraId="0849E4DE" w14:textId="59CA4D25" w:rsidR="004F7BB4" w:rsidRPr="00CE4A94" w:rsidRDefault="004F7BB4" w:rsidP="004F7BB4">
      <w:pPr>
        <w:pStyle w:val="ListParagraph"/>
        <w:numPr>
          <w:ilvl w:val="0"/>
          <w:numId w:val="15"/>
        </w:numPr>
        <w:spacing w:after="0"/>
      </w:pPr>
      <w:r w:rsidRPr="00CE4A94">
        <w:t xml:space="preserve">Deb </w:t>
      </w:r>
      <w:proofErr w:type="spellStart"/>
      <w:r w:rsidRPr="00CE4A94">
        <w:t>Kennison</w:t>
      </w:r>
      <w:proofErr w:type="spellEnd"/>
      <w:r w:rsidRPr="00CE4A94">
        <w:t xml:space="preserve"> </w:t>
      </w:r>
      <w:r>
        <w:tab/>
      </w:r>
      <w:r>
        <w:tab/>
      </w:r>
      <w:hyperlink r:id="rId68" w:history="1">
        <w:r w:rsidRPr="00757CE3">
          <w:rPr>
            <w:rStyle w:val="Hyperlink"/>
          </w:rPr>
          <w:t>Debbie.Kennison@sgws.com</w:t>
        </w:r>
      </w:hyperlink>
      <w:r>
        <w:t xml:space="preserve">     </w:t>
      </w:r>
    </w:p>
    <w:p w14:paraId="15DDC66F" w14:textId="291C1B98" w:rsidR="004F7BB4" w:rsidRPr="00CE4A94" w:rsidRDefault="004F7BB4" w:rsidP="004F7BB4">
      <w:pPr>
        <w:pStyle w:val="ListParagraph"/>
        <w:numPr>
          <w:ilvl w:val="0"/>
          <w:numId w:val="15"/>
        </w:numPr>
        <w:spacing w:after="0"/>
      </w:pPr>
      <w:r w:rsidRPr="00CE4A94">
        <w:t xml:space="preserve">Jeremy Lindsey </w:t>
      </w:r>
      <w:r>
        <w:tab/>
      </w:r>
      <w:r>
        <w:tab/>
      </w:r>
      <w:hyperlink r:id="rId69" w:history="1">
        <w:r w:rsidRPr="00757CE3">
          <w:rPr>
            <w:rStyle w:val="Hyperlink"/>
          </w:rPr>
          <w:t>Jeremy.Lindsey@sgws.com</w:t>
        </w:r>
      </w:hyperlink>
      <w:r>
        <w:t xml:space="preserve">  </w:t>
      </w:r>
    </w:p>
    <w:p w14:paraId="7812431F" w14:textId="0F6BF5C8" w:rsidR="004F7BB4" w:rsidRPr="00CE4A94" w:rsidRDefault="004F7BB4" w:rsidP="004F7BB4">
      <w:pPr>
        <w:pStyle w:val="ListParagraph"/>
        <w:numPr>
          <w:ilvl w:val="0"/>
          <w:numId w:val="15"/>
        </w:numPr>
        <w:spacing w:after="0"/>
      </w:pPr>
      <w:r w:rsidRPr="00CE4A94">
        <w:t xml:space="preserve">Beth Bold </w:t>
      </w:r>
      <w:r>
        <w:tab/>
      </w:r>
      <w:r>
        <w:tab/>
      </w:r>
      <w:hyperlink r:id="rId70" w:history="1">
        <w:r w:rsidRPr="00757CE3">
          <w:rPr>
            <w:rStyle w:val="Hyperlink"/>
          </w:rPr>
          <w:t>BBold@sgws.com</w:t>
        </w:r>
      </w:hyperlink>
      <w:r>
        <w:t xml:space="preserve">  </w:t>
      </w:r>
    </w:p>
    <w:p w14:paraId="6FA6024E" w14:textId="0C432078" w:rsidR="004F7BB4" w:rsidRPr="00CE4A94" w:rsidRDefault="004F7BB4" w:rsidP="004F7BB4">
      <w:pPr>
        <w:pStyle w:val="ListParagraph"/>
        <w:numPr>
          <w:ilvl w:val="0"/>
          <w:numId w:val="15"/>
        </w:numPr>
        <w:spacing w:after="0"/>
      </w:pPr>
      <w:r w:rsidRPr="00CE4A94">
        <w:t xml:space="preserve">Rebecca Thomas </w:t>
      </w:r>
      <w:r>
        <w:tab/>
      </w:r>
      <w:r>
        <w:tab/>
      </w:r>
      <w:hyperlink r:id="rId71" w:history="1">
        <w:r w:rsidRPr="00757CE3">
          <w:rPr>
            <w:rStyle w:val="Hyperlink"/>
          </w:rPr>
          <w:t>Rebecca.Thomas@sgws.com</w:t>
        </w:r>
      </w:hyperlink>
      <w:r>
        <w:t xml:space="preserve">  </w:t>
      </w:r>
    </w:p>
    <w:p w14:paraId="4135833D" w14:textId="124BA755" w:rsidR="00ED646F" w:rsidRDefault="004F7BB4" w:rsidP="00ED646F">
      <w:pPr>
        <w:pStyle w:val="Heading4"/>
      </w:pPr>
      <w:r>
        <w:t>Oklahoma</w:t>
      </w:r>
    </w:p>
    <w:p w14:paraId="45806466" w14:textId="77777777" w:rsidR="004F7BB4" w:rsidRDefault="004F7BB4" w:rsidP="004F7BB4">
      <w:pPr>
        <w:pStyle w:val="ListParagraph"/>
        <w:numPr>
          <w:ilvl w:val="0"/>
          <w:numId w:val="16"/>
        </w:numPr>
        <w:spacing w:after="0"/>
        <w:rPr>
          <w:rStyle w:val="Hyperlink"/>
          <w:color w:val="auto"/>
          <w:u w:val="none"/>
        </w:rPr>
      </w:pPr>
      <w:r>
        <w:rPr>
          <w:rStyle w:val="Hyperlink"/>
          <w:color w:val="auto"/>
          <w:u w:val="none"/>
        </w:rPr>
        <w:t>Diane Vandivort</w:t>
      </w:r>
      <w:r>
        <w:rPr>
          <w:rStyle w:val="Hyperlink"/>
          <w:color w:val="auto"/>
          <w:u w:val="none"/>
        </w:rPr>
        <w:tab/>
      </w:r>
      <w:r>
        <w:rPr>
          <w:rStyle w:val="Hyperlink"/>
          <w:color w:val="auto"/>
          <w:u w:val="none"/>
        </w:rPr>
        <w:tab/>
      </w:r>
      <w:hyperlink r:id="rId72" w:history="1">
        <w:r w:rsidRPr="008861CD">
          <w:rPr>
            <w:rStyle w:val="Hyperlink"/>
          </w:rPr>
          <w:t>Diane.Vandivort@sgws.com</w:t>
        </w:r>
      </w:hyperlink>
      <w:r>
        <w:rPr>
          <w:rStyle w:val="Hyperlink"/>
          <w:color w:val="auto"/>
          <w:u w:val="none"/>
        </w:rPr>
        <w:t xml:space="preserve"> </w:t>
      </w:r>
    </w:p>
    <w:p w14:paraId="69987F49" w14:textId="77777777" w:rsidR="004F7BB4" w:rsidRDefault="004F7BB4" w:rsidP="004F7BB4">
      <w:pPr>
        <w:pStyle w:val="ListParagraph"/>
        <w:numPr>
          <w:ilvl w:val="0"/>
          <w:numId w:val="16"/>
        </w:numPr>
        <w:spacing w:after="0"/>
        <w:rPr>
          <w:rStyle w:val="Hyperlink"/>
          <w:color w:val="auto"/>
          <w:u w:val="none"/>
        </w:rPr>
      </w:pPr>
      <w:r>
        <w:rPr>
          <w:rStyle w:val="Hyperlink"/>
          <w:color w:val="auto"/>
          <w:u w:val="none"/>
        </w:rPr>
        <w:t>Theresa Mahan</w:t>
      </w:r>
      <w:r>
        <w:rPr>
          <w:rStyle w:val="Hyperlink"/>
          <w:color w:val="auto"/>
          <w:u w:val="none"/>
        </w:rPr>
        <w:tab/>
      </w:r>
      <w:r>
        <w:rPr>
          <w:rStyle w:val="Hyperlink"/>
          <w:color w:val="auto"/>
          <w:u w:val="none"/>
        </w:rPr>
        <w:tab/>
      </w:r>
      <w:hyperlink r:id="rId73" w:history="1">
        <w:r w:rsidRPr="008861CD">
          <w:rPr>
            <w:rStyle w:val="Hyperlink"/>
          </w:rPr>
          <w:t>Theresa.Mahan@sgws.com</w:t>
        </w:r>
      </w:hyperlink>
      <w:r>
        <w:rPr>
          <w:rStyle w:val="Hyperlink"/>
          <w:color w:val="auto"/>
          <w:u w:val="none"/>
        </w:rPr>
        <w:t xml:space="preserve"> </w:t>
      </w:r>
    </w:p>
    <w:p w14:paraId="7B5F1BCD" w14:textId="1A57F262" w:rsidR="004F7BB4" w:rsidRPr="004F7BB4" w:rsidRDefault="004F7BB4" w:rsidP="004F7BB4">
      <w:pPr>
        <w:pStyle w:val="ListParagraph"/>
        <w:numPr>
          <w:ilvl w:val="0"/>
          <w:numId w:val="16"/>
        </w:numPr>
      </w:pPr>
      <w:proofErr w:type="spellStart"/>
      <w:r w:rsidRPr="004F7BB4">
        <w:rPr>
          <w:rStyle w:val="Hyperlink"/>
          <w:color w:val="auto"/>
          <w:u w:val="none"/>
        </w:rPr>
        <w:t>Llaurie</w:t>
      </w:r>
      <w:proofErr w:type="spellEnd"/>
      <w:r w:rsidRPr="004F7BB4">
        <w:rPr>
          <w:rStyle w:val="Hyperlink"/>
          <w:color w:val="auto"/>
          <w:u w:val="none"/>
        </w:rPr>
        <w:t xml:space="preserve"> Ormiston</w:t>
      </w:r>
      <w:r w:rsidRPr="004F7BB4">
        <w:rPr>
          <w:rStyle w:val="Hyperlink"/>
          <w:color w:val="auto"/>
          <w:u w:val="none"/>
        </w:rPr>
        <w:tab/>
      </w:r>
      <w:r w:rsidRPr="004F7BB4">
        <w:rPr>
          <w:rStyle w:val="Hyperlink"/>
          <w:color w:val="auto"/>
          <w:u w:val="none"/>
        </w:rPr>
        <w:tab/>
      </w:r>
      <w:hyperlink r:id="rId74" w:history="1">
        <w:r w:rsidRPr="008861CD">
          <w:rPr>
            <w:rStyle w:val="Hyperlink"/>
          </w:rPr>
          <w:t>Laurie.Ormiston@sgws.com</w:t>
        </w:r>
      </w:hyperlink>
    </w:p>
    <w:p w14:paraId="30984519" w14:textId="77777777" w:rsidR="00ED646F" w:rsidRPr="00ED646F" w:rsidRDefault="00ED646F" w:rsidP="00ED646F"/>
    <w:p w14:paraId="27868B9D" w14:textId="77777777" w:rsidR="00ED646F" w:rsidRPr="00ED646F" w:rsidRDefault="00ED646F" w:rsidP="00ED646F">
      <w:pPr>
        <w:spacing w:after="0"/>
        <w:rPr>
          <w:rStyle w:val="Hyperlink"/>
          <w:color w:val="auto"/>
          <w:u w:val="none"/>
        </w:rPr>
      </w:pPr>
    </w:p>
    <w:p w14:paraId="6545606A" w14:textId="20A1C6F7" w:rsidR="00ED646F" w:rsidRDefault="004B57B7">
      <w:pPr>
        <w:spacing w:line="276" w:lineRule="auto"/>
        <w:rPr>
          <w:rStyle w:val="Hyperlink"/>
        </w:rPr>
      </w:pPr>
      <w:r>
        <w:rPr>
          <w:rStyle w:val="Hyperlink"/>
        </w:rPr>
        <w:br w:type="page"/>
      </w:r>
    </w:p>
    <w:p w14:paraId="3288AEF3" w14:textId="73CDDE70" w:rsidR="00E135D0" w:rsidRDefault="00C81DE9" w:rsidP="00E135D0">
      <w:pPr>
        <w:pStyle w:val="Heading2"/>
        <w:rPr>
          <w:rFonts w:asciiTheme="minorHAnsi" w:hAnsiTheme="minorHAnsi" w:cstheme="minorHAnsi"/>
          <w:sz w:val="28"/>
          <w:szCs w:val="28"/>
        </w:rPr>
      </w:pPr>
      <w:bookmarkStart w:id="47" w:name="_Legacy_Glazer_Common"/>
      <w:bookmarkStart w:id="48" w:name="_Toc514420134"/>
      <w:bookmarkStart w:id="49" w:name="_Toc529446625"/>
      <w:bookmarkStart w:id="50" w:name="_Ref501457375"/>
      <w:bookmarkEnd w:id="47"/>
      <w:r>
        <w:rPr>
          <w:rFonts w:asciiTheme="minorHAnsi" w:hAnsiTheme="minorHAnsi" w:cstheme="minorHAnsi"/>
          <w:sz w:val="28"/>
          <w:szCs w:val="28"/>
        </w:rPr>
        <w:lastRenderedPageBreak/>
        <w:t>Common</w:t>
      </w:r>
      <w:r w:rsidR="00CF02EB">
        <w:rPr>
          <w:rFonts w:asciiTheme="minorHAnsi" w:hAnsiTheme="minorHAnsi" w:cstheme="minorHAnsi"/>
          <w:sz w:val="28"/>
          <w:szCs w:val="28"/>
        </w:rPr>
        <w:t xml:space="preserve"> </w:t>
      </w:r>
      <w:r w:rsidR="00E135D0">
        <w:rPr>
          <w:rFonts w:asciiTheme="minorHAnsi" w:hAnsiTheme="minorHAnsi" w:cstheme="minorHAnsi"/>
          <w:sz w:val="28"/>
          <w:szCs w:val="28"/>
        </w:rPr>
        <w:t>Report Examples</w:t>
      </w:r>
      <w:bookmarkEnd w:id="48"/>
      <w:bookmarkEnd w:id="49"/>
      <w:r w:rsidR="00FC37D6">
        <w:rPr>
          <w:rFonts w:asciiTheme="minorHAnsi" w:hAnsiTheme="minorHAnsi" w:cstheme="minorHAnsi"/>
          <w:sz w:val="28"/>
          <w:szCs w:val="28"/>
        </w:rPr>
        <w:t xml:space="preserve"> </w:t>
      </w:r>
    </w:p>
    <w:p w14:paraId="4A6DC768" w14:textId="774F96F1" w:rsidR="006F11D3" w:rsidRDefault="006F11D3" w:rsidP="006F11D3">
      <w:pPr>
        <w:pStyle w:val="Heading3"/>
      </w:pPr>
      <w:bookmarkStart w:id="51" w:name="_Toc529446626"/>
      <w:r>
        <w:t>3 Month Pricing</w:t>
      </w:r>
      <w:bookmarkEnd w:id="51"/>
    </w:p>
    <w:p w14:paraId="701C90F9" w14:textId="1EB98D0E" w:rsidR="00E0523B" w:rsidRDefault="00E0523B" w:rsidP="00E0523B">
      <w:pPr>
        <w:spacing w:line="276" w:lineRule="auto"/>
        <w:rPr>
          <w:rFonts w:cstheme="minorHAnsi"/>
        </w:rPr>
      </w:pPr>
      <w:r w:rsidRPr="0042261E">
        <w:rPr>
          <w:rFonts w:cstheme="minorHAnsi"/>
          <w:noProof/>
        </w:rPr>
        <w:drawing>
          <wp:inline distT="0" distB="0" distL="0" distR="0" wp14:anchorId="2D0EFD43" wp14:editId="3316C995">
            <wp:extent cx="6400800" cy="1355090"/>
            <wp:effectExtent l="19050" t="19050" r="19050" b="1651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5"/>
                    <a:stretch>
                      <a:fillRect/>
                    </a:stretch>
                  </pic:blipFill>
                  <pic:spPr>
                    <a:xfrm>
                      <a:off x="0" y="0"/>
                      <a:ext cx="6400800" cy="1355090"/>
                    </a:xfrm>
                    <a:prstGeom prst="rect">
                      <a:avLst/>
                    </a:prstGeom>
                    <a:ln>
                      <a:solidFill>
                        <a:schemeClr val="tx1"/>
                      </a:solidFill>
                    </a:ln>
                  </pic:spPr>
                </pic:pic>
              </a:graphicData>
            </a:graphic>
          </wp:inline>
        </w:drawing>
      </w:r>
    </w:p>
    <w:p w14:paraId="42955BF8" w14:textId="5D2E0638" w:rsidR="006F11D3" w:rsidRDefault="006F11D3" w:rsidP="006F11D3">
      <w:pPr>
        <w:pStyle w:val="Heading3"/>
      </w:pPr>
      <w:bookmarkStart w:id="52" w:name="_Toc529446627"/>
      <w:r>
        <w:t>SAP Pricing File</w:t>
      </w:r>
      <w:bookmarkEnd w:id="52"/>
    </w:p>
    <w:p w14:paraId="0AC14C40" w14:textId="15A2E995" w:rsidR="006F11D3" w:rsidRDefault="006F11D3" w:rsidP="006D5772">
      <w:r>
        <w:rPr>
          <w:noProof/>
        </w:rPr>
        <w:drawing>
          <wp:inline distT="0" distB="0" distL="0" distR="0" wp14:anchorId="25E7B320" wp14:editId="0CA52BA1">
            <wp:extent cx="6400800" cy="3304540"/>
            <wp:effectExtent l="19050" t="19050" r="19050" b="10160"/>
            <wp:docPr id="63" name="Picture 1">
              <a:extLst xmlns:a="http://schemas.openxmlformats.org/drawingml/2006/main">
                <a:ext uri="{FF2B5EF4-FFF2-40B4-BE49-F238E27FC236}">
                  <a16:creationId xmlns:a16="http://schemas.microsoft.com/office/drawing/2014/main" id="{00000000-0008-0000-43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00000-0008-0000-4300-000002000000}"/>
                        </a:ext>
                      </a:extLs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00800" cy="3304540"/>
                    </a:xfrm>
                    <a:prstGeom prst="rect">
                      <a:avLst/>
                    </a:prstGeom>
                    <a:noFill/>
                    <a:ln>
                      <a:solidFill>
                        <a:schemeClr val="tx1"/>
                      </a:solidFill>
                    </a:ln>
                    <a:extLst/>
                  </pic:spPr>
                </pic:pic>
              </a:graphicData>
            </a:graphic>
          </wp:inline>
        </w:drawing>
      </w:r>
    </w:p>
    <w:p w14:paraId="58CAAD58" w14:textId="388E4D99" w:rsidR="006F11D3" w:rsidRDefault="006F11D3" w:rsidP="006D5772"/>
    <w:p w14:paraId="7F89D229" w14:textId="77777777" w:rsidR="006F11D3" w:rsidRDefault="006F11D3" w:rsidP="006F11D3">
      <w:pPr>
        <w:pStyle w:val="Heading3"/>
      </w:pPr>
      <w:bookmarkStart w:id="53" w:name="_Toc529446628"/>
      <w:r>
        <w:t>Pricing Grid</w:t>
      </w:r>
      <w:bookmarkEnd w:id="53"/>
    </w:p>
    <w:p w14:paraId="65507A8F" w14:textId="77777777" w:rsidR="006F11D3" w:rsidRDefault="006F11D3" w:rsidP="006F11D3">
      <w:r>
        <w:rPr>
          <w:noProof/>
        </w:rPr>
        <w:drawing>
          <wp:inline distT="0" distB="0" distL="0" distR="0" wp14:anchorId="5DC1DE1C" wp14:editId="7172C890">
            <wp:extent cx="6400800" cy="1239520"/>
            <wp:effectExtent l="19050" t="19050" r="19050" b="177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00800" cy="1239520"/>
                    </a:xfrm>
                    <a:prstGeom prst="rect">
                      <a:avLst/>
                    </a:prstGeom>
                    <a:ln>
                      <a:solidFill>
                        <a:schemeClr val="tx1"/>
                      </a:solidFill>
                    </a:ln>
                  </pic:spPr>
                </pic:pic>
              </a:graphicData>
            </a:graphic>
          </wp:inline>
        </w:drawing>
      </w:r>
    </w:p>
    <w:p w14:paraId="5B7AAFF7" w14:textId="30B846E8" w:rsidR="006F11D3" w:rsidRDefault="006F11D3" w:rsidP="006F11D3">
      <w:r>
        <w:rPr>
          <w:noProof/>
        </w:rPr>
        <w:lastRenderedPageBreak/>
        <w:drawing>
          <wp:inline distT="0" distB="0" distL="0" distR="0" wp14:anchorId="5B8527D5" wp14:editId="1E560965">
            <wp:extent cx="6400800" cy="1211580"/>
            <wp:effectExtent l="19050" t="19050" r="19050" b="266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00800" cy="1211580"/>
                    </a:xfrm>
                    <a:prstGeom prst="rect">
                      <a:avLst/>
                    </a:prstGeom>
                    <a:ln>
                      <a:solidFill>
                        <a:schemeClr val="tx1"/>
                      </a:solidFill>
                    </a:ln>
                  </pic:spPr>
                </pic:pic>
              </a:graphicData>
            </a:graphic>
          </wp:inline>
        </w:drawing>
      </w:r>
    </w:p>
    <w:p w14:paraId="28851197" w14:textId="77777777" w:rsidR="009A40C8" w:rsidRDefault="009A40C8" w:rsidP="006F11D3"/>
    <w:p w14:paraId="502DB204" w14:textId="3A6806A7" w:rsidR="006F11D3" w:rsidRDefault="006F11D3" w:rsidP="006F11D3">
      <w:pPr>
        <w:pStyle w:val="Heading3"/>
      </w:pPr>
      <w:bookmarkStart w:id="54" w:name="_Toc529446629"/>
      <w:r>
        <w:t>12176 Default Pricing (Everyday Discount)</w:t>
      </w:r>
      <w:bookmarkEnd w:id="54"/>
    </w:p>
    <w:p w14:paraId="4E6DDC52" w14:textId="7F07A083" w:rsidR="00C867D9" w:rsidRDefault="00C867D9" w:rsidP="00C867D9">
      <w:r w:rsidRPr="005157CD">
        <w:rPr>
          <w:noProof/>
        </w:rPr>
        <w:drawing>
          <wp:inline distT="0" distB="0" distL="0" distR="0" wp14:anchorId="67AA19E4" wp14:editId="03B03372">
            <wp:extent cx="6400800" cy="3495040"/>
            <wp:effectExtent l="19050" t="19050" r="19050" b="1016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9"/>
                    <a:stretch>
                      <a:fillRect/>
                    </a:stretch>
                  </pic:blipFill>
                  <pic:spPr>
                    <a:xfrm>
                      <a:off x="0" y="0"/>
                      <a:ext cx="6400800" cy="3495040"/>
                    </a:xfrm>
                    <a:prstGeom prst="rect">
                      <a:avLst/>
                    </a:prstGeom>
                    <a:ln>
                      <a:solidFill>
                        <a:schemeClr val="tx1"/>
                      </a:solidFill>
                    </a:ln>
                  </pic:spPr>
                </pic:pic>
              </a:graphicData>
            </a:graphic>
          </wp:inline>
        </w:drawing>
      </w:r>
    </w:p>
    <w:p w14:paraId="142573FF" w14:textId="77777777" w:rsidR="009A40C8" w:rsidRDefault="009A40C8">
      <w:pPr>
        <w:spacing w:line="276" w:lineRule="auto"/>
        <w:rPr>
          <w:rFonts w:cstheme="minorHAnsi"/>
        </w:rPr>
      </w:pPr>
      <w:bookmarkStart w:id="55" w:name="_SAP_Pricing_File_1"/>
      <w:bookmarkEnd w:id="55"/>
      <w:r>
        <w:rPr>
          <w:rFonts w:cstheme="minorHAnsi"/>
        </w:rPr>
        <w:br w:type="page"/>
      </w:r>
    </w:p>
    <w:p w14:paraId="54736B6E" w14:textId="1C538E75" w:rsidR="009A40C8" w:rsidRDefault="00B702EC" w:rsidP="006F4F33">
      <w:pPr>
        <w:pStyle w:val="Heading2"/>
      </w:pPr>
      <w:bookmarkStart w:id="56" w:name="_Toc529446630"/>
      <w:r w:rsidRPr="004E1913">
        <w:rPr>
          <w:rFonts w:asciiTheme="minorHAnsi" w:hAnsiTheme="minorHAnsi" w:cstheme="minorHAnsi"/>
          <w:sz w:val="28"/>
          <w:szCs w:val="28"/>
        </w:rPr>
        <w:lastRenderedPageBreak/>
        <w:t>Data Availability Requests Examples</w:t>
      </w:r>
      <w:bookmarkEnd w:id="56"/>
    </w:p>
    <w:p w14:paraId="4DB36A7B" w14:textId="77777777" w:rsidR="009A40C8" w:rsidRPr="00C867D9" w:rsidRDefault="009A40C8" w:rsidP="009A40C8">
      <w:pPr>
        <w:pStyle w:val="Heading3"/>
      </w:pPr>
      <w:bookmarkStart w:id="57" w:name="_Toc529446631"/>
      <w:r w:rsidRPr="00C867D9">
        <w:t>ZOR101012176 – Support Agreement GOA and BANK Report</w:t>
      </w:r>
      <w:bookmarkEnd w:id="57"/>
      <w:r w:rsidRPr="00C867D9">
        <w:t xml:space="preserve"> </w:t>
      </w:r>
    </w:p>
    <w:p w14:paraId="7708C62C" w14:textId="77777777" w:rsidR="009A40C8" w:rsidRDefault="009A40C8" w:rsidP="009A40C8">
      <w:pPr>
        <w:rPr>
          <w:rFonts w:cstheme="minorHAnsi"/>
        </w:rPr>
      </w:pPr>
      <w:r>
        <w:rPr>
          <w:noProof/>
        </w:rPr>
        <w:drawing>
          <wp:inline distT="0" distB="0" distL="0" distR="0" wp14:anchorId="0546806E" wp14:editId="7CB9B474">
            <wp:extent cx="6400800" cy="1483995"/>
            <wp:effectExtent l="19050" t="19050" r="19050" b="209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00800" cy="1483995"/>
                    </a:xfrm>
                    <a:prstGeom prst="rect">
                      <a:avLst/>
                    </a:prstGeom>
                    <a:ln>
                      <a:solidFill>
                        <a:schemeClr val="tx1"/>
                      </a:solidFill>
                    </a:ln>
                  </pic:spPr>
                </pic:pic>
              </a:graphicData>
            </a:graphic>
          </wp:inline>
        </w:drawing>
      </w:r>
    </w:p>
    <w:p w14:paraId="26A78FDB" w14:textId="77777777" w:rsidR="009A40C8" w:rsidRDefault="009A40C8" w:rsidP="009A40C8"/>
    <w:p w14:paraId="559164B9" w14:textId="77777777" w:rsidR="009A40C8" w:rsidRPr="009A40C8" w:rsidRDefault="009A40C8" w:rsidP="009A40C8">
      <w:pPr>
        <w:pStyle w:val="Heading3"/>
        <w:numPr>
          <w:ilvl w:val="2"/>
          <w:numId w:val="22"/>
        </w:numPr>
        <w:rPr>
          <w:rFonts w:asciiTheme="minorHAnsi" w:hAnsiTheme="minorHAnsi" w:cstheme="minorHAnsi"/>
          <w:b w:val="0"/>
          <w:sz w:val="24"/>
          <w:szCs w:val="24"/>
        </w:rPr>
      </w:pPr>
      <w:bookmarkStart w:id="58" w:name="_Toc529446632"/>
      <w:r w:rsidRPr="009A40C8">
        <w:rPr>
          <w:rFonts w:asciiTheme="minorHAnsi" w:hAnsiTheme="minorHAnsi" w:cstheme="minorHAnsi"/>
          <w:b w:val="0"/>
          <w:sz w:val="24"/>
          <w:szCs w:val="24"/>
        </w:rPr>
        <w:t>12176 Group Pricing (Off-Premise Discount)</w:t>
      </w:r>
      <w:bookmarkEnd w:id="58"/>
    </w:p>
    <w:p w14:paraId="45D1E998" w14:textId="77777777" w:rsidR="009A40C8" w:rsidRDefault="009A40C8" w:rsidP="009A40C8">
      <w:pPr>
        <w:spacing w:line="276" w:lineRule="auto"/>
        <w:rPr>
          <w:rFonts w:cstheme="minorHAnsi"/>
        </w:rPr>
      </w:pPr>
      <w:r w:rsidRPr="001813CA">
        <w:rPr>
          <w:rFonts w:cstheme="minorHAnsi"/>
          <w:noProof/>
        </w:rPr>
        <w:drawing>
          <wp:inline distT="0" distB="0" distL="0" distR="0" wp14:anchorId="6284E194" wp14:editId="1ECEC5BB">
            <wp:extent cx="6400800" cy="3447415"/>
            <wp:effectExtent l="19050" t="19050" r="19050" b="19685"/>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1"/>
                    <a:stretch>
                      <a:fillRect/>
                    </a:stretch>
                  </pic:blipFill>
                  <pic:spPr>
                    <a:xfrm>
                      <a:off x="0" y="0"/>
                      <a:ext cx="6400800" cy="3447415"/>
                    </a:xfrm>
                    <a:prstGeom prst="rect">
                      <a:avLst/>
                    </a:prstGeom>
                    <a:ln>
                      <a:solidFill>
                        <a:schemeClr val="tx1"/>
                      </a:solidFill>
                    </a:ln>
                  </pic:spPr>
                </pic:pic>
              </a:graphicData>
            </a:graphic>
          </wp:inline>
        </w:drawing>
      </w:r>
      <w:bookmarkStart w:id="59" w:name="_Yesterday’s_Receipts"/>
      <w:bookmarkStart w:id="60" w:name="_Incoming_New_Items"/>
      <w:bookmarkStart w:id="61" w:name="_Sales_Chain_Report"/>
      <w:bookmarkStart w:id="62" w:name="_Materials_with_Less"/>
      <w:bookmarkStart w:id="63" w:name="_MTD_Gross_Margin"/>
      <w:bookmarkEnd w:id="59"/>
      <w:bookmarkEnd w:id="60"/>
      <w:bookmarkEnd w:id="61"/>
      <w:bookmarkEnd w:id="62"/>
      <w:bookmarkEnd w:id="63"/>
    </w:p>
    <w:p w14:paraId="456BD1FF" w14:textId="6B84AB77" w:rsidR="004E1913" w:rsidRDefault="004E1913" w:rsidP="004E1913">
      <w:pPr>
        <w:pStyle w:val="Heading2"/>
        <w:rPr>
          <w:rFonts w:asciiTheme="minorHAnsi" w:hAnsiTheme="minorHAnsi" w:cstheme="minorHAnsi"/>
          <w:sz w:val="28"/>
          <w:szCs w:val="28"/>
        </w:rPr>
      </w:pPr>
      <w:r>
        <w:rPr>
          <w:rFonts w:asciiTheme="minorHAnsi" w:hAnsiTheme="minorHAnsi" w:cstheme="minorHAnsi"/>
          <w:sz w:val="28"/>
          <w:szCs w:val="28"/>
        </w:rPr>
        <w:t>Pricing Data Compare</w:t>
      </w:r>
    </w:p>
    <w:p w14:paraId="5BB2E4C5" w14:textId="79045718" w:rsidR="004E1913" w:rsidRPr="004E1913" w:rsidRDefault="004E1913" w:rsidP="004E1913">
      <w:r>
        <w:object w:dxaOrig="1520" w:dyaOrig="988" w14:anchorId="368E2FE0">
          <v:shape id="_x0000_i1026" type="#_x0000_t75" style="width:76pt;height:49.4pt" o:ole="">
            <v:imagedata r:id="rId82" o:title=""/>
          </v:shape>
          <o:OLEObject Type="Embed" ProgID="Excel.Sheet.12" ShapeID="_x0000_i1026" DrawAspect="Icon" ObjectID="_1603708703" r:id="rId83"/>
        </w:object>
      </w:r>
      <w:bookmarkStart w:id="64" w:name="_GoBack"/>
      <w:bookmarkEnd w:id="64"/>
    </w:p>
    <w:p w14:paraId="20FB44A3" w14:textId="77777777" w:rsidR="009A40C8" w:rsidRDefault="009A40C8" w:rsidP="009A40C8"/>
    <w:bookmarkEnd w:id="50"/>
    <w:p w14:paraId="63FD98BF" w14:textId="77777777" w:rsidR="009A40C8" w:rsidRPr="009A40C8" w:rsidRDefault="009A40C8" w:rsidP="009A40C8"/>
    <w:sectPr w:rsidR="009A40C8" w:rsidRPr="009A40C8" w:rsidSect="005E29FD">
      <w:type w:val="continuous"/>
      <w:pgSz w:w="12240" w:h="15840" w:code="1"/>
      <w:pgMar w:top="144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93052" w14:textId="77777777" w:rsidR="00F50994" w:rsidRDefault="00F50994" w:rsidP="00C21EE7">
      <w:pPr>
        <w:spacing w:after="0"/>
      </w:pPr>
      <w:r>
        <w:separator/>
      </w:r>
    </w:p>
  </w:endnote>
  <w:endnote w:type="continuationSeparator" w:id="0">
    <w:p w14:paraId="045AF39A" w14:textId="77777777" w:rsidR="00F50994" w:rsidRDefault="00F50994" w:rsidP="00C21E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4CD84F" w14:textId="4DCE9806" w:rsidR="00156AC8" w:rsidRDefault="00156AC8">
    <w:pPr>
      <w:pStyle w:val="Footer"/>
    </w:pPr>
    <w:r>
      <w:fldChar w:fldCharType="begin"/>
    </w:r>
    <w:r>
      <w:instrText xml:space="preserve"> SAVEDATE  \@ "MMMM yyyy"  \* MERGEFORMAT </w:instrText>
    </w:r>
    <w:r>
      <w:fldChar w:fldCharType="separate"/>
    </w:r>
    <w:r w:rsidR="001D35D6">
      <w:rPr>
        <w:noProof/>
      </w:rPr>
      <w:t>November 2018</w:t>
    </w:r>
    <w: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14C50" w14:textId="35844AC1" w:rsidR="00156AC8" w:rsidRDefault="00156AC8">
    <w:pPr>
      <w:pStyle w:val="Footer"/>
    </w:pPr>
    <w:r>
      <w:tab/>
    </w:r>
    <w:r>
      <w:tab/>
    </w:r>
    <w:r>
      <w:fldChar w:fldCharType="begin"/>
    </w:r>
    <w:r>
      <w:instrText xml:space="preserve"> SAVEDATE  \@ "MMMM yyyy"  \* MERGEFORMAT </w:instrText>
    </w:r>
    <w:r>
      <w:fldChar w:fldCharType="separate"/>
    </w:r>
    <w:r w:rsidR="001D35D6">
      <w:rPr>
        <w:noProof/>
      </w:rPr>
      <w:t>November 2018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0779E" w14:textId="77777777" w:rsidR="00156AC8" w:rsidRDefault="00156AC8" w:rsidP="00C21EE7">
    <w:pPr>
      <w:pStyle w:val="CoverPageLegal"/>
    </w:pPr>
    <w:r>
      <w:t>Proprietary &amp; Confidential – For Internal Use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24D7B5" w14:textId="77777777" w:rsidR="00F50994" w:rsidRDefault="00F50994" w:rsidP="00C21EE7">
      <w:pPr>
        <w:spacing w:after="0"/>
      </w:pPr>
      <w:r>
        <w:separator/>
      </w:r>
    </w:p>
  </w:footnote>
  <w:footnote w:type="continuationSeparator" w:id="0">
    <w:p w14:paraId="74B7D165" w14:textId="77777777" w:rsidR="00F50994" w:rsidRDefault="00F50994" w:rsidP="00C21EE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760A4" w14:textId="4F7D1E96" w:rsidR="00156AC8" w:rsidRDefault="00F50994" w:rsidP="00FE7A0F">
    <w:pPr>
      <w:pStyle w:val="Header"/>
      <w:jc w:val="center"/>
    </w:pPr>
    <w:sdt>
      <w:sdtPr>
        <w:id w:val="1709993077"/>
        <w:docPartObj>
          <w:docPartGallery w:val="Watermarks"/>
          <w:docPartUnique/>
        </w:docPartObj>
      </w:sdtPr>
      <w:sdtEndPr/>
      <w:sdtContent>
        <w:r>
          <w:rPr>
            <w:noProof/>
          </w:rPr>
          <w:pict w14:anchorId="3D31AB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left:0;text-align:left;margin-left:0;margin-top:0;width:412.4pt;height:247.45pt;rotation:315;z-index:-25165670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156AC8">
      <w:rPr>
        <w:noProof/>
      </w:rPr>
      <mc:AlternateContent>
        <mc:Choice Requires="wps">
          <w:drawing>
            <wp:anchor distT="0" distB="0" distL="114300" distR="114300" simplePos="0" relativeHeight="251657728" behindDoc="0" locked="0" layoutInCell="0" allowOverlap="1" wp14:anchorId="49588A99" wp14:editId="64C9E12D">
              <wp:simplePos x="0" y="0"/>
              <wp:positionH relativeFrom="margin">
                <wp:align>left</wp:align>
              </wp:positionH>
              <wp:positionV relativeFrom="topMargin">
                <wp:posOffset>380010</wp:posOffset>
              </wp:positionV>
              <wp:extent cx="2268187" cy="190006"/>
              <wp:effectExtent l="0"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187" cy="190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9FBA8" w14:textId="4D2C6D2E" w:rsidR="00156AC8" w:rsidRDefault="00F50994" w:rsidP="00C21EE7">
                          <w:pPr>
                            <w:pStyle w:val="Header"/>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156AC8">
                                <w:t>Legacy Glazer's Diver Pricing Reports Transition</w:t>
                              </w:r>
                            </w:sdtContent>
                          </w:sdt>
                          <w:r w:rsidR="00156AC8">
                            <w:tab/>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49588A99" id="_x0000_t202" coordsize="21600,21600" o:spt="202" path="m,l,21600r21600,l21600,xe">
              <v:stroke joinstyle="miter"/>
              <v:path gradientshapeok="t" o:connecttype="rect"/>
            </v:shapetype>
            <v:shape id="Text Box 2" o:spid="_x0000_s1026" type="#_x0000_t202" style="position:absolute;left:0;text-align:left;margin-left:0;margin-top:29.9pt;width:178.6pt;height:14.95pt;z-index:251657728;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" o:allowincell="f" filled="f" stroked="f">
              <v:textbox inset=",0,,0">
                <w:txbxContent>
                  <w:p w14:paraId="5A19FBA8" w14:textId="4D2C6D2E" w:rsidR="00156AC8" w:rsidRDefault="00F50994" w:rsidP="00C21EE7">
                    <w:pPr>
                      <w:pStyle w:val="Header"/>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156AC8">
                          <w:t>Legacy Glazer's Diver Pricing Reports Transition</w:t>
                        </w:r>
                      </w:sdtContent>
                    </w:sdt>
                    <w:r w:rsidR="00156AC8">
                      <w:tab/>
                    </w:r>
                  </w:p>
                </w:txbxContent>
              </v:textbox>
              <w10:wrap anchorx="margin" anchory="margin"/>
            </v:shape>
          </w:pict>
        </mc:Fallback>
      </mc:AlternateContent>
    </w:r>
    <w:r w:rsidR="00156AC8">
      <w:rPr>
        <w:noProof/>
      </w:rPr>
      <mc:AlternateContent>
        <mc:Choice Requires="wps">
          <w:drawing>
            <wp:anchor distT="0" distB="0" distL="114300" distR="114300" simplePos="0" relativeHeight="251656704" behindDoc="0" locked="0" layoutInCell="0" allowOverlap="1" wp14:anchorId="2FD07422" wp14:editId="6B040EB2">
              <wp:simplePos x="0" y="0"/>
              <wp:positionH relativeFrom="page">
                <wp:align>left</wp:align>
              </wp:positionH>
              <wp:positionV relativeFrom="topMargin">
                <wp:align>center</wp:align>
              </wp:positionV>
              <wp:extent cx="685800" cy="154940"/>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5494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387671" w14:textId="78B50136" w:rsidR="00156AC8" w:rsidRDefault="00156AC8">
                          <w:pPr>
                            <w:spacing w:after="0"/>
                            <w:jc w:val="right"/>
                            <w:rPr>
                              <w:color w:val="FFFFFF" w:themeColor="background1"/>
                            </w:rPr>
                          </w:pPr>
                          <w:r>
                            <w:fldChar w:fldCharType="begin"/>
                          </w:r>
                          <w:r>
                            <w:instrText xml:space="preserve"> PAGE   \* MERGEFORMAT </w:instrText>
                          </w:r>
                          <w:r>
                            <w:fldChar w:fldCharType="separate"/>
                          </w:r>
                          <w:r w:rsidR="004E1913" w:rsidRPr="004E1913">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FD07422" id="Text Box 1" o:spid="_x0000_s1027" type="#_x0000_t202" style="position:absolute;left:0;text-align:left;margin-left:0;margin-top:0;width:54pt;height:12.2pt;z-index:25165670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" o:allowincell="f" fillcolor="#4f81bd [3204]" stroked="f">
              <v:textbox style="mso-fit-shape-to-text:t" inset=",0,,0">
                <w:txbxContent>
                  <w:p w14:paraId="4F387671" w14:textId="78B50136" w:rsidR="00156AC8" w:rsidRDefault="00156AC8">
                    <w:pPr>
                      <w:spacing w:after="0"/>
                      <w:jc w:val="right"/>
                      <w:rPr>
                        <w:color w:val="FFFFFF" w:themeColor="background1"/>
                      </w:rPr>
                    </w:pPr>
                    <w:r>
                      <w:fldChar w:fldCharType="begin"/>
                    </w:r>
                    <w:r>
                      <w:instrText xml:space="preserve"> PAGE   \* MERGEFORMAT </w:instrText>
                    </w:r>
                    <w:r>
                      <w:fldChar w:fldCharType="separate"/>
                    </w:r>
                    <w:r w:rsidR="004E1913" w:rsidRPr="004E1913">
                      <w:rPr>
                        <w:noProof/>
                        <w:color w:val="FFFFFF" w:themeColor="background1"/>
                      </w:rPr>
                      <w:t>2</w:t>
                    </w:r>
                    <w:r>
                      <w:rPr>
                        <w:noProof/>
                        <w:color w:val="FFFFFF" w:themeColor="background1"/>
                      </w:rPr>
                      <w:fldChar w:fldCharType="end"/>
                    </w:r>
                  </w:p>
                </w:txbxContent>
              </v:textbox>
              <w10:wrap anchorx="page" anchory="margin"/>
            </v:shape>
          </w:pict>
        </mc:Fallback>
      </mc:AlternateContent>
    </w:r>
    <w:r w:rsidR="00156AC8">
      <w:rPr>
        <w:noProof/>
      </w:rPr>
      <w:drawing>
        <wp:inline distT="0" distB="0" distL="0" distR="0" wp14:anchorId="15B4B468" wp14:editId="5079C96E">
          <wp:extent cx="391853" cy="391853"/>
          <wp:effectExtent l="0" t="0" r="8255" b="8255"/>
          <wp:docPr id="3" name="Picture 1" descr="https://southernglazers.sharepoint.com/sites/sgnn/sitecollectionimages/brand/Southern-Glazers_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uthernglazers.sharepoint.com/sites/sgnn/sitecollectionimages/brand/Southern-Glazers_Se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27298" cy="427298"/>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4D283" w14:textId="77777777" w:rsidR="00156AC8" w:rsidRDefault="00156AC8" w:rsidP="00906EDD">
    <w:pPr>
      <w:pStyle w:val="Header"/>
      <w:tabs>
        <w:tab w:val="clear" w:pos="10080"/>
      </w:tabs>
    </w:pPr>
    <w:r>
      <w:rPr>
        <w:noProof/>
      </w:rPr>
      <mc:AlternateContent>
        <mc:Choice Requires="wps">
          <w:drawing>
            <wp:anchor distT="0" distB="0" distL="114300" distR="114300" simplePos="0" relativeHeight="251655680" behindDoc="0" locked="0" layoutInCell="0" allowOverlap="1" wp14:anchorId="6B315E05" wp14:editId="5FF0D695">
              <wp:simplePos x="0" y="0"/>
              <wp:positionH relativeFrom="margin">
                <wp:posOffset>4591050</wp:posOffset>
              </wp:positionH>
              <wp:positionV relativeFrom="topMargin">
                <wp:posOffset>381001</wp:posOffset>
              </wp:positionV>
              <wp:extent cx="1809750" cy="13335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B0C4F" w14:textId="18779B67" w:rsidR="00156AC8" w:rsidRDefault="00F50994" w:rsidP="00C21EE7">
                          <w:pPr>
                            <w:pStyle w:val="Header"/>
                            <w:jc w:val="right"/>
                          </w:pPr>
                          <w:sdt>
                            <w:sdtPr>
                              <w:alias w:val="Title"/>
                              <w:id w:val="277725761"/>
                              <w:dataBinding w:prefixMappings="xmlns:ns0='http://schemas.openxmlformats.org/package/2006/metadata/core-properties' xmlns:ns1='http://purl.org/dc/elements/1.1/'" w:xpath="/ns0:coreProperties[1]/ns1:title[1]" w:storeItemID="{6C3C8BC8-F283-45AE-878A-BAB7291924A1}"/>
                              <w:text/>
                            </w:sdtPr>
                            <w:sdtEndPr/>
                            <w:sdtContent>
                              <w:r w:rsidR="00156AC8">
                                <w:t>Legacy Glazer's Diver Pricing Reports Transition</w:t>
                              </w:r>
                            </w:sdtContent>
                          </w:sdt>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6B315E05" id="_x0000_t202" coordsize="21600,21600" o:spt="202" path="m,l,21600r21600,l21600,xe">
              <v:stroke joinstyle="miter"/>
              <v:path gradientshapeok="t" o:connecttype="rect"/>
            </v:shapetype>
            <v:shape id="Text Box 4" o:spid="_x0000_s1028" type="#_x0000_t202" style="position:absolute;margin-left:361.5pt;margin-top:30pt;width:142.5pt;height:10.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" o:allowincell="f" filled="f" stroked="f">
              <v:textbox inset=",0,,0">
                <w:txbxContent>
                  <w:p w14:paraId="4CFB0C4F" w14:textId="18779B67" w:rsidR="00156AC8" w:rsidRDefault="00F50994" w:rsidP="00C21EE7">
                    <w:pPr>
                      <w:pStyle w:val="Header"/>
                      <w:jc w:val="right"/>
                    </w:pPr>
                    <w:sdt>
                      <w:sdtPr>
                        <w:alias w:val="Title"/>
                        <w:id w:val="277725761"/>
                        <w:dataBinding w:prefixMappings="xmlns:ns0='http://schemas.openxmlformats.org/package/2006/metadata/core-properties' xmlns:ns1='http://purl.org/dc/elements/1.1/'" w:xpath="/ns0:coreProperties[1]/ns1:title[1]" w:storeItemID="{6C3C8BC8-F283-45AE-878A-BAB7291924A1}"/>
                        <w:text/>
                      </w:sdtPr>
                      <w:sdtEndPr/>
                      <w:sdtContent>
                        <w:r w:rsidR="00156AC8">
                          <w:t>Legacy Glazer's Diver Pricing Reports Transition</w:t>
                        </w:r>
                      </w:sdtContent>
                    </w:sdt>
                  </w:p>
                </w:txbxContent>
              </v:textbox>
              <w10:wrap anchorx="margin" anchory="margin"/>
            </v:shape>
          </w:pict>
        </mc:Fallback>
      </mc:AlternateContent>
    </w:r>
    <w:r>
      <w:rPr>
        <w:noProof/>
      </w:rPr>
      <mc:AlternateContent>
        <mc:Choice Requires="wps">
          <w:drawing>
            <wp:anchor distT="0" distB="0" distL="114300" distR="114300" simplePos="0" relativeHeight="251658752" behindDoc="0" locked="0" layoutInCell="0" allowOverlap="1" wp14:anchorId="3564FA35" wp14:editId="7DDF8231">
              <wp:simplePos x="0" y="0"/>
              <wp:positionH relativeFrom="page">
                <wp:align>right</wp:align>
              </wp:positionH>
              <wp:positionV relativeFrom="topMargin">
                <wp:align>center</wp:align>
              </wp:positionV>
              <wp:extent cx="681355" cy="154940"/>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15494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063B37" w14:textId="19FE6CBD" w:rsidR="00156AC8" w:rsidRDefault="00156AC8">
                          <w:pPr>
                            <w:spacing w:after="0"/>
                            <w:rPr>
                              <w:color w:val="FFFFFF" w:themeColor="background1"/>
                            </w:rPr>
                          </w:pPr>
                          <w:r>
                            <w:fldChar w:fldCharType="begin"/>
                          </w:r>
                          <w:r>
                            <w:instrText xml:space="preserve"> PAGE   \* MERGEFORMAT </w:instrText>
                          </w:r>
                          <w:r>
                            <w:fldChar w:fldCharType="separate"/>
                          </w:r>
                          <w:r w:rsidR="004E1913" w:rsidRPr="004E1913">
                            <w:rPr>
                              <w:noProof/>
                              <w:color w:val="FFFFFF" w:themeColor="background1"/>
                            </w:rPr>
                            <w:t>19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564FA35" id="Text Box 3" o:spid="_x0000_s1029" type="#_x0000_t202" style="position:absolute;margin-left:2.45pt;margin-top:0;width:53.65pt;height:12.2pt;z-index:25165875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" o:allowincell="f" fillcolor="#4f81bd [3204]" stroked="f">
              <v:textbox style="mso-fit-shape-to-text:t" inset=",0,,0">
                <w:txbxContent>
                  <w:p w14:paraId="5D063B37" w14:textId="19FE6CBD" w:rsidR="00156AC8" w:rsidRDefault="00156AC8">
                    <w:pPr>
                      <w:spacing w:after="0"/>
                      <w:rPr>
                        <w:color w:val="FFFFFF" w:themeColor="background1"/>
                      </w:rPr>
                    </w:pPr>
                    <w:r>
                      <w:fldChar w:fldCharType="begin"/>
                    </w:r>
                    <w:r>
                      <w:instrText xml:space="preserve"> PAGE   \* MERGEFORMAT </w:instrText>
                    </w:r>
                    <w:r>
                      <w:fldChar w:fldCharType="separate"/>
                    </w:r>
                    <w:r w:rsidR="004E1913" w:rsidRPr="004E1913">
                      <w:rPr>
                        <w:noProof/>
                        <w:color w:val="FFFFFF" w:themeColor="background1"/>
                      </w:rPr>
                      <w:t>19</w:t>
                    </w:r>
                    <w:r>
                      <w:rPr>
                        <w:noProof/>
                        <w:color w:val="FFFFFF" w:themeColor="background1"/>
                      </w:rPr>
                      <w:fldChar w:fldCharType="end"/>
                    </w:r>
                  </w:p>
                </w:txbxContent>
              </v:textbox>
              <w10:wrap anchorx="page" anchory="margin"/>
            </v:shape>
          </w:pict>
        </mc:Fallback>
      </mc:AlternateContent>
    </w:r>
    <w:r>
      <w:tab/>
    </w:r>
    <w:r>
      <w:rPr>
        <w:noProof/>
      </w:rPr>
      <w:drawing>
        <wp:inline distT="0" distB="0" distL="0" distR="0" wp14:anchorId="029281D3" wp14:editId="498B1E0B">
          <wp:extent cx="391853" cy="391853"/>
          <wp:effectExtent l="0" t="0" r="8255" b="8255"/>
          <wp:docPr id="10" name="Picture 1" descr="https://southernglazers.sharepoint.com/sites/sgnn/sitecollectionimages/brand/Southern-Glazers_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uthernglazers.sharepoint.com/sites/sgnn/sitecollectionimages/brand/Southern-Glazers_Se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27298" cy="427298"/>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6F3A5" w14:textId="77777777" w:rsidR="00156AC8" w:rsidRDefault="00156AC8">
    <w:pPr>
      <w:pStyle w:val="Header"/>
    </w:pPr>
    <w:r>
      <w:rPr>
        <w:noProof/>
      </w:rPr>
      <w:drawing>
        <wp:inline distT="0" distB="0" distL="0" distR="0" wp14:anchorId="790C7425" wp14:editId="6DD0B2B7">
          <wp:extent cx="1460665" cy="1460665"/>
          <wp:effectExtent l="0" t="0" r="6350" b="6350"/>
          <wp:docPr id="2" name="Picture 1" descr="https://southernglazers.sharepoint.com/sites/sgnn/sitecollectionimages/brand/Southern-Glazers_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uthernglazers.sharepoint.com/sites/sgnn/sitecollectionimages/brand/Southern-Glazers_Se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4543" cy="147454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B26C7D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09C665C"/>
    <w:multiLevelType w:val="hybridMultilevel"/>
    <w:tmpl w:val="514A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552C7"/>
    <w:multiLevelType w:val="hybridMultilevel"/>
    <w:tmpl w:val="C16E2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8425A"/>
    <w:multiLevelType w:val="hybridMultilevel"/>
    <w:tmpl w:val="7A8E3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9B579A"/>
    <w:multiLevelType w:val="hybridMultilevel"/>
    <w:tmpl w:val="E01AD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0373C8"/>
    <w:multiLevelType w:val="hybridMultilevel"/>
    <w:tmpl w:val="1BFC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721A5B"/>
    <w:multiLevelType w:val="hybridMultilevel"/>
    <w:tmpl w:val="872E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B85141"/>
    <w:multiLevelType w:val="hybridMultilevel"/>
    <w:tmpl w:val="88BE8AE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3E550395"/>
    <w:multiLevelType w:val="hybridMultilevel"/>
    <w:tmpl w:val="488A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A54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DD46ADE"/>
    <w:multiLevelType w:val="hybridMultilevel"/>
    <w:tmpl w:val="04626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322E3D"/>
    <w:multiLevelType w:val="hybridMultilevel"/>
    <w:tmpl w:val="2EB2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0843B8"/>
    <w:multiLevelType w:val="hybridMultilevel"/>
    <w:tmpl w:val="737616EC"/>
    <w:lvl w:ilvl="0" w:tplc="04090001">
      <w:start w:val="1"/>
      <w:numFmt w:val="bullet"/>
      <w:pStyle w:val="B2TPagetex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25C12CA"/>
    <w:multiLevelType w:val="hybridMultilevel"/>
    <w:tmpl w:val="295AB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682FC2"/>
    <w:multiLevelType w:val="hybridMultilevel"/>
    <w:tmpl w:val="C24099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E80D09"/>
    <w:multiLevelType w:val="hybridMultilevel"/>
    <w:tmpl w:val="981E6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803B58"/>
    <w:multiLevelType w:val="hybridMultilevel"/>
    <w:tmpl w:val="59D6FAF0"/>
    <w:lvl w:ilvl="0" w:tplc="664A9BE8">
      <w:start w:val="1"/>
      <w:numFmt w:val="decimal"/>
      <w:pStyle w:val="BulletedList2"/>
      <w:lvlText w:val="%1."/>
      <w:lvlJc w:val="left"/>
      <w:pPr>
        <w:ind w:left="792" w:hanging="360"/>
      </w:pPr>
      <w:rPr>
        <w:rFonts w:hint="default"/>
      </w:rPr>
    </w:lvl>
    <w:lvl w:ilvl="1" w:tplc="04090003">
      <w:start w:val="1"/>
      <w:numFmt w:val="bullet"/>
      <w:lvlText w:val="o"/>
      <w:lvlJc w:val="left"/>
      <w:pPr>
        <w:ind w:left="972" w:hanging="360"/>
      </w:pPr>
      <w:rPr>
        <w:rFonts w:ascii="Courier New" w:hAnsi="Courier New" w:cs="Courier New" w:hint="default"/>
      </w:rPr>
    </w:lvl>
    <w:lvl w:ilvl="2" w:tplc="7E420F90">
      <w:numFmt w:val="bullet"/>
      <w:lvlText w:val="•"/>
      <w:lvlJc w:val="left"/>
      <w:pPr>
        <w:ind w:left="2052" w:hanging="720"/>
      </w:pPr>
      <w:rPr>
        <w:rFonts w:ascii="Calibri" w:eastAsiaTheme="minorHAnsi" w:hAnsi="Calibri" w:cs="Calibri" w:hint="default"/>
      </w:rPr>
    </w:lvl>
    <w:lvl w:ilvl="3" w:tplc="04090001" w:tentative="1">
      <w:start w:val="1"/>
      <w:numFmt w:val="bullet"/>
      <w:lvlText w:val=""/>
      <w:lvlJc w:val="left"/>
      <w:pPr>
        <w:ind w:left="2412" w:hanging="360"/>
      </w:pPr>
      <w:rPr>
        <w:rFonts w:ascii="Symbol" w:hAnsi="Symbol" w:hint="default"/>
      </w:rPr>
    </w:lvl>
    <w:lvl w:ilvl="4" w:tplc="04090003" w:tentative="1">
      <w:start w:val="1"/>
      <w:numFmt w:val="bullet"/>
      <w:lvlText w:val="o"/>
      <w:lvlJc w:val="left"/>
      <w:pPr>
        <w:ind w:left="3132" w:hanging="360"/>
      </w:pPr>
      <w:rPr>
        <w:rFonts w:ascii="Courier New" w:hAnsi="Courier New" w:cs="Courier New" w:hint="default"/>
      </w:rPr>
    </w:lvl>
    <w:lvl w:ilvl="5" w:tplc="04090005" w:tentative="1">
      <w:start w:val="1"/>
      <w:numFmt w:val="bullet"/>
      <w:lvlText w:val=""/>
      <w:lvlJc w:val="left"/>
      <w:pPr>
        <w:ind w:left="3852" w:hanging="360"/>
      </w:pPr>
      <w:rPr>
        <w:rFonts w:ascii="Wingdings" w:hAnsi="Wingdings" w:hint="default"/>
      </w:rPr>
    </w:lvl>
    <w:lvl w:ilvl="6" w:tplc="04090001" w:tentative="1">
      <w:start w:val="1"/>
      <w:numFmt w:val="bullet"/>
      <w:lvlText w:val=""/>
      <w:lvlJc w:val="left"/>
      <w:pPr>
        <w:ind w:left="4572" w:hanging="360"/>
      </w:pPr>
      <w:rPr>
        <w:rFonts w:ascii="Symbol" w:hAnsi="Symbol" w:hint="default"/>
      </w:rPr>
    </w:lvl>
    <w:lvl w:ilvl="7" w:tplc="04090003" w:tentative="1">
      <w:start w:val="1"/>
      <w:numFmt w:val="bullet"/>
      <w:lvlText w:val="o"/>
      <w:lvlJc w:val="left"/>
      <w:pPr>
        <w:ind w:left="5292" w:hanging="360"/>
      </w:pPr>
      <w:rPr>
        <w:rFonts w:ascii="Courier New" w:hAnsi="Courier New" w:cs="Courier New" w:hint="default"/>
      </w:rPr>
    </w:lvl>
    <w:lvl w:ilvl="8" w:tplc="04090005" w:tentative="1">
      <w:start w:val="1"/>
      <w:numFmt w:val="bullet"/>
      <w:lvlText w:val=""/>
      <w:lvlJc w:val="left"/>
      <w:pPr>
        <w:ind w:left="6012" w:hanging="360"/>
      </w:pPr>
      <w:rPr>
        <w:rFonts w:ascii="Wingdings" w:hAnsi="Wingdings" w:hint="default"/>
      </w:rPr>
    </w:lvl>
  </w:abstractNum>
  <w:abstractNum w:abstractNumId="17" w15:restartNumberingAfterBreak="0">
    <w:nsid w:val="7E0C584A"/>
    <w:multiLevelType w:val="hybridMultilevel"/>
    <w:tmpl w:val="F01C0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0"/>
  </w:num>
  <w:num w:numId="4">
    <w:abstractNumId w:val="16"/>
  </w:num>
  <w:num w:numId="5">
    <w:abstractNumId w:val="1"/>
  </w:num>
  <w:num w:numId="6">
    <w:abstractNumId w:val="9"/>
  </w:num>
  <w:num w:numId="7">
    <w:abstractNumId w:val="11"/>
  </w:num>
  <w:num w:numId="8">
    <w:abstractNumId w:val="13"/>
  </w:num>
  <w:num w:numId="9">
    <w:abstractNumId w:val="7"/>
  </w:num>
  <w:num w:numId="10">
    <w:abstractNumId w:val="15"/>
  </w:num>
  <w:num w:numId="11">
    <w:abstractNumId w:val="5"/>
  </w:num>
  <w:num w:numId="12">
    <w:abstractNumId w:val="4"/>
  </w:num>
  <w:num w:numId="13">
    <w:abstractNumId w:val="6"/>
  </w:num>
  <w:num w:numId="14">
    <w:abstractNumId w:val="8"/>
  </w:num>
  <w:num w:numId="15">
    <w:abstractNumId w:val="3"/>
  </w:num>
  <w:num w:numId="16">
    <w:abstractNumId w:val="2"/>
  </w:num>
  <w:num w:numId="17">
    <w:abstractNumId w:val="14"/>
  </w:num>
  <w:num w:numId="18">
    <w:abstractNumId w:val="10"/>
  </w:num>
  <w:num w:numId="19">
    <w:abstractNumId w:val="17"/>
  </w:num>
  <w:num w:numId="20">
    <w:abstractNumId w:val="9"/>
    <w:lvlOverride w:ilvl="0">
      <w:startOverride w:val="8"/>
    </w:lvlOverride>
    <w:lvlOverride w:ilvl="1">
      <w:startOverride w:val="3"/>
    </w:lvlOverride>
    <w:lvlOverride w:ilvl="2">
      <w:startOverride w:val="27"/>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8"/>
    </w:lvlOverride>
    <w:lvlOverride w:ilvl="1">
      <w:startOverride w:val="3"/>
    </w:lvlOverride>
    <w:lvlOverride w:ilvl="2">
      <w:startOverride w:val="2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0"/>
  <w:activeWritingStyle w:appName="MSWord" w:lang="en-US" w:vendorID="64" w:dllVersion="0" w:nlCheck="1" w:checkStyle="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FSVPasteboard_" w:val="3"/>
  </w:docVars>
  <w:rsids>
    <w:rsidRoot w:val="0023338F"/>
    <w:rsid w:val="00000E0E"/>
    <w:rsid w:val="00000ED3"/>
    <w:rsid w:val="00000F72"/>
    <w:rsid w:val="00002013"/>
    <w:rsid w:val="000020DA"/>
    <w:rsid w:val="000023D0"/>
    <w:rsid w:val="0000366D"/>
    <w:rsid w:val="00003E3C"/>
    <w:rsid w:val="000041D3"/>
    <w:rsid w:val="00004C8E"/>
    <w:rsid w:val="00004D10"/>
    <w:rsid w:val="000070BD"/>
    <w:rsid w:val="0000797B"/>
    <w:rsid w:val="00007FAE"/>
    <w:rsid w:val="0001068D"/>
    <w:rsid w:val="00010D4B"/>
    <w:rsid w:val="0001100F"/>
    <w:rsid w:val="000115B2"/>
    <w:rsid w:val="00011BB3"/>
    <w:rsid w:val="00011FDC"/>
    <w:rsid w:val="000121DE"/>
    <w:rsid w:val="0001241D"/>
    <w:rsid w:val="00012F8C"/>
    <w:rsid w:val="00013650"/>
    <w:rsid w:val="00014EC3"/>
    <w:rsid w:val="00015018"/>
    <w:rsid w:val="0001507D"/>
    <w:rsid w:val="00015A10"/>
    <w:rsid w:val="00015A56"/>
    <w:rsid w:val="00015A82"/>
    <w:rsid w:val="00016092"/>
    <w:rsid w:val="000166CC"/>
    <w:rsid w:val="000167DE"/>
    <w:rsid w:val="000173AD"/>
    <w:rsid w:val="000175B9"/>
    <w:rsid w:val="00017EB3"/>
    <w:rsid w:val="00020B81"/>
    <w:rsid w:val="00020BEB"/>
    <w:rsid w:val="000215AA"/>
    <w:rsid w:val="0002169D"/>
    <w:rsid w:val="00021DBB"/>
    <w:rsid w:val="00022D7F"/>
    <w:rsid w:val="000232C7"/>
    <w:rsid w:val="00023DCA"/>
    <w:rsid w:val="00023FFF"/>
    <w:rsid w:val="00024E27"/>
    <w:rsid w:val="00025172"/>
    <w:rsid w:val="00027648"/>
    <w:rsid w:val="00031334"/>
    <w:rsid w:val="000313E6"/>
    <w:rsid w:val="000316A8"/>
    <w:rsid w:val="00034003"/>
    <w:rsid w:val="000342D4"/>
    <w:rsid w:val="0003638D"/>
    <w:rsid w:val="00037040"/>
    <w:rsid w:val="00040860"/>
    <w:rsid w:val="00041006"/>
    <w:rsid w:val="00042329"/>
    <w:rsid w:val="00042E9C"/>
    <w:rsid w:val="000442AD"/>
    <w:rsid w:val="00045019"/>
    <w:rsid w:val="00046055"/>
    <w:rsid w:val="00046116"/>
    <w:rsid w:val="000464A6"/>
    <w:rsid w:val="00047126"/>
    <w:rsid w:val="0004712C"/>
    <w:rsid w:val="00050141"/>
    <w:rsid w:val="000503A7"/>
    <w:rsid w:val="00051917"/>
    <w:rsid w:val="000542FF"/>
    <w:rsid w:val="000547B1"/>
    <w:rsid w:val="000553F7"/>
    <w:rsid w:val="00055C57"/>
    <w:rsid w:val="00055C5B"/>
    <w:rsid w:val="0005663C"/>
    <w:rsid w:val="00056A9B"/>
    <w:rsid w:val="00060A58"/>
    <w:rsid w:val="00060BD3"/>
    <w:rsid w:val="00062943"/>
    <w:rsid w:val="00062C4C"/>
    <w:rsid w:val="00063312"/>
    <w:rsid w:val="0006348A"/>
    <w:rsid w:val="00063E42"/>
    <w:rsid w:val="000646B2"/>
    <w:rsid w:val="00065227"/>
    <w:rsid w:val="00065357"/>
    <w:rsid w:val="00065521"/>
    <w:rsid w:val="0006557A"/>
    <w:rsid w:val="00065BE8"/>
    <w:rsid w:val="00066567"/>
    <w:rsid w:val="00067281"/>
    <w:rsid w:val="00067601"/>
    <w:rsid w:val="00070DA4"/>
    <w:rsid w:val="00071349"/>
    <w:rsid w:val="00072673"/>
    <w:rsid w:val="00072E55"/>
    <w:rsid w:val="0007318D"/>
    <w:rsid w:val="0007319E"/>
    <w:rsid w:val="00073986"/>
    <w:rsid w:val="0007491E"/>
    <w:rsid w:val="00074FEA"/>
    <w:rsid w:val="000757D7"/>
    <w:rsid w:val="0007591A"/>
    <w:rsid w:val="00075B0E"/>
    <w:rsid w:val="000762D9"/>
    <w:rsid w:val="000762EA"/>
    <w:rsid w:val="00077FBE"/>
    <w:rsid w:val="00080847"/>
    <w:rsid w:val="00080C76"/>
    <w:rsid w:val="000810BB"/>
    <w:rsid w:val="0008170C"/>
    <w:rsid w:val="000820EE"/>
    <w:rsid w:val="00082757"/>
    <w:rsid w:val="00082D47"/>
    <w:rsid w:val="000849C0"/>
    <w:rsid w:val="000853BE"/>
    <w:rsid w:val="000864E1"/>
    <w:rsid w:val="00086D0C"/>
    <w:rsid w:val="00087AFF"/>
    <w:rsid w:val="00090204"/>
    <w:rsid w:val="00090514"/>
    <w:rsid w:val="00090C03"/>
    <w:rsid w:val="000919F6"/>
    <w:rsid w:val="00092029"/>
    <w:rsid w:val="00092620"/>
    <w:rsid w:val="00093981"/>
    <w:rsid w:val="00093A1F"/>
    <w:rsid w:val="00093F3B"/>
    <w:rsid w:val="00095488"/>
    <w:rsid w:val="00095A25"/>
    <w:rsid w:val="00095C44"/>
    <w:rsid w:val="00096FD7"/>
    <w:rsid w:val="00097310"/>
    <w:rsid w:val="00097DC2"/>
    <w:rsid w:val="000A0849"/>
    <w:rsid w:val="000A15B4"/>
    <w:rsid w:val="000A3672"/>
    <w:rsid w:val="000A36B4"/>
    <w:rsid w:val="000A3B8A"/>
    <w:rsid w:val="000A4F0E"/>
    <w:rsid w:val="000A5890"/>
    <w:rsid w:val="000A5A79"/>
    <w:rsid w:val="000A5EC4"/>
    <w:rsid w:val="000A6ADB"/>
    <w:rsid w:val="000A7839"/>
    <w:rsid w:val="000B0B42"/>
    <w:rsid w:val="000B1F91"/>
    <w:rsid w:val="000B232C"/>
    <w:rsid w:val="000B2B7F"/>
    <w:rsid w:val="000B326B"/>
    <w:rsid w:val="000B3379"/>
    <w:rsid w:val="000B3BBA"/>
    <w:rsid w:val="000B3C4C"/>
    <w:rsid w:val="000B4953"/>
    <w:rsid w:val="000B5BBF"/>
    <w:rsid w:val="000B5BD6"/>
    <w:rsid w:val="000B5CC9"/>
    <w:rsid w:val="000B6048"/>
    <w:rsid w:val="000B791D"/>
    <w:rsid w:val="000B7942"/>
    <w:rsid w:val="000C153D"/>
    <w:rsid w:val="000C19CC"/>
    <w:rsid w:val="000C1C11"/>
    <w:rsid w:val="000C248C"/>
    <w:rsid w:val="000C2504"/>
    <w:rsid w:val="000C2776"/>
    <w:rsid w:val="000C2A4A"/>
    <w:rsid w:val="000C31AA"/>
    <w:rsid w:val="000C3824"/>
    <w:rsid w:val="000C4852"/>
    <w:rsid w:val="000C51E9"/>
    <w:rsid w:val="000C59E2"/>
    <w:rsid w:val="000C5E0F"/>
    <w:rsid w:val="000C7476"/>
    <w:rsid w:val="000C7F73"/>
    <w:rsid w:val="000D0089"/>
    <w:rsid w:val="000D040F"/>
    <w:rsid w:val="000D0976"/>
    <w:rsid w:val="000D0EBB"/>
    <w:rsid w:val="000D12FB"/>
    <w:rsid w:val="000D1BEA"/>
    <w:rsid w:val="000D29D5"/>
    <w:rsid w:val="000D2ED8"/>
    <w:rsid w:val="000D309B"/>
    <w:rsid w:val="000D389E"/>
    <w:rsid w:val="000D39F1"/>
    <w:rsid w:val="000D3ECE"/>
    <w:rsid w:val="000D4384"/>
    <w:rsid w:val="000D53E5"/>
    <w:rsid w:val="000D5740"/>
    <w:rsid w:val="000D67E5"/>
    <w:rsid w:val="000D683B"/>
    <w:rsid w:val="000D718C"/>
    <w:rsid w:val="000E0785"/>
    <w:rsid w:val="000E0970"/>
    <w:rsid w:val="000E0D45"/>
    <w:rsid w:val="000E12D9"/>
    <w:rsid w:val="000E1629"/>
    <w:rsid w:val="000E1C07"/>
    <w:rsid w:val="000E20A1"/>
    <w:rsid w:val="000E2205"/>
    <w:rsid w:val="000E25C0"/>
    <w:rsid w:val="000E288C"/>
    <w:rsid w:val="000E3CCF"/>
    <w:rsid w:val="000E48F8"/>
    <w:rsid w:val="000E5C10"/>
    <w:rsid w:val="000E62F2"/>
    <w:rsid w:val="000E6D36"/>
    <w:rsid w:val="000E7027"/>
    <w:rsid w:val="000E7116"/>
    <w:rsid w:val="000E720C"/>
    <w:rsid w:val="000E7A4B"/>
    <w:rsid w:val="000F091C"/>
    <w:rsid w:val="000F093D"/>
    <w:rsid w:val="000F0B57"/>
    <w:rsid w:val="000F1CD6"/>
    <w:rsid w:val="000F1E72"/>
    <w:rsid w:val="000F455F"/>
    <w:rsid w:val="000F498E"/>
    <w:rsid w:val="000F4F6C"/>
    <w:rsid w:val="000F51E3"/>
    <w:rsid w:val="000F6756"/>
    <w:rsid w:val="001003AB"/>
    <w:rsid w:val="001009CB"/>
    <w:rsid w:val="00100D8A"/>
    <w:rsid w:val="001026EE"/>
    <w:rsid w:val="00102B20"/>
    <w:rsid w:val="00103294"/>
    <w:rsid w:val="001037AC"/>
    <w:rsid w:val="00103B59"/>
    <w:rsid w:val="00103C28"/>
    <w:rsid w:val="00104802"/>
    <w:rsid w:val="00105838"/>
    <w:rsid w:val="0010636A"/>
    <w:rsid w:val="001066F8"/>
    <w:rsid w:val="00106743"/>
    <w:rsid w:val="00107B84"/>
    <w:rsid w:val="001114E0"/>
    <w:rsid w:val="00112D20"/>
    <w:rsid w:val="00113211"/>
    <w:rsid w:val="00113D50"/>
    <w:rsid w:val="00114005"/>
    <w:rsid w:val="00115AD7"/>
    <w:rsid w:val="001161BA"/>
    <w:rsid w:val="00116D88"/>
    <w:rsid w:val="00120206"/>
    <w:rsid w:val="00120902"/>
    <w:rsid w:val="00121312"/>
    <w:rsid w:val="001215F0"/>
    <w:rsid w:val="00121781"/>
    <w:rsid w:val="00122CE8"/>
    <w:rsid w:val="0012375F"/>
    <w:rsid w:val="00123BFD"/>
    <w:rsid w:val="001247B3"/>
    <w:rsid w:val="00124D8D"/>
    <w:rsid w:val="0012526C"/>
    <w:rsid w:val="0012540E"/>
    <w:rsid w:val="001255F4"/>
    <w:rsid w:val="001265E5"/>
    <w:rsid w:val="00126E1F"/>
    <w:rsid w:val="00131111"/>
    <w:rsid w:val="00132BD7"/>
    <w:rsid w:val="00133327"/>
    <w:rsid w:val="00133CE0"/>
    <w:rsid w:val="0013454A"/>
    <w:rsid w:val="001354CA"/>
    <w:rsid w:val="001376FD"/>
    <w:rsid w:val="00140396"/>
    <w:rsid w:val="00140728"/>
    <w:rsid w:val="00140979"/>
    <w:rsid w:val="00140CF3"/>
    <w:rsid w:val="00142823"/>
    <w:rsid w:val="0014370F"/>
    <w:rsid w:val="00143922"/>
    <w:rsid w:val="00143DEA"/>
    <w:rsid w:val="00144065"/>
    <w:rsid w:val="00144097"/>
    <w:rsid w:val="00144738"/>
    <w:rsid w:val="00144F4A"/>
    <w:rsid w:val="00145419"/>
    <w:rsid w:val="001456FF"/>
    <w:rsid w:val="00145ACE"/>
    <w:rsid w:val="001460D4"/>
    <w:rsid w:val="00146367"/>
    <w:rsid w:val="001464BE"/>
    <w:rsid w:val="001501AD"/>
    <w:rsid w:val="00151CAE"/>
    <w:rsid w:val="0015227A"/>
    <w:rsid w:val="001522EF"/>
    <w:rsid w:val="00153D70"/>
    <w:rsid w:val="00154465"/>
    <w:rsid w:val="00154E33"/>
    <w:rsid w:val="00154F99"/>
    <w:rsid w:val="0015595A"/>
    <w:rsid w:val="00155E33"/>
    <w:rsid w:val="00155F50"/>
    <w:rsid w:val="001569F2"/>
    <w:rsid w:val="00156AC8"/>
    <w:rsid w:val="00156FD6"/>
    <w:rsid w:val="0015704F"/>
    <w:rsid w:val="00160B7F"/>
    <w:rsid w:val="00162D0F"/>
    <w:rsid w:val="0016381F"/>
    <w:rsid w:val="00163D4E"/>
    <w:rsid w:val="00163F3A"/>
    <w:rsid w:val="00163F72"/>
    <w:rsid w:val="0016419E"/>
    <w:rsid w:val="00164525"/>
    <w:rsid w:val="0016639C"/>
    <w:rsid w:val="00166418"/>
    <w:rsid w:val="00166DF8"/>
    <w:rsid w:val="00170887"/>
    <w:rsid w:val="001716AE"/>
    <w:rsid w:val="0017175F"/>
    <w:rsid w:val="00171845"/>
    <w:rsid w:val="00171E4F"/>
    <w:rsid w:val="001723D8"/>
    <w:rsid w:val="00172592"/>
    <w:rsid w:val="0017289E"/>
    <w:rsid w:val="0017425F"/>
    <w:rsid w:val="0017554D"/>
    <w:rsid w:val="00177067"/>
    <w:rsid w:val="00180058"/>
    <w:rsid w:val="001804C6"/>
    <w:rsid w:val="0018118C"/>
    <w:rsid w:val="001813CA"/>
    <w:rsid w:val="00181FCB"/>
    <w:rsid w:val="001820FD"/>
    <w:rsid w:val="00182507"/>
    <w:rsid w:val="0018296B"/>
    <w:rsid w:val="00182AEC"/>
    <w:rsid w:val="00182FCB"/>
    <w:rsid w:val="001830E8"/>
    <w:rsid w:val="0018324C"/>
    <w:rsid w:val="0018352F"/>
    <w:rsid w:val="00184AE7"/>
    <w:rsid w:val="001854AE"/>
    <w:rsid w:val="00185963"/>
    <w:rsid w:val="00185DFB"/>
    <w:rsid w:val="001862EB"/>
    <w:rsid w:val="001866C7"/>
    <w:rsid w:val="00186AA2"/>
    <w:rsid w:val="00186D5C"/>
    <w:rsid w:val="0019017F"/>
    <w:rsid w:val="00190E95"/>
    <w:rsid w:val="0019171E"/>
    <w:rsid w:val="00191A19"/>
    <w:rsid w:val="001928FA"/>
    <w:rsid w:val="00192AEF"/>
    <w:rsid w:val="00192B93"/>
    <w:rsid w:val="0019482D"/>
    <w:rsid w:val="0019538D"/>
    <w:rsid w:val="001958FB"/>
    <w:rsid w:val="00196353"/>
    <w:rsid w:val="001963D4"/>
    <w:rsid w:val="00197E66"/>
    <w:rsid w:val="001A0549"/>
    <w:rsid w:val="001A077F"/>
    <w:rsid w:val="001A07C0"/>
    <w:rsid w:val="001A12CA"/>
    <w:rsid w:val="001A188F"/>
    <w:rsid w:val="001A2023"/>
    <w:rsid w:val="001A2297"/>
    <w:rsid w:val="001A2EBC"/>
    <w:rsid w:val="001A351B"/>
    <w:rsid w:val="001A429F"/>
    <w:rsid w:val="001A5450"/>
    <w:rsid w:val="001A70D0"/>
    <w:rsid w:val="001A7615"/>
    <w:rsid w:val="001A7A87"/>
    <w:rsid w:val="001B0275"/>
    <w:rsid w:val="001B083F"/>
    <w:rsid w:val="001B0937"/>
    <w:rsid w:val="001B1591"/>
    <w:rsid w:val="001B1DC7"/>
    <w:rsid w:val="001B4430"/>
    <w:rsid w:val="001B557C"/>
    <w:rsid w:val="001B5762"/>
    <w:rsid w:val="001B5CE2"/>
    <w:rsid w:val="001B5CF4"/>
    <w:rsid w:val="001B6C47"/>
    <w:rsid w:val="001B7251"/>
    <w:rsid w:val="001B7A10"/>
    <w:rsid w:val="001C0289"/>
    <w:rsid w:val="001C105F"/>
    <w:rsid w:val="001C16AF"/>
    <w:rsid w:val="001C2B00"/>
    <w:rsid w:val="001C3375"/>
    <w:rsid w:val="001C3A87"/>
    <w:rsid w:val="001C408A"/>
    <w:rsid w:val="001C4864"/>
    <w:rsid w:val="001C4A7A"/>
    <w:rsid w:val="001C55A2"/>
    <w:rsid w:val="001C5CED"/>
    <w:rsid w:val="001C5D6B"/>
    <w:rsid w:val="001C6461"/>
    <w:rsid w:val="001C6B4C"/>
    <w:rsid w:val="001C7FFD"/>
    <w:rsid w:val="001D09C0"/>
    <w:rsid w:val="001D0AEF"/>
    <w:rsid w:val="001D134A"/>
    <w:rsid w:val="001D16C9"/>
    <w:rsid w:val="001D33E1"/>
    <w:rsid w:val="001D35D6"/>
    <w:rsid w:val="001D3731"/>
    <w:rsid w:val="001D385A"/>
    <w:rsid w:val="001D3DFF"/>
    <w:rsid w:val="001D4B51"/>
    <w:rsid w:val="001D50C5"/>
    <w:rsid w:val="001D5E23"/>
    <w:rsid w:val="001D6684"/>
    <w:rsid w:val="001D6E7D"/>
    <w:rsid w:val="001D7162"/>
    <w:rsid w:val="001D7548"/>
    <w:rsid w:val="001D773B"/>
    <w:rsid w:val="001D7B71"/>
    <w:rsid w:val="001E0072"/>
    <w:rsid w:val="001E15BA"/>
    <w:rsid w:val="001E1F78"/>
    <w:rsid w:val="001E296E"/>
    <w:rsid w:val="001E3148"/>
    <w:rsid w:val="001E36A6"/>
    <w:rsid w:val="001E52CB"/>
    <w:rsid w:val="001E59B0"/>
    <w:rsid w:val="001E5DD8"/>
    <w:rsid w:val="001E5E71"/>
    <w:rsid w:val="001E69B2"/>
    <w:rsid w:val="001E6C6A"/>
    <w:rsid w:val="001E74D9"/>
    <w:rsid w:val="001E75E8"/>
    <w:rsid w:val="001E7693"/>
    <w:rsid w:val="001F0A64"/>
    <w:rsid w:val="001F1B6F"/>
    <w:rsid w:val="001F3609"/>
    <w:rsid w:val="001F3847"/>
    <w:rsid w:val="001F3DD0"/>
    <w:rsid w:val="001F4EFB"/>
    <w:rsid w:val="001F575D"/>
    <w:rsid w:val="001F7215"/>
    <w:rsid w:val="001F73F6"/>
    <w:rsid w:val="001F7F2B"/>
    <w:rsid w:val="0020173B"/>
    <w:rsid w:val="00202D33"/>
    <w:rsid w:val="00202DA5"/>
    <w:rsid w:val="002031FA"/>
    <w:rsid w:val="0020356D"/>
    <w:rsid w:val="0020418F"/>
    <w:rsid w:val="00204A87"/>
    <w:rsid w:val="00204C9C"/>
    <w:rsid w:val="0020531C"/>
    <w:rsid w:val="00205ECA"/>
    <w:rsid w:val="002072B3"/>
    <w:rsid w:val="00207751"/>
    <w:rsid w:val="00207D1D"/>
    <w:rsid w:val="002113AF"/>
    <w:rsid w:val="00212531"/>
    <w:rsid w:val="00212702"/>
    <w:rsid w:val="00212DB3"/>
    <w:rsid w:val="002132A6"/>
    <w:rsid w:val="0021394C"/>
    <w:rsid w:val="002140A4"/>
    <w:rsid w:val="002141E2"/>
    <w:rsid w:val="00215693"/>
    <w:rsid w:val="00215A48"/>
    <w:rsid w:val="00216B3B"/>
    <w:rsid w:val="00216F52"/>
    <w:rsid w:val="002171E6"/>
    <w:rsid w:val="00217623"/>
    <w:rsid w:val="00217770"/>
    <w:rsid w:val="00217CE6"/>
    <w:rsid w:val="0022091B"/>
    <w:rsid w:val="00220C3D"/>
    <w:rsid w:val="00221576"/>
    <w:rsid w:val="00221AC5"/>
    <w:rsid w:val="00221DF7"/>
    <w:rsid w:val="00221F12"/>
    <w:rsid w:val="00222170"/>
    <w:rsid w:val="00222644"/>
    <w:rsid w:val="00224666"/>
    <w:rsid w:val="00224713"/>
    <w:rsid w:val="00224956"/>
    <w:rsid w:val="002258D5"/>
    <w:rsid w:val="00226457"/>
    <w:rsid w:val="002271BA"/>
    <w:rsid w:val="00227C16"/>
    <w:rsid w:val="002301C6"/>
    <w:rsid w:val="0023122F"/>
    <w:rsid w:val="002327CD"/>
    <w:rsid w:val="00232EDA"/>
    <w:rsid w:val="0023338F"/>
    <w:rsid w:val="00233414"/>
    <w:rsid w:val="0023343D"/>
    <w:rsid w:val="00233513"/>
    <w:rsid w:val="002344B1"/>
    <w:rsid w:val="00234B9F"/>
    <w:rsid w:val="00235A64"/>
    <w:rsid w:val="0024040A"/>
    <w:rsid w:val="0024135D"/>
    <w:rsid w:val="00241FB9"/>
    <w:rsid w:val="00242511"/>
    <w:rsid w:val="00243059"/>
    <w:rsid w:val="00243180"/>
    <w:rsid w:val="00243493"/>
    <w:rsid w:val="00243CB0"/>
    <w:rsid w:val="002440AF"/>
    <w:rsid w:val="002449DA"/>
    <w:rsid w:val="00244B3B"/>
    <w:rsid w:val="00244DF4"/>
    <w:rsid w:val="002450A9"/>
    <w:rsid w:val="00246B17"/>
    <w:rsid w:val="002472FB"/>
    <w:rsid w:val="002475C3"/>
    <w:rsid w:val="00247773"/>
    <w:rsid w:val="002477D2"/>
    <w:rsid w:val="002478A1"/>
    <w:rsid w:val="00250221"/>
    <w:rsid w:val="00251C8B"/>
    <w:rsid w:val="00252CA6"/>
    <w:rsid w:val="00253778"/>
    <w:rsid w:val="00253A21"/>
    <w:rsid w:val="0025473A"/>
    <w:rsid w:val="002547E4"/>
    <w:rsid w:val="00254C2E"/>
    <w:rsid w:val="00255892"/>
    <w:rsid w:val="00255D2B"/>
    <w:rsid w:val="002561C5"/>
    <w:rsid w:val="002576FE"/>
    <w:rsid w:val="00257A01"/>
    <w:rsid w:val="00260933"/>
    <w:rsid w:val="00260E68"/>
    <w:rsid w:val="00260FE2"/>
    <w:rsid w:val="002611E4"/>
    <w:rsid w:val="00261E77"/>
    <w:rsid w:val="00262D40"/>
    <w:rsid w:val="00263685"/>
    <w:rsid w:val="00263DF4"/>
    <w:rsid w:val="00263EB8"/>
    <w:rsid w:val="00263F5C"/>
    <w:rsid w:val="00264234"/>
    <w:rsid w:val="002647AD"/>
    <w:rsid w:val="00264DD9"/>
    <w:rsid w:val="0026535D"/>
    <w:rsid w:val="0026587F"/>
    <w:rsid w:val="00265D9E"/>
    <w:rsid w:val="00266986"/>
    <w:rsid w:val="0026776F"/>
    <w:rsid w:val="00270606"/>
    <w:rsid w:val="00270EA0"/>
    <w:rsid w:val="00271EDF"/>
    <w:rsid w:val="002721BA"/>
    <w:rsid w:val="00272AB9"/>
    <w:rsid w:val="00272B1E"/>
    <w:rsid w:val="00272E73"/>
    <w:rsid w:val="0027538C"/>
    <w:rsid w:val="00275F6E"/>
    <w:rsid w:val="00277D9E"/>
    <w:rsid w:val="00280557"/>
    <w:rsid w:val="00280FA9"/>
    <w:rsid w:val="00281F69"/>
    <w:rsid w:val="00282B0C"/>
    <w:rsid w:val="00284CAE"/>
    <w:rsid w:val="00285472"/>
    <w:rsid w:val="00285817"/>
    <w:rsid w:val="00286B75"/>
    <w:rsid w:val="00287136"/>
    <w:rsid w:val="00287830"/>
    <w:rsid w:val="00287E36"/>
    <w:rsid w:val="00290364"/>
    <w:rsid w:val="00290621"/>
    <w:rsid w:val="0029086A"/>
    <w:rsid w:val="002911E4"/>
    <w:rsid w:val="002912C8"/>
    <w:rsid w:val="00291D81"/>
    <w:rsid w:val="002931E8"/>
    <w:rsid w:val="00293309"/>
    <w:rsid w:val="00293EB5"/>
    <w:rsid w:val="00294D57"/>
    <w:rsid w:val="00296328"/>
    <w:rsid w:val="002965AD"/>
    <w:rsid w:val="002965EA"/>
    <w:rsid w:val="00297108"/>
    <w:rsid w:val="00297C8D"/>
    <w:rsid w:val="002A0074"/>
    <w:rsid w:val="002A1719"/>
    <w:rsid w:val="002A2144"/>
    <w:rsid w:val="002A3EB0"/>
    <w:rsid w:val="002A5407"/>
    <w:rsid w:val="002A6589"/>
    <w:rsid w:val="002B099C"/>
    <w:rsid w:val="002B23D6"/>
    <w:rsid w:val="002B2B4F"/>
    <w:rsid w:val="002B3C96"/>
    <w:rsid w:val="002B4149"/>
    <w:rsid w:val="002B414F"/>
    <w:rsid w:val="002B417E"/>
    <w:rsid w:val="002B44E6"/>
    <w:rsid w:val="002B49F8"/>
    <w:rsid w:val="002B55EB"/>
    <w:rsid w:val="002B580D"/>
    <w:rsid w:val="002B5AFB"/>
    <w:rsid w:val="002B6B57"/>
    <w:rsid w:val="002B7D16"/>
    <w:rsid w:val="002C05EF"/>
    <w:rsid w:val="002C07C2"/>
    <w:rsid w:val="002C1014"/>
    <w:rsid w:val="002C33A9"/>
    <w:rsid w:val="002C385A"/>
    <w:rsid w:val="002C3AF8"/>
    <w:rsid w:val="002C4824"/>
    <w:rsid w:val="002C4FD5"/>
    <w:rsid w:val="002C5037"/>
    <w:rsid w:val="002C549E"/>
    <w:rsid w:val="002C56C4"/>
    <w:rsid w:val="002C704E"/>
    <w:rsid w:val="002C7861"/>
    <w:rsid w:val="002D021A"/>
    <w:rsid w:val="002D0262"/>
    <w:rsid w:val="002D1FC7"/>
    <w:rsid w:val="002D24EF"/>
    <w:rsid w:val="002D5378"/>
    <w:rsid w:val="002D58AA"/>
    <w:rsid w:val="002D5ECF"/>
    <w:rsid w:val="002D6234"/>
    <w:rsid w:val="002D7311"/>
    <w:rsid w:val="002D76C1"/>
    <w:rsid w:val="002D78F8"/>
    <w:rsid w:val="002E1169"/>
    <w:rsid w:val="002E1470"/>
    <w:rsid w:val="002E19B7"/>
    <w:rsid w:val="002E1DD5"/>
    <w:rsid w:val="002E237A"/>
    <w:rsid w:val="002E2A0E"/>
    <w:rsid w:val="002E33B2"/>
    <w:rsid w:val="002E47B3"/>
    <w:rsid w:val="002E4CB6"/>
    <w:rsid w:val="002E5729"/>
    <w:rsid w:val="002E70E1"/>
    <w:rsid w:val="002E7535"/>
    <w:rsid w:val="002F042A"/>
    <w:rsid w:val="002F078F"/>
    <w:rsid w:val="002F22D8"/>
    <w:rsid w:val="002F2487"/>
    <w:rsid w:val="002F3F20"/>
    <w:rsid w:val="002F441B"/>
    <w:rsid w:val="002F5BEC"/>
    <w:rsid w:val="002F6A42"/>
    <w:rsid w:val="002F6BCE"/>
    <w:rsid w:val="002F6FB8"/>
    <w:rsid w:val="002F7303"/>
    <w:rsid w:val="0030206E"/>
    <w:rsid w:val="00302152"/>
    <w:rsid w:val="003023CF"/>
    <w:rsid w:val="00303994"/>
    <w:rsid w:val="00306F7D"/>
    <w:rsid w:val="003075CA"/>
    <w:rsid w:val="00310B1A"/>
    <w:rsid w:val="00311049"/>
    <w:rsid w:val="00311A27"/>
    <w:rsid w:val="00312036"/>
    <w:rsid w:val="00312382"/>
    <w:rsid w:val="003129F1"/>
    <w:rsid w:val="0031308E"/>
    <w:rsid w:val="003138DE"/>
    <w:rsid w:val="0031634B"/>
    <w:rsid w:val="003176D5"/>
    <w:rsid w:val="00317C42"/>
    <w:rsid w:val="003204D5"/>
    <w:rsid w:val="00320D5B"/>
    <w:rsid w:val="00320DFC"/>
    <w:rsid w:val="00320DFF"/>
    <w:rsid w:val="00321042"/>
    <w:rsid w:val="0032113A"/>
    <w:rsid w:val="0032342A"/>
    <w:rsid w:val="00323945"/>
    <w:rsid w:val="0032460E"/>
    <w:rsid w:val="00326559"/>
    <w:rsid w:val="003267ED"/>
    <w:rsid w:val="00326DDF"/>
    <w:rsid w:val="003272C0"/>
    <w:rsid w:val="00327F47"/>
    <w:rsid w:val="003300CF"/>
    <w:rsid w:val="00330B67"/>
    <w:rsid w:val="0033117F"/>
    <w:rsid w:val="003311CA"/>
    <w:rsid w:val="00331773"/>
    <w:rsid w:val="00332304"/>
    <w:rsid w:val="00334430"/>
    <w:rsid w:val="003344DC"/>
    <w:rsid w:val="003354C4"/>
    <w:rsid w:val="00336CEF"/>
    <w:rsid w:val="00340930"/>
    <w:rsid w:val="00341752"/>
    <w:rsid w:val="003423C3"/>
    <w:rsid w:val="00342F91"/>
    <w:rsid w:val="0034353E"/>
    <w:rsid w:val="00343B55"/>
    <w:rsid w:val="00343BC1"/>
    <w:rsid w:val="003453B2"/>
    <w:rsid w:val="00345EA6"/>
    <w:rsid w:val="00346239"/>
    <w:rsid w:val="00346616"/>
    <w:rsid w:val="0034676A"/>
    <w:rsid w:val="00346A0C"/>
    <w:rsid w:val="00346AD3"/>
    <w:rsid w:val="00346BCD"/>
    <w:rsid w:val="00347053"/>
    <w:rsid w:val="0034733F"/>
    <w:rsid w:val="0034737C"/>
    <w:rsid w:val="0034767E"/>
    <w:rsid w:val="003478A7"/>
    <w:rsid w:val="00347D17"/>
    <w:rsid w:val="00347F67"/>
    <w:rsid w:val="003500E3"/>
    <w:rsid w:val="00350B02"/>
    <w:rsid w:val="00350DD6"/>
    <w:rsid w:val="00351680"/>
    <w:rsid w:val="00351866"/>
    <w:rsid w:val="00352318"/>
    <w:rsid w:val="0035284C"/>
    <w:rsid w:val="00352AC9"/>
    <w:rsid w:val="00352D3B"/>
    <w:rsid w:val="0035402E"/>
    <w:rsid w:val="003540E1"/>
    <w:rsid w:val="003542EE"/>
    <w:rsid w:val="00354938"/>
    <w:rsid w:val="003563CD"/>
    <w:rsid w:val="00357DCD"/>
    <w:rsid w:val="0036028A"/>
    <w:rsid w:val="00360811"/>
    <w:rsid w:val="00360B31"/>
    <w:rsid w:val="00362A1D"/>
    <w:rsid w:val="00362AC0"/>
    <w:rsid w:val="003633FF"/>
    <w:rsid w:val="00363B5F"/>
    <w:rsid w:val="00363ED2"/>
    <w:rsid w:val="0036451A"/>
    <w:rsid w:val="00364814"/>
    <w:rsid w:val="003665C8"/>
    <w:rsid w:val="00366D7D"/>
    <w:rsid w:val="00366F57"/>
    <w:rsid w:val="003676F7"/>
    <w:rsid w:val="00367822"/>
    <w:rsid w:val="00367A42"/>
    <w:rsid w:val="00367E29"/>
    <w:rsid w:val="00367FD4"/>
    <w:rsid w:val="003702F7"/>
    <w:rsid w:val="00370E8B"/>
    <w:rsid w:val="00370F9E"/>
    <w:rsid w:val="00372D0D"/>
    <w:rsid w:val="00373BAE"/>
    <w:rsid w:val="00373F3C"/>
    <w:rsid w:val="0037519A"/>
    <w:rsid w:val="0037641A"/>
    <w:rsid w:val="00376C68"/>
    <w:rsid w:val="00376C92"/>
    <w:rsid w:val="00377057"/>
    <w:rsid w:val="003808D6"/>
    <w:rsid w:val="00380B1A"/>
    <w:rsid w:val="00382081"/>
    <w:rsid w:val="00383DF7"/>
    <w:rsid w:val="00383F9C"/>
    <w:rsid w:val="003841F9"/>
    <w:rsid w:val="0038561D"/>
    <w:rsid w:val="00385A5E"/>
    <w:rsid w:val="00385A63"/>
    <w:rsid w:val="00387298"/>
    <w:rsid w:val="00390541"/>
    <w:rsid w:val="00390A0C"/>
    <w:rsid w:val="0039201A"/>
    <w:rsid w:val="0039355C"/>
    <w:rsid w:val="003937E8"/>
    <w:rsid w:val="00394020"/>
    <w:rsid w:val="00394F3C"/>
    <w:rsid w:val="00395642"/>
    <w:rsid w:val="00395675"/>
    <w:rsid w:val="003966EA"/>
    <w:rsid w:val="00396940"/>
    <w:rsid w:val="0039733C"/>
    <w:rsid w:val="003975E2"/>
    <w:rsid w:val="003A00A5"/>
    <w:rsid w:val="003A104F"/>
    <w:rsid w:val="003A1CAC"/>
    <w:rsid w:val="003A210E"/>
    <w:rsid w:val="003A2211"/>
    <w:rsid w:val="003A2B5F"/>
    <w:rsid w:val="003A3168"/>
    <w:rsid w:val="003A3C57"/>
    <w:rsid w:val="003A439D"/>
    <w:rsid w:val="003A547C"/>
    <w:rsid w:val="003A5974"/>
    <w:rsid w:val="003A6E3D"/>
    <w:rsid w:val="003A7681"/>
    <w:rsid w:val="003A780B"/>
    <w:rsid w:val="003A7D03"/>
    <w:rsid w:val="003B038A"/>
    <w:rsid w:val="003B0694"/>
    <w:rsid w:val="003B08C8"/>
    <w:rsid w:val="003B1FA7"/>
    <w:rsid w:val="003B3E03"/>
    <w:rsid w:val="003B46B8"/>
    <w:rsid w:val="003B47A5"/>
    <w:rsid w:val="003B6771"/>
    <w:rsid w:val="003B6EAD"/>
    <w:rsid w:val="003B7905"/>
    <w:rsid w:val="003C0266"/>
    <w:rsid w:val="003C051E"/>
    <w:rsid w:val="003C1A87"/>
    <w:rsid w:val="003C2115"/>
    <w:rsid w:val="003C22D7"/>
    <w:rsid w:val="003C33B7"/>
    <w:rsid w:val="003C345B"/>
    <w:rsid w:val="003C45C7"/>
    <w:rsid w:val="003C4609"/>
    <w:rsid w:val="003C695C"/>
    <w:rsid w:val="003C6D70"/>
    <w:rsid w:val="003C6EE6"/>
    <w:rsid w:val="003C7286"/>
    <w:rsid w:val="003C7A26"/>
    <w:rsid w:val="003C7B5A"/>
    <w:rsid w:val="003D023B"/>
    <w:rsid w:val="003D069A"/>
    <w:rsid w:val="003D0893"/>
    <w:rsid w:val="003D0D27"/>
    <w:rsid w:val="003D1FBB"/>
    <w:rsid w:val="003D222A"/>
    <w:rsid w:val="003D248E"/>
    <w:rsid w:val="003D2821"/>
    <w:rsid w:val="003D2E63"/>
    <w:rsid w:val="003D32F8"/>
    <w:rsid w:val="003D33CF"/>
    <w:rsid w:val="003D3A43"/>
    <w:rsid w:val="003D3FCA"/>
    <w:rsid w:val="003D4261"/>
    <w:rsid w:val="003D5261"/>
    <w:rsid w:val="003D65DA"/>
    <w:rsid w:val="003D6A1E"/>
    <w:rsid w:val="003D6ED8"/>
    <w:rsid w:val="003D739C"/>
    <w:rsid w:val="003E0F5D"/>
    <w:rsid w:val="003E15E9"/>
    <w:rsid w:val="003E180E"/>
    <w:rsid w:val="003E245D"/>
    <w:rsid w:val="003E299B"/>
    <w:rsid w:val="003E3B8C"/>
    <w:rsid w:val="003E41A8"/>
    <w:rsid w:val="003E4603"/>
    <w:rsid w:val="003E46CA"/>
    <w:rsid w:val="003E49A7"/>
    <w:rsid w:val="003E5BAF"/>
    <w:rsid w:val="003E5DAE"/>
    <w:rsid w:val="003E6251"/>
    <w:rsid w:val="003F0D1C"/>
    <w:rsid w:val="003F18C1"/>
    <w:rsid w:val="003F1A85"/>
    <w:rsid w:val="003F290D"/>
    <w:rsid w:val="003F3480"/>
    <w:rsid w:val="003F3FEE"/>
    <w:rsid w:val="003F451B"/>
    <w:rsid w:val="003F59C6"/>
    <w:rsid w:val="003F5B1F"/>
    <w:rsid w:val="003F6183"/>
    <w:rsid w:val="003F7DCB"/>
    <w:rsid w:val="003F7EC5"/>
    <w:rsid w:val="004008A1"/>
    <w:rsid w:val="00400955"/>
    <w:rsid w:val="004017E7"/>
    <w:rsid w:val="00401953"/>
    <w:rsid w:val="00402F17"/>
    <w:rsid w:val="004030D0"/>
    <w:rsid w:val="00403EEC"/>
    <w:rsid w:val="004047A7"/>
    <w:rsid w:val="00404988"/>
    <w:rsid w:val="00404AD2"/>
    <w:rsid w:val="00404E65"/>
    <w:rsid w:val="00405688"/>
    <w:rsid w:val="004056F8"/>
    <w:rsid w:val="00405A3F"/>
    <w:rsid w:val="00405D2D"/>
    <w:rsid w:val="00406CD9"/>
    <w:rsid w:val="00407542"/>
    <w:rsid w:val="004102CE"/>
    <w:rsid w:val="004102D7"/>
    <w:rsid w:val="0041047A"/>
    <w:rsid w:val="0041084E"/>
    <w:rsid w:val="00410B66"/>
    <w:rsid w:val="00410CD9"/>
    <w:rsid w:val="00411737"/>
    <w:rsid w:val="004133C3"/>
    <w:rsid w:val="004136F8"/>
    <w:rsid w:val="00413C43"/>
    <w:rsid w:val="004143D9"/>
    <w:rsid w:val="00416799"/>
    <w:rsid w:val="00416B5D"/>
    <w:rsid w:val="00417CC0"/>
    <w:rsid w:val="00420523"/>
    <w:rsid w:val="00420B54"/>
    <w:rsid w:val="00420F28"/>
    <w:rsid w:val="00421726"/>
    <w:rsid w:val="00422495"/>
    <w:rsid w:val="0042261E"/>
    <w:rsid w:val="0042275A"/>
    <w:rsid w:val="00423635"/>
    <w:rsid w:val="0042372E"/>
    <w:rsid w:val="00423931"/>
    <w:rsid w:val="00425CDB"/>
    <w:rsid w:val="00425E03"/>
    <w:rsid w:val="004262E7"/>
    <w:rsid w:val="00426BFD"/>
    <w:rsid w:val="00427AC2"/>
    <w:rsid w:val="00430264"/>
    <w:rsid w:val="00430B92"/>
    <w:rsid w:val="004310F8"/>
    <w:rsid w:val="004312C2"/>
    <w:rsid w:val="0043160A"/>
    <w:rsid w:val="00431635"/>
    <w:rsid w:val="00431858"/>
    <w:rsid w:val="004336BD"/>
    <w:rsid w:val="00433729"/>
    <w:rsid w:val="00433A56"/>
    <w:rsid w:val="00433B64"/>
    <w:rsid w:val="00434128"/>
    <w:rsid w:val="0043484B"/>
    <w:rsid w:val="00435655"/>
    <w:rsid w:val="00437AD0"/>
    <w:rsid w:val="0044096A"/>
    <w:rsid w:val="0044174B"/>
    <w:rsid w:val="00441E9B"/>
    <w:rsid w:val="004421BC"/>
    <w:rsid w:val="004428CD"/>
    <w:rsid w:val="004432CC"/>
    <w:rsid w:val="00443687"/>
    <w:rsid w:val="00443BB0"/>
    <w:rsid w:val="00444313"/>
    <w:rsid w:val="00445191"/>
    <w:rsid w:val="0044553F"/>
    <w:rsid w:val="004455CE"/>
    <w:rsid w:val="0044572F"/>
    <w:rsid w:val="004457FD"/>
    <w:rsid w:val="004460AC"/>
    <w:rsid w:val="00446439"/>
    <w:rsid w:val="0044686A"/>
    <w:rsid w:val="00446DD5"/>
    <w:rsid w:val="00451DF6"/>
    <w:rsid w:val="0045285C"/>
    <w:rsid w:val="004528FA"/>
    <w:rsid w:val="00453EAC"/>
    <w:rsid w:val="00453F6E"/>
    <w:rsid w:val="00454EE6"/>
    <w:rsid w:val="00455288"/>
    <w:rsid w:val="00455913"/>
    <w:rsid w:val="004568C9"/>
    <w:rsid w:val="00457836"/>
    <w:rsid w:val="00457A39"/>
    <w:rsid w:val="0046009B"/>
    <w:rsid w:val="00460AF7"/>
    <w:rsid w:val="00461A4D"/>
    <w:rsid w:val="00461B1D"/>
    <w:rsid w:val="0046226E"/>
    <w:rsid w:val="00462ACF"/>
    <w:rsid w:val="004635AE"/>
    <w:rsid w:val="00463730"/>
    <w:rsid w:val="0046411A"/>
    <w:rsid w:val="00464C44"/>
    <w:rsid w:val="0046508B"/>
    <w:rsid w:val="0046555D"/>
    <w:rsid w:val="00465A10"/>
    <w:rsid w:val="00465B5C"/>
    <w:rsid w:val="00466337"/>
    <w:rsid w:val="00466AE1"/>
    <w:rsid w:val="004714D3"/>
    <w:rsid w:val="00471567"/>
    <w:rsid w:val="004721BF"/>
    <w:rsid w:val="004729B0"/>
    <w:rsid w:val="00472A9D"/>
    <w:rsid w:val="00472D7D"/>
    <w:rsid w:val="00474415"/>
    <w:rsid w:val="0047589F"/>
    <w:rsid w:val="00476245"/>
    <w:rsid w:val="0047639C"/>
    <w:rsid w:val="0048139A"/>
    <w:rsid w:val="004819F8"/>
    <w:rsid w:val="00482DA5"/>
    <w:rsid w:val="004833CF"/>
    <w:rsid w:val="0048346E"/>
    <w:rsid w:val="004837B9"/>
    <w:rsid w:val="00483889"/>
    <w:rsid w:val="00483B2E"/>
    <w:rsid w:val="004841ED"/>
    <w:rsid w:val="00485095"/>
    <w:rsid w:val="00485324"/>
    <w:rsid w:val="00486AE6"/>
    <w:rsid w:val="00487D81"/>
    <w:rsid w:val="00490BD7"/>
    <w:rsid w:val="00491A5D"/>
    <w:rsid w:val="0049209A"/>
    <w:rsid w:val="004921B4"/>
    <w:rsid w:val="0049265D"/>
    <w:rsid w:val="00493384"/>
    <w:rsid w:val="00493EC7"/>
    <w:rsid w:val="004947A8"/>
    <w:rsid w:val="0049524C"/>
    <w:rsid w:val="00495631"/>
    <w:rsid w:val="00496589"/>
    <w:rsid w:val="00496FE6"/>
    <w:rsid w:val="00497350"/>
    <w:rsid w:val="00497B9E"/>
    <w:rsid w:val="00497DBD"/>
    <w:rsid w:val="004A029D"/>
    <w:rsid w:val="004A0D4F"/>
    <w:rsid w:val="004A20D1"/>
    <w:rsid w:val="004A20E8"/>
    <w:rsid w:val="004A288B"/>
    <w:rsid w:val="004A3FEE"/>
    <w:rsid w:val="004A4D95"/>
    <w:rsid w:val="004A5A43"/>
    <w:rsid w:val="004A5DCF"/>
    <w:rsid w:val="004A7FB0"/>
    <w:rsid w:val="004B07FC"/>
    <w:rsid w:val="004B1641"/>
    <w:rsid w:val="004B23A1"/>
    <w:rsid w:val="004B2FF5"/>
    <w:rsid w:val="004B30C9"/>
    <w:rsid w:val="004B31F9"/>
    <w:rsid w:val="004B3C70"/>
    <w:rsid w:val="004B499A"/>
    <w:rsid w:val="004B4DDF"/>
    <w:rsid w:val="004B5123"/>
    <w:rsid w:val="004B51A5"/>
    <w:rsid w:val="004B57B7"/>
    <w:rsid w:val="004B754A"/>
    <w:rsid w:val="004B7757"/>
    <w:rsid w:val="004B7C27"/>
    <w:rsid w:val="004B7E87"/>
    <w:rsid w:val="004C0187"/>
    <w:rsid w:val="004C035F"/>
    <w:rsid w:val="004C0A46"/>
    <w:rsid w:val="004C0ECB"/>
    <w:rsid w:val="004C21BD"/>
    <w:rsid w:val="004C27A0"/>
    <w:rsid w:val="004C27C4"/>
    <w:rsid w:val="004C3AB4"/>
    <w:rsid w:val="004C5D8D"/>
    <w:rsid w:val="004C67AD"/>
    <w:rsid w:val="004C74B6"/>
    <w:rsid w:val="004D07A5"/>
    <w:rsid w:val="004D07E7"/>
    <w:rsid w:val="004D1754"/>
    <w:rsid w:val="004D27D0"/>
    <w:rsid w:val="004D2A27"/>
    <w:rsid w:val="004D2FFC"/>
    <w:rsid w:val="004D31FA"/>
    <w:rsid w:val="004D48AD"/>
    <w:rsid w:val="004D6D23"/>
    <w:rsid w:val="004D7F67"/>
    <w:rsid w:val="004E001D"/>
    <w:rsid w:val="004E0C3D"/>
    <w:rsid w:val="004E1913"/>
    <w:rsid w:val="004E4248"/>
    <w:rsid w:val="004E4A43"/>
    <w:rsid w:val="004E5803"/>
    <w:rsid w:val="004E59C7"/>
    <w:rsid w:val="004E5FA7"/>
    <w:rsid w:val="004E61F7"/>
    <w:rsid w:val="004E65AF"/>
    <w:rsid w:val="004E6F0E"/>
    <w:rsid w:val="004E7D39"/>
    <w:rsid w:val="004F0083"/>
    <w:rsid w:val="004F127D"/>
    <w:rsid w:val="004F1C76"/>
    <w:rsid w:val="004F215E"/>
    <w:rsid w:val="004F2AD3"/>
    <w:rsid w:val="004F2ECE"/>
    <w:rsid w:val="004F31E2"/>
    <w:rsid w:val="004F49D6"/>
    <w:rsid w:val="004F549C"/>
    <w:rsid w:val="004F5716"/>
    <w:rsid w:val="004F5AA0"/>
    <w:rsid w:val="004F5E4C"/>
    <w:rsid w:val="004F75F8"/>
    <w:rsid w:val="004F7BB4"/>
    <w:rsid w:val="004F7D3F"/>
    <w:rsid w:val="00500766"/>
    <w:rsid w:val="00501037"/>
    <w:rsid w:val="00502ACC"/>
    <w:rsid w:val="005032C1"/>
    <w:rsid w:val="00503BA3"/>
    <w:rsid w:val="00503BDA"/>
    <w:rsid w:val="00504777"/>
    <w:rsid w:val="00504BC1"/>
    <w:rsid w:val="00504FF6"/>
    <w:rsid w:val="005057E7"/>
    <w:rsid w:val="00505C76"/>
    <w:rsid w:val="00506C35"/>
    <w:rsid w:val="00506D42"/>
    <w:rsid w:val="00507E1E"/>
    <w:rsid w:val="0051081C"/>
    <w:rsid w:val="00510BF9"/>
    <w:rsid w:val="0051101C"/>
    <w:rsid w:val="005123C5"/>
    <w:rsid w:val="00513344"/>
    <w:rsid w:val="005138AF"/>
    <w:rsid w:val="00513DA0"/>
    <w:rsid w:val="005142CD"/>
    <w:rsid w:val="00514980"/>
    <w:rsid w:val="005157A7"/>
    <w:rsid w:val="005157CD"/>
    <w:rsid w:val="00516019"/>
    <w:rsid w:val="0051798E"/>
    <w:rsid w:val="005207E4"/>
    <w:rsid w:val="00520E76"/>
    <w:rsid w:val="0052117D"/>
    <w:rsid w:val="00521BE2"/>
    <w:rsid w:val="00521D86"/>
    <w:rsid w:val="00522267"/>
    <w:rsid w:val="00523867"/>
    <w:rsid w:val="0052395C"/>
    <w:rsid w:val="005241D8"/>
    <w:rsid w:val="00524972"/>
    <w:rsid w:val="00524DA7"/>
    <w:rsid w:val="00524DB0"/>
    <w:rsid w:val="005257A9"/>
    <w:rsid w:val="00525A2E"/>
    <w:rsid w:val="00525B57"/>
    <w:rsid w:val="00526985"/>
    <w:rsid w:val="00526DCA"/>
    <w:rsid w:val="005273F2"/>
    <w:rsid w:val="0052746F"/>
    <w:rsid w:val="00530949"/>
    <w:rsid w:val="00532532"/>
    <w:rsid w:val="00532B73"/>
    <w:rsid w:val="00533302"/>
    <w:rsid w:val="0053358E"/>
    <w:rsid w:val="00533867"/>
    <w:rsid w:val="005339F0"/>
    <w:rsid w:val="005354D1"/>
    <w:rsid w:val="005401E5"/>
    <w:rsid w:val="0054053B"/>
    <w:rsid w:val="00540877"/>
    <w:rsid w:val="0054225C"/>
    <w:rsid w:val="00542362"/>
    <w:rsid w:val="0054303E"/>
    <w:rsid w:val="00543773"/>
    <w:rsid w:val="00543974"/>
    <w:rsid w:val="0054401D"/>
    <w:rsid w:val="0054468E"/>
    <w:rsid w:val="005446A7"/>
    <w:rsid w:val="0054794B"/>
    <w:rsid w:val="00547BA2"/>
    <w:rsid w:val="00547F41"/>
    <w:rsid w:val="00550CB8"/>
    <w:rsid w:val="005517B9"/>
    <w:rsid w:val="00551A53"/>
    <w:rsid w:val="00551DAC"/>
    <w:rsid w:val="00552360"/>
    <w:rsid w:val="005529BA"/>
    <w:rsid w:val="00552B0A"/>
    <w:rsid w:val="00552BA3"/>
    <w:rsid w:val="00553578"/>
    <w:rsid w:val="005541A4"/>
    <w:rsid w:val="0055474B"/>
    <w:rsid w:val="005561F9"/>
    <w:rsid w:val="00556F45"/>
    <w:rsid w:val="0055748C"/>
    <w:rsid w:val="0055781D"/>
    <w:rsid w:val="005617F9"/>
    <w:rsid w:val="00562914"/>
    <w:rsid w:val="005636F7"/>
    <w:rsid w:val="00563719"/>
    <w:rsid w:val="00564187"/>
    <w:rsid w:val="005641C0"/>
    <w:rsid w:val="00564883"/>
    <w:rsid w:val="0056492C"/>
    <w:rsid w:val="00564C2A"/>
    <w:rsid w:val="00566CD7"/>
    <w:rsid w:val="00567BE5"/>
    <w:rsid w:val="00570701"/>
    <w:rsid w:val="00570964"/>
    <w:rsid w:val="005714EA"/>
    <w:rsid w:val="00571A03"/>
    <w:rsid w:val="00572245"/>
    <w:rsid w:val="00572395"/>
    <w:rsid w:val="00572A3E"/>
    <w:rsid w:val="00572C4A"/>
    <w:rsid w:val="00572E6F"/>
    <w:rsid w:val="00574376"/>
    <w:rsid w:val="0057523B"/>
    <w:rsid w:val="00575FFA"/>
    <w:rsid w:val="00576D75"/>
    <w:rsid w:val="00577B63"/>
    <w:rsid w:val="00577CAA"/>
    <w:rsid w:val="00580298"/>
    <w:rsid w:val="00580657"/>
    <w:rsid w:val="00580704"/>
    <w:rsid w:val="00580B74"/>
    <w:rsid w:val="00581157"/>
    <w:rsid w:val="00581472"/>
    <w:rsid w:val="00581919"/>
    <w:rsid w:val="00582DB7"/>
    <w:rsid w:val="005835C8"/>
    <w:rsid w:val="005835E3"/>
    <w:rsid w:val="005839BC"/>
    <w:rsid w:val="005841DE"/>
    <w:rsid w:val="0058438E"/>
    <w:rsid w:val="005843BD"/>
    <w:rsid w:val="00584423"/>
    <w:rsid w:val="00585379"/>
    <w:rsid w:val="00585425"/>
    <w:rsid w:val="00586219"/>
    <w:rsid w:val="00586895"/>
    <w:rsid w:val="00586C50"/>
    <w:rsid w:val="0058715D"/>
    <w:rsid w:val="0058747D"/>
    <w:rsid w:val="005874E1"/>
    <w:rsid w:val="00590543"/>
    <w:rsid w:val="005911BB"/>
    <w:rsid w:val="005911D0"/>
    <w:rsid w:val="00591B42"/>
    <w:rsid w:val="00593326"/>
    <w:rsid w:val="005939AF"/>
    <w:rsid w:val="0059495C"/>
    <w:rsid w:val="0059522E"/>
    <w:rsid w:val="00595507"/>
    <w:rsid w:val="00595697"/>
    <w:rsid w:val="00595B87"/>
    <w:rsid w:val="00596AEB"/>
    <w:rsid w:val="00597563"/>
    <w:rsid w:val="00597AEC"/>
    <w:rsid w:val="005A15A7"/>
    <w:rsid w:val="005A4945"/>
    <w:rsid w:val="005A5AC5"/>
    <w:rsid w:val="005A5F00"/>
    <w:rsid w:val="005A69D9"/>
    <w:rsid w:val="005A787C"/>
    <w:rsid w:val="005B0A1B"/>
    <w:rsid w:val="005B1893"/>
    <w:rsid w:val="005B225A"/>
    <w:rsid w:val="005B24D6"/>
    <w:rsid w:val="005B2BF9"/>
    <w:rsid w:val="005B419B"/>
    <w:rsid w:val="005B47E2"/>
    <w:rsid w:val="005B48A4"/>
    <w:rsid w:val="005B5220"/>
    <w:rsid w:val="005B6A21"/>
    <w:rsid w:val="005B6B17"/>
    <w:rsid w:val="005B740D"/>
    <w:rsid w:val="005C0079"/>
    <w:rsid w:val="005C1000"/>
    <w:rsid w:val="005C14D6"/>
    <w:rsid w:val="005C1A20"/>
    <w:rsid w:val="005C3722"/>
    <w:rsid w:val="005C449D"/>
    <w:rsid w:val="005C479F"/>
    <w:rsid w:val="005C4A09"/>
    <w:rsid w:val="005C4CD3"/>
    <w:rsid w:val="005C4FE2"/>
    <w:rsid w:val="005C55B1"/>
    <w:rsid w:val="005C5749"/>
    <w:rsid w:val="005C5967"/>
    <w:rsid w:val="005C6065"/>
    <w:rsid w:val="005C65DC"/>
    <w:rsid w:val="005C6ED6"/>
    <w:rsid w:val="005D00D4"/>
    <w:rsid w:val="005D00E3"/>
    <w:rsid w:val="005D1107"/>
    <w:rsid w:val="005D1743"/>
    <w:rsid w:val="005D2BA0"/>
    <w:rsid w:val="005D320A"/>
    <w:rsid w:val="005D322A"/>
    <w:rsid w:val="005D3919"/>
    <w:rsid w:val="005D3AB2"/>
    <w:rsid w:val="005D3D26"/>
    <w:rsid w:val="005D3DF0"/>
    <w:rsid w:val="005D4037"/>
    <w:rsid w:val="005D48DB"/>
    <w:rsid w:val="005D52FC"/>
    <w:rsid w:val="005D5428"/>
    <w:rsid w:val="005D55FB"/>
    <w:rsid w:val="005D6295"/>
    <w:rsid w:val="005D6A04"/>
    <w:rsid w:val="005D7A65"/>
    <w:rsid w:val="005D7AA7"/>
    <w:rsid w:val="005E0302"/>
    <w:rsid w:val="005E04E1"/>
    <w:rsid w:val="005E1526"/>
    <w:rsid w:val="005E1625"/>
    <w:rsid w:val="005E16B6"/>
    <w:rsid w:val="005E29FD"/>
    <w:rsid w:val="005E2D77"/>
    <w:rsid w:val="005E2DBF"/>
    <w:rsid w:val="005E3F66"/>
    <w:rsid w:val="005E494A"/>
    <w:rsid w:val="005E4D47"/>
    <w:rsid w:val="005E5C66"/>
    <w:rsid w:val="005E7AFD"/>
    <w:rsid w:val="005F021C"/>
    <w:rsid w:val="005F06AE"/>
    <w:rsid w:val="005F0D56"/>
    <w:rsid w:val="005F0F90"/>
    <w:rsid w:val="005F1867"/>
    <w:rsid w:val="005F2AFC"/>
    <w:rsid w:val="005F2CFE"/>
    <w:rsid w:val="005F2ED9"/>
    <w:rsid w:val="005F4086"/>
    <w:rsid w:val="005F6ADF"/>
    <w:rsid w:val="005F6E70"/>
    <w:rsid w:val="00601528"/>
    <w:rsid w:val="00601CCA"/>
    <w:rsid w:val="00601FEF"/>
    <w:rsid w:val="0060208F"/>
    <w:rsid w:val="00602662"/>
    <w:rsid w:val="00602DD8"/>
    <w:rsid w:val="00603AE6"/>
    <w:rsid w:val="00604AAB"/>
    <w:rsid w:val="00604CD6"/>
    <w:rsid w:val="00604EFF"/>
    <w:rsid w:val="00607CE8"/>
    <w:rsid w:val="0061005E"/>
    <w:rsid w:val="00610099"/>
    <w:rsid w:val="006107BA"/>
    <w:rsid w:val="00612790"/>
    <w:rsid w:val="00612CEF"/>
    <w:rsid w:val="00613923"/>
    <w:rsid w:val="00613DD6"/>
    <w:rsid w:val="00614066"/>
    <w:rsid w:val="00614400"/>
    <w:rsid w:val="00614512"/>
    <w:rsid w:val="0061537C"/>
    <w:rsid w:val="0061539D"/>
    <w:rsid w:val="0061644D"/>
    <w:rsid w:val="00616522"/>
    <w:rsid w:val="0061694E"/>
    <w:rsid w:val="00621E6D"/>
    <w:rsid w:val="006226FC"/>
    <w:rsid w:val="00623D19"/>
    <w:rsid w:val="006242B7"/>
    <w:rsid w:val="00624F92"/>
    <w:rsid w:val="006252C3"/>
    <w:rsid w:val="00625C68"/>
    <w:rsid w:val="00625D1B"/>
    <w:rsid w:val="00625EAD"/>
    <w:rsid w:val="006268ED"/>
    <w:rsid w:val="006269B5"/>
    <w:rsid w:val="00627111"/>
    <w:rsid w:val="00627873"/>
    <w:rsid w:val="00627AA0"/>
    <w:rsid w:val="00630CA0"/>
    <w:rsid w:val="00630D8C"/>
    <w:rsid w:val="006317DD"/>
    <w:rsid w:val="00634067"/>
    <w:rsid w:val="006347E1"/>
    <w:rsid w:val="00634F63"/>
    <w:rsid w:val="006350D2"/>
    <w:rsid w:val="0063516C"/>
    <w:rsid w:val="00635A36"/>
    <w:rsid w:val="00635AAB"/>
    <w:rsid w:val="0063665A"/>
    <w:rsid w:val="00636B8E"/>
    <w:rsid w:val="00636BA5"/>
    <w:rsid w:val="0064069A"/>
    <w:rsid w:val="00640791"/>
    <w:rsid w:val="006412D6"/>
    <w:rsid w:val="0064314D"/>
    <w:rsid w:val="00643AD2"/>
    <w:rsid w:val="00644B4F"/>
    <w:rsid w:val="00644DAD"/>
    <w:rsid w:val="0064520B"/>
    <w:rsid w:val="006457BA"/>
    <w:rsid w:val="006463F7"/>
    <w:rsid w:val="006465FA"/>
    <w:rsid w:val="00646A4F"/>
    <w:rsid w:val="00646D47"/>
    <w:rsid w:val="00646FEA"/>
    <w:rsid w:val="00647EBC"/>
    <w:rsid w:val="00650934"/>
    <w:rsid w:val="00651425"/>
    <w:rsid w:val="00651471"/>
    <w:rsid w:val="00651A07"/>
    <w:rsid w:val="00651ABF"/>
    <w:rsid w:val="00652B94"/>
    <w:rsid w:val="00653808"/>
    <w:rsid w:val="0065391B"/>
    <w:rsid w:val="00654139"/>
    <w:rsid w:val="006554B3"/>
    <w:rsid w:val="00655AB6"/>
    <w:rsid w:val="0065617F"/>
    <w:rsid w:val="006565F4"/>
    <w:rsid w:val="00656EF1"/>
    <w:rsid w:val="00657879"/>
    <w:rsid w:val="00661192"/>
    <w:rsid w:val="00661335"/>
    <w:rsid w:val="006616DD"/>
    <w:rsid w:val="006621E7"/>
    <w:rsid w:val="006628C6"/>
    <w:rsid w:val="00662FB3"/>
    <w:rsid w:val="00663934"/>
    <w:rsid w:val="006639FB"/>
    <w:rsid w:val="00663B9C"/>
    <w:rsid w:val="00663C53"/>
    <w:rsid w:val="006640DC"/>
    <w:rsid w:val="006642A4"/>
    <w:rsid w:val="00664A1E"/>
    <w:rsid w:val="00665586"/>
    <w:rsid w:val="006661B9"/>
    <w:rsid w:val="00666555"/>
    <w:rsid w:val="00666F76"/>
    <w:rsid w:val="00667086"/>
    <w:rsid w:val="00667657"/>
    <w:rsid w:val="00667D92"/>
    <w:rsid w:val="0067016F"/>
    <w:rsid w:val="0067135E"/>
    <w:rsid w:val="0067208B"/>
    <w:rsid w:val="006725D7"/>
    <w:rsid w:val="00673015"/>
    <w:rsid w:val="00673784"/>
    <w:rsid w:val="00673933"/>
    <w:rsid w:val="00673B40"/>
    <w:rsid w:val="0067484D"/>
    <w:rsid w:val="00674BAE"/>
    <w:rsid w:val="006758DF"/>
    <w:rsid w:val="00675CB5"/>
    <w:rsid w:val="00676A6A"/>
    <w:rsid w:val="00677A00"/>
    <w:rsid w:val="00680395"/>
    <w:rsid w:val="00680928"/>
    <w:rsid w:val="0068101D"/>
    <w:rsid w:val="006812BE"/>
    <w:rsid w:val="00681D78"/>
    <w:rsid w:val="00682F93"/>
    <w:rsid w:val="00683527"/>
    <w:rsid w:val="00683789"/>
    <w:rsid w:val="006845C9"/>
    <w:rsid w:val="006868AB"/>
    <w:rsid w:val="00687199"/>
    <w:rsid w:val="0068751A"/>
    <w:rsid w:val="00687745"/>
    <w:rsid w:val="00687867"/>
    <w:rsid w:val="00687A24"/>
    <w:rsid w:val="00690C3D"/>
    <w:rsid w:val="00690E01"/>
    <w:rsid w:val="00691516"/>
    <w:rsid w:val="00691879"/>
    <w:rsid w:val="006919A9"/>
    <w:rsid w:val="0069219A"/>
    <w:rsid w:val="00692895"/>
    <w:rsid w:val="00692CF0"/>
    <w:rsid w:val="00693122"/>
    <w:rsid w:val="00693146"/>
    <w:rsid w:val="00694562"/>
    <w:rsid w:val="00695752"/>
    <w:rsid w:val="00695A57"/>
    <w:rsid w:val="00695FD7"/>
    <w:rsid w:val="00696231"/>
    <w:rsid w:val="006977E8"/>
    <w:rsid w:val="006A0C92"/>
    <w:rsid w:val="006A2D1A"/>
    <w:rsid w:val="006A2D74"/>
    <w:rsid w:val="006A347E"/>
    <w:rsid w:val="006A369C"/>
    <w:rsid w:val="006A3F68"/>
    <w:rsid w:val="006A45F0"/>
    <w:rsid w:val="006A4808"/>
    <w:rsid w:val="006A4B05"/>
    <w:rsid w:val="006A55A7"/>
    <w:rsid w:val="006A59DB"/>
    <w:rsid w:val="006A5AF8"/>
    <w:rsid w:val="006B0758"/>
    <w:rsid w:val="006B12F0"/>
    <w:rsid w:val="006B133E"/>
    <w:rsid w:val="006B1B04"/>
    <w:rsid w:val="006B3872"/>
    <w:rsid w:val="006B3C36"/>
    <w:rsid w:val="006B4E69"/>
    <w:rsid w:val="006B4EC7"/>
    <w:rsid w:val="006B5242"/>
    <w:rsid w:val="006B57C0"/>
    <w:rsid w:val="006B5871"/>
    <w:rsid w:val="006B613B"/>
    <w:rsid w:val="006B634B"/>
    <w:rsid w:val="006B69C3"/>
    <w:rsid w:val="006B6FD4"/>
    <w:rsid w:val="006B74CD"/>
    <w:rsid w:val="006B7905"/>
    <w:rsid w:val="006B7B8B"/>
    <w:rsid w:val="006B7BA2"/>
    <w:rsid w:val="006C02C0"/>
    <w:rsid w:val="006C0D2F"/>
    <w:rsid w:val="006C0EE4"/>
    <w:rsid w:val="006C1219"/>
    <w:rsid w:val="006C29B7"/>
    <w:rsid w:val="006C3111"/>
    <w:rsid w:val="006C3364"/>
    <w:rsid w:val="006C4541"/>
    <w:rsid w:val="006C4BEC"/>
    <w:rsid w:val="006C5192"/>
    <w:rsid w:val="006C5A88"/>
    <w:rsid w:val="006C6639"/>
    <w:rsid w:val="006C6777"/>
    <w:rsid w:val="006C7AB2"/>
    <w:rsid w:val="006D0AC0"/>
    <w:rsid w:val="006D102A"/>
    <w:rsid w:val="006D10F7"/>
    <w:rsid w:val="006D151B"/>
    <w:rsid w:val="006D36EE"/>
    <w:rsid w:val="006D404D"/>
    <w:rsid w:val="006D4260"/>
    <w:rsid w:val="006D5772"/>
    <w:rsid w:val="006D6A17"/>
    <w:rsid w:val="006D791C"/>
    <w:rsid w:val="006E0131"/>
    <w:rsid w:val="006E0B3A"/>
    <w:rsid w:val="006E0C74"/>
    <w:rsid w:val="006E2993"/>
    <w:rsid w:val="006E2E85"/>
    <w:rsid w:val="006E45A6"/>
    <w:rsid w:val="006E467A"/>
    <w:rsid w:val="006E57DF"/>
    <w:rsid w:val="006E5B1C"/>
    <w:rsid w:val="006E7777"/>
    <w:rsid w:val="006F11D3"/>
    <w:rsid w:val="006F2A76"/>
    <w:rsid w:val="006F3DA8"/>
    <w:rsid w:val="006F4883"/>
    <w:rsid w:val="006F5D87"/>
    <w:rsid w:val="006F6467"/>
    <w:rsid w:val="006F6B8A"/>
    <w:rsid w:val="006F79D7"/>
    <w:rsid w:val="00700CB6"/>
    <w:rsid w:val="00700E85"/>
    <w:rsid w:val="00701248"/>
    <w:rsid w:val="00701537"/>
    <w:rsid w:val="00702179"/>
    <w:rsid w:val="00703D48"/>
    <w:rsid w:val="00704B47"/>
    <w:rsid w:val="00705061"/>
    <w:rsid w:val="00707004"/>
    <w:rsid w:val="007076E7"/>
    <w:rsid w:val="00707E46"/>
    <w:rsid w:val="00710916"/>
    <w:rsid w:val="007117CC"/>
    <w:rsid w:val="007135B7"/>
    <w:rsid w:val="00713ADD"/>
    <w:rsid w:val="00715102"/>
    <w:rsid w:val="00716441"/>
    <w:rsid w:val="00716EDA"/>
    <w:rsid w:val="00717302"/>
    <w:rsid w:val="00717BD0"/>
    <w:rsid w:val="00720BAA"/>
    <w:rsid w:val="00720D45"/>
    <w:rsid w:val="007213C7"/>
    <w:rsid w:val="0072143D"/>
    <w:rsid w:val="00723EAE"/>
    <w:rsid w:val="00723F65"/>
    <w:rsid w:val="007247FE"/>
    <w:rsid w:val="00724DC9"/>
    <w:rsid w:val="00725A60"/>
    <w:rsid w:val="00726709"/>
    <w:rsid w:val="007274E6"/>
    <w:rsid w:val="00727BC6"/>
    <w:rsid w:val="00730133"/>
    <w:rsid w:val="0073047F"/>
    <w:rsid w:val="0073140B"/>
    <w:rsid w:val="00731F18"/>
    <w:rsid w:val="00731F8D"/>
    <w:rsid w:val="00732470"/>
    <w:rsid w:val="0073324E"/>
    <w:rsid w:val="007340B8"/>
    <w:rsid w:val="00734138"/>
    <w:rsid w:val="00734CAE"/>
    <w:rsid w:val="00734D5D"/>
    <w:rsid w:val="007353D5"/>
    <w:rsid w:val="00735C4C"/>
    <w:rsid w:val="007371FB"/>
    <w:rsid w:val="0073760C"/>
    <w:rsid w:val="0074234F"/>
    <w:rsid w:val="00742410"/>
    <w:rsid w:val="0074264A"/>
    <w:rsid w:val="00742F6D"/>
    <w:rsid w:val="0074323A"/>
    <w:rsid w:val="00743FC7"/>
    <w:rsid w:val="00745AFC"/>
    <w:rsid w:val="00745CDC"/>
    <w:rsid w:val="00746AD4"/>
    <w:rsid w:val="007473F6"/>
    <w:rsid w:val="00747B69"/>
    <w:rsid w:val="00750801"/>
    <w:rsid w:val="0075143F"/>
    <w:rsid w:val="00751442"/>
    <w:rsid w:val="00751DE0"/>
    <w:rsid w:val="00751E81"/>
    <w:rsid w:val="007524D6"/>
    <w:rsid w:val="00753429"/>
    <w:rsid w:val="007536AB"/>
    <w:rsid w:val="00753BC2"/>
    <w:rsid w:val="00757679"/>
    <w:rsid w:val="007576F9"/>
    <w:rsid w:val="007610F0"/>
    <w:rsid w:val="00761F1F"/>
    <w:rsid w:val="00762243"/>
    <w:rsid w:val="00764C7C"/>
    <w:rsid w:val="007669D2"/>
    <w:rsid w:val="0077077A"/>
    <w:rsid w:val="00770E6E"/>
    <w:rsid w:val="00771D25"/>
    <w:rsid w:val="007731C0"/>
    <w:rsid w:val="00773CC3"/>
    <w:rsid w:val="00775866"/>
    <w:rsid w:val="0077716E"/>
    <w:rsid w:val="0077781A"/>
    <w:rsid w:val="00780FDC"/>
    <w:rsid w:val="0078169A"/>
    <w:rsid w:val="00781EDB"/>
    <w:rsid w:val="007831CB"/>
    <w:rsid w:val="007835C4"/>
    <w:rsid w:val="00784082"/>
    <w:rsid w:val="0078456F"/>
    <w:rsid w:val="0078551E"/>
    <w:rsid w:val="007877A7"/>
    <w:rsid w:val="007879B0"/>
    <w:rsid w:val="00787CF0"/>
    <w:rsid w:val="007916CE"/>
    <w:rsid w:val="00791D2D"/>
    <w:rsid w:val="007926C9"/>
    <w:rsid w:val="00792C18"/>
    <w:rsid w:val="00793ACE"/>
    <w:rsid w:val="00793C1C"/>
    <w:rsid w:val="00794448"/>
    <w:rsid w:val="00794C4B"/>
    <w:rsid w:val="00794F16"/>
    <w:rsid w:val="007951C3"/>
    <w:rsid w:val="007974C5"/>
    <w:rsid w:val="00797DAB"/>
    <w:rsid w:val="007A04A8"/>
    <w:rsid w:val="007A08E8"/>
    <w:rsid w:val="007A1283"/>
    <w:rsid w:val="007A1628"/>
    <w:rsid w:val="007A1B32"/>
    <w:rsid w:val="007A2562"/>
    <w:rsid w:val="007A3090"/>
    <w:rsid w:val="007A4004"/>
    <w:rsid w:val="007A41AA"/>
    <w:rsid w:val="007A4F4B"/>
    <w:rsid w:val="007A53C9"/>
    <w:rsid w:val="007A5968"/>
    <w:rsid w:val="007A69CA"/>
    <w:rsid w:val="007A6D80"/>
    <w:rsid w:val="007A79E0"/>
    <w:rsid w:val="007B0303"/>
    <w:rsid w:val="007B0C22"/>
    <w:rsid w:val="007B1C15"/>
    <w:rsid w:val="007B2187"/>
    <w:rsid w:val="007B2FF2"/>
    <w:rsid w:val="007B3967"/>
    <w:rsid w:val="007B4044"/>
    <w:rsid w:val="007B470A"/>
    <w:rsid w:val="007B4FA0"/>
    <w:rsid w:val="007B5501"/>
    <w:rsid w:val="007C0464"/>
    <w:rsid w:val="007C0B52"/>
    <w:rsid w:val="007C23EF"/>
    <w:rsid w:val="007C260C"/>
    <w:rsid w:val="007C391F"/>
    <w:rsid w:val="007C4F20"/>
    <w:rsid w:val="007C5485"/>
    <w:rsid w:val="007C5544"/>
    <w:rsid w:val="007C6440"/>
    <w:rsid w:val="007C65D0"/>
    <w:rsid w:val="007C66BD"/>
    <w:rsid w:val="007C6986"/>
    <w:rsid w:val="007C6C03"/>
    <w:rsid w:val="007D0A61"/>
    <w:rsid w:val="007D1296"/>
    <w:rsid w:val="007D1A89"/>
    <w:rsid w:val="007D2785"/>
    <w:rsid w:val="007D2F2C"/>
    <w:rsid w:val="007D3278"/>
    <w:rsid w:val="007D38B0"/>
    <w:rsid w:val="007D3B55"/>
    <w:rsid w:val="007D511E"/>
    <w:rsid w:val="007D51AB"/>
    <w:rsid w:val="007D5AE3"/>
    <w:rsid w:val="007D5E1A"/>
    <w:rsid w:val="007D5FD1"/>
    <w:rsid w:val="007D6054"/>
    <w:rsid w:val="007D65D1"/>
    <w:rsid w:val="007D664F"/>
    <w:rsid w:val="007D6E55"/>
    <w:rsid w:val="007D7AFC"/>
    <w:rsid w:val="007D7F59"/>
    <w:rsid w:val="007E0B22"/>
    <w:rsid w:val="007E1886"/>
    <w:rsid w:val="007E2B47"/>
    <w:rsid w:val="007E32D7"/>
    <w:rsid w:val="007E3402"/>
    <w:rsid w:val="007E3986"/>
    <w:rsid w:val="007E3A1D"/>
    <w:rsid w:val="007E3D76"/>
    <w:rsid w:val="007E4097"/>
    <w:rsid w:val="007E5EAE"/>
    <w:rsid w:val="007E6654"/>
    <w:rsid w:val="007E6728"/>
    <w:rsid w:val="007E6E8A"/>
    <w:rsid w:val="007F140A"/>
    <w:rsid w:val="007F1DC2"/>
    <w:rsid w:val="007F28A2"/>
    <w:rsid w:val="007F2BDD"/>
    <w:rsid w:val="007F48A3"/>
    <w:rsid w:val="007F6367"/>
    <w:rsid w:val="007F6EC2"/>
    <w:rsid w:val="007F7380"/>
    <w:rsid w:val="007F7983"/>
    <w:rsid w:val="007F7B37"/>
    <w:rsid w:val="007F7BF9"/>
    <w:rsid w:val="007F7CB9"/>
    <w:rsid w:val="0080038D"/>
    <w:rsid w:val="00800444"/>
    <w:rsid w:val="0080064C"/>
    <w:rsid w:val="00800668"/>
    <w:rsid w:val="00801FC3"/>
    <w:rsid w:val="008023F3"/>
    <w:rsid w:val="008029F2"/>
    <w:rsid w:val="008036C3"/>
    <w:rsid w:val="00804029"/>
    <w:rsid w:val="00804C78"/>
    <w:rsid w:val="00805008"/>
    <w:rsid w:val="008067FC"/>
    <w:rsid w:val="00806D3D"/>
    <w:rsid w:val="00811249"/>
    <w:rsid w:val="00812AD2"/>
    <w:rsid w:val="008136D9"/>
    <w:rsid w:val="008145D3"/>
    <w:rsid w:val="008149A3"/>
    <w:rsid w:val="00814F53"/>
    <w:rsid w:val="0081531E"/>
    <w:rsid w:val="00815A99"/>
    <w:rsid w:val="00815C00"/>
    <w:rsid w:val="00815F44"/>
    <w:rsid w:val="0081697A"/>
    <w:rsid w:val="00820802"/>
    <w:rsid w:val="0082102A"/>
    <w:rsid w:val="0082188E"/>
    <w:rsid w:val="008219D6"/>
    <w:rsid w:val="0082244A"/>
    <w:rsid w:val="00822479"/>
    <w:rsid w:val="00822AFC"/>
    <w:rsid w:val="0082308E"/>
    <w:rsid w:val="00824729"/>
    <w:rsid w:val="00825F9F"/>
    <w:rsid w:val="0082652C"/>
    <w:rsid w:val="00827069"/>
    <w:rsid w:val="008277BC"/>
    <w:rsid w:val="00827AE7"/>
    <w:rsid w:val="00827EFA"/>
    <w:rsid w:val="00827F63"/>
    <w:rsid w:val="00830444"/>
    <w:rsid w:val="0083069B"/>
    <w:rsid w:val="008314D7"/>
    <w:rsid w:val="00831ED8"/>
    <w:rsid w:val="0083269B"/>
    <w:rsid w:val="00832CF1"/>
    <w:rsid w:val="00833EEF"/>
    <w:rsid w:val="008344D1"/>
    <w:rsid w:val="008356F4"/>
    <w:rsid w:val="0083698D"/>
    <w:rsid w:val="00837A68"/>
    <w:rsid w:val="00842029"/>
    <w:rsid w:val="0084221F"/>
    <w:rsid w:val="008430E9"/>
    <w:rsid w:val="00843734"/>
    <w:rsid w:val="00843851"/>
    <w:rsid w:val="00843885"/>
    <w:rsid w:val="0084408F"/>
    <w:rsid w:val="00844654"/>
    <w:rsid w:val="008454D3"/>
    <w:rsid w:val="008456BE"/>
    <w:rsid w:val="00845A83"/>
    <w:rsid w:val="00845D4D"/>
    <w:rsid w:val="00846050"/>
    <w:rsid w:val="00846383"/>
    <w:rsid w:val="0084658E"/>
    <w:rsid w:val="008470BF"/>
    <w:rsid w:val="00847748"/>
    <w:rsid w:val="00847AAE"/>
    <w:rsid w:val="00850D45"/>
    <w:rsid w:val="00851675"/>
    <w:rsid w:val="0085188B"/>
    <w:rsid w:val="00852676"/>
    <w:rsid w:val="00852877"/>
    <w:rsid w:val="008532AB"/>
    <w:rsid w:val="00853C13"/>
    <w:rsid w:val="00853FB6"/>
    <w:rsid w:val="008542BA"/>
    <w:rsid w:val="008548D9"/>
    <w:rsid w:val="00854C7A"/>
    <w:rsid w:val="00854DC5"/>
    <w:rsid w:val="00855661"/>
    <w:rsid w:val="00855F3D"/>
    <w:rsid w:val="00857671"/>
    <w:rsid w:val="00857E6B"/>
    <w:rsid w:val="00857F13"/>
    <w:rsid w:val="00860116"/>
    <w:rsid w:val="00860CDD"/>
    <w:rsid w:val="00860E00"/>
    <w:rsid w:val="00861910"/>
    <w:rsid w:val="008626FA"/>
    <w:rsid w:val="008629BA"/>
    <w:rsid w:val="00862CB2"/>
    <w:rsid w:val="00862FB0"/>
    <w:rsid w:val="00863704"/>
    <w:rsid w:val="0086394F"/>
    <w:rsid w:val="0086396B"/>
    <w:rsid w:val="00864301"/>
    <w:rsid w:val="0086526A"/>
    <w:rsid w:val="008655D6"/>
    <w:rsid w:val="00866035"/>
    <w:rsid w:val="0087066F"/>
    <w:rsid w:val="008708A1"/>
    <w:rsid w:val="00870ADD"/>
    <w:rsid w:val="008713B2"/>
    <w:rsid w:val="00872874"/>
    <w:rsid w:val="00872907"/>
    <w:rsid w:val="008739F4"/>
    <w:rsid w:val="00873E6B"/>
    <w:rsid w:val="0087469F"/>
    <w:rsid w:val="00874866"/>
    <w:rsid w:val="008748DD"/>
    <w:rsid w:val="00874D9F"/>
    <w:rsid w:val="00875005"/>
    <w:rsid w:val="00875A10"/>
    <w:rsid w:val="00876440"/>
    <w:rsid w:val="0087726E"/>
    <w:rsid w:val="0088041C"/>
    <w:rsid w:val="00881084"/>
    <w:rsid w:val="008812A6"/>
    <w:rsid w:val="00881B95"/>
    <w:rsid w:val="00882746"/>
    <w:rsid w:val="0088392A"/>
    <w:rsid w:val="008839D9"/>
    <w:rsid w:val="008846E0"/>
    <w:rsid w:val="0088483C"/>
    <w:rsid w:val="00884DAF"/>
    <w:rsid w:val="0088505E"/>
    <w:rsid w:val="00885216"/>
    <w:rsid w:val="00885375"/>
    <w:rsid w:val="00886D5C"/>
    <w:rsid w:val="0088705B"/>
    <w:rsid w:val="0089149D"/>
    <w:rsid w:val="00892CCD"/>
    <w:rsid w:val="00892D69"/>
    <w:rsid w:val="0089414C"/>
    <w:rsid w:val="008942AC"/>
    <w:rsid w:val="00894AEC"/>
    <w:rsid w:val="00894C39"/>
    <w:rsid w:val="00895F3F"/>
    <w:rsid w:val="0089604C"/>
    <w:rsid w:val="00896BDF"/>
    <w:rsid w:val="0089797D"/>
    <w:rsid w:val="00897CBB"/>
    <w:rsid w:val="008A0054"/>
    <w:rsid w:val="008A1BCC"/>
    <w:rsid w:val="008A2579"/>
    <w:rsid w:val="008A35DF"/>
    <w:rsid w:val="008A3F8B"/>
    <w:rsid w:val="008A41C8"/>
    <w:rsid w:val="008A4294"/>
    <w:rsid w:val="008A43FB"/>
    <w:rsid w:val="008A6031"/>
    <w:rsid w:val="008A696B"/>
    <w:rsid w:val="008B00EF"/>
    <w:rsid w:val="008B128F"/>
    <w:rsid w:val="008B17C8"/>
    <w:rsid w:val="008B230F"/>
    <w:rsid w:val="008B3063"/>
    <w:rsid w:val="008B3DF4"/>
    <w:rsid w:val="008B3E41"/>
    <w:rsid w:val="008B46DF"/>
    <w:rsid w:val="008B4C48"/>
    <w:rsid w:val="008B5604"/>
    <w:rsid w:val="008B6126"/>
    <w:rsid w:val="008C0169"/>
    <w:rsid w:val="008C0677"/>
    <w:rsid w:val="008C1C54"/>
    <w:rsid w:val="008C2A91"/>
    <w:rsid w:val="008C2D41"/>
    <w:rsid w:val="008C3C33"/>
    <w:rsid w:val="008C4E24"/>
    <w:rsid w:val="008C5794"/>
    <w:rsid w:val="008C5B2E"/>
    <w:rsid w:val="008C5D2E"/>
    <w:rsid w:val="008C6B30"/>
    <w:rsid w:val="008C6D33"/>
    <w:rsid w:val="008C7785"/>
    <w:rsid w:val="008D2CD1"/>
    <w:rsid w:val="008D3016"/>
    <w:rsid w:val="008D4694"/>
    <w:rsid w:val="008D5B10"/>
    <w:rsid w:val="008D5C05"/>
    <w:rsid w:val="008D75C0"/>
    <w:rsid w:val="008E04CF"/>
    <w:rsid w:val="008E240F"/>
    <w:rsid w:val="008E3744"/>
    <w:rsid w:val="008E40B2"/>
    <w:rsid w:val="008E432A"/>
    <w:rsid w:val="008E434B"/>
    <w:rsid w:val="008E5185"/>
    <w:rsid w:val="008E5450"/>
    <w:rsid w:val="008E57DE"/>
    <w:rsid w:val="008E6D2A"/>
    <w:rsid w:val="008E7BD5"/>
    <w:rsid w:val="008E7C27"/>
    <w:rsid w:val="008E7EB3"/>
    <w:rsid w:val="008F0793"/>
    <w:rsid w:val="008F1D77"/>
    <w:rsid w:val="008F3315"/>
    <w:rsid w:val="008F5A0E"/>
    <w:rsid w:val="008F6E24"/>
    <w:rsid w:val="0090031A"/>
    <w:rsid w:val="00901458"/>
    <w:rsid w:val="00901517"/>
    <w:rsid w:val="00901AAD"/>
    <w:rsid w:val="009021D9"/>
    <w:rsid w:val="00902BBD"/>
    <w:rsid w:val="0090369F"/>
    <w:rsid w:val="009037E5"/>
    <w:rsid w:val="009048E5"/>
    <w:rsid w:val="0090502B"/>
    <w:rsid w:val="00905D05"/>
    <w:rsid w:val="00906EDD"/>
    <w:rsid w:val="009075C5"/>
    <w:rsid w:val="00907623"/>
    <w:rsid w:val="00910957"/>
    <w:rsid w:val="00910AF8"/>
    <w:rsid w:val="00911333"/>
    <w:rsid w:val="009120B0"/>
    <w:rsid w:val="0091305E"/>
    <w:rsid w:val="00913BE1"/>
    <w:rsid w:val="00913E84"/>
    <w:rsid w:val="0091455C"/>
    <w:rsid w:val="00914CE7"/>
    <w:rsid w:val="009154C5"/>
    <w:rsid w:val="00915F33"/>
    <w:rsid w:val="00915FCF"/>
    <w:rsid w:val="009165C7"/>
    <w:rsid w:val="00916FE3"/>
    <w:rsid w:val="00917EFB"/>
    <w:rsid w:val="00920C86"/>
    <w:rsid w:val="0092109B"/>
    <w:rsid w:val="00921BC2"/>
    <w:rsid w:val="009225A3"/>
    <w:rsid w:val="00922F03"/>
    <w:rsid w:val="00923F65"/>
    <w:rsid w:val="00924A83"/>
    <w:rsid w:val="00924BD9"/>
    <w:rsid w:val="009250DF"/>
    <w:rsid w:val="00925A9A"/>
    <w:rsid w:val="00926A08"/>
    <w:rsid w:val="00926F7D"/>
    <w:rsid w:val="00927F04"/>
    <w:rsid w:val="00930A11"/>
    <w:rsid w:val="00931933"/>
    <w:rsid w:val="00932D6D"/>
    <w:rsid w:val="009337FE"/>
    <w:rsid w:val="00933FF2"/>
    <w:rsid w:val="009373F6"/>
    <w:rsid w:val="0094042E"/>
    <w:rsid w:val="00940E08"/>
    <w:rsid w:val="00943339"/>
    <w:rsid w:val="00943BD3"/>
    <w:rsid w:val="0094492A"/>
    <w:rsid w:val="0094495C"/>
    <w:rsid w:val="009457BC"/>
    <w:rsid w:val="0094717A"/>
    <w:rsid w:val="009478E7"/>
    <w:rsid w:val="009478F3"/>
    <w:rsid w:val="00947EBC"/>
    <w:rsid w:val="009513A9"/>
    <w:rsid w:val="00952CEB"/>
    <w:rsid w:val="00952F41"/>
    <w:rsid w:val="009538F5"/>
    <w:rsid w:val="00953DED"/>
    <w:rsid w:val="00954DBE"/>
    <w:rsid w:val="00955600"/>
    <w:rsid w:val="0095593F"/>
    <w:rsid w:val="00955991"/>
    <w:rsid w:val="00955F9F"/>
    <w:rsid w:val="00956DA4"/>
    <w:rsid w:val="00957DFC"/>
    <w:rsid w:val="009606A0"/>
    <w:rsid w:val="009622FB"/>
    <w:rsid w:val="009625A4"/>
    <w:rsid w:val="009631FC"/>
    <w:rsid w:val="009646A6"/>
    <w:rsid w:val="00964954"/>
    <w:rsid w:val="00965915"/>
    <w:rsid w:val="0096757E"/>
    <w:rsid w:val="009675B2"/>
    <w:rsid w:val="009677A1"/>
    <w:rsid w:val="0097138F"/>
    <w:rsid w:val="00973379"/>
    <w:rsid w:val="0097352D"/>
    <w:rsid w:val="00973756"/>
    <w:rsid w:val="00973F63"/>
    <w:rsid w:val="00974089"/>
    <w:rsid w:val="009748BB"/>
    <w:rsid w:val="00974B03"/>
    <w:rsid w:val="00974E96"/>
    <w:rsid w:val="0097584A"/>
    <w:rsid w:val="009758FD"/>
    <w:rsid w:val="00975BA1"/>
    <w:rsid w:val="00975D2F"/>
    <w:rsid w:val="00976B54"/>
    <w:rsid w:val="00976F5D"/>
    <w:rsid w:val="00976F8B"/>
    <w:rsid w:val="00976FDC"/>
    <w:rsid w:val="0097730C"/>
    <w:rsid w:val="00977336"/>
    <w:rsid w:val="00977907"/>
    <w:rsid w:val="009808CF"/>
    <w:rsid w:val="00980A28"/>
    <w:rsid w:val="009812BC"/>
    <w:rsid w:val="00981339"/>
    <w:rsid w:val="00981717"/>
    <w:rsid w:val="00981841"/>
    <w:rsid w:val="00982D0F"/>
    <w:rsid w:val="00983877"/>
    <w:rsid w:val="009838F1"/>
    <w:rsid w:val="00983B71"/>
    <w:rsid w:val="009855A4"/>
    <w:rsid w:val="009856E1"/>
    <w:rsid w:val="00985B51"/>
    <w:rsid w:val="00986EDD"/>
    <w:rsid w:val="00990091"/>
    <w:rsid w:val="00990290"/>
    <w:rsid w:val="00990356"/>
    <w:rsid w:val="00990E34"/>
    <w:rsid w:val="00992187"/>
    <w:rsid w:val="009928F3"/>
    <w:rsid w:val="00993360"/>
    <w:rsid w:val="0099363F"/>
    <w:rsid w:val="00994610"/>
    <w:rsid w:val="00995748"/>
    <w:rsid w:val="00995A1D"/>
    <w:rsid w:val="00995B23"/>
    <w:rsid w:val="00996A60"/>
    <w:rsid w:val="00996E89"/>
    <w:rsid w:val="00996F44"/>
    <w:rsid w:val="0099724B"/>
    <w:rsid w:val="009972AF"/>
    <w:rsid w:val="00997540"/>
    <w:rsid w:val="00997B13"/>
    <w:rsid w:val="00997EB2"/>
    <w:rsid w:val="009A0507"/>
    <w:rsid w:val="009A076C"/>
    <w:rsid w:val="009A26AA"/>
    <w:rsid w:val="009A3765"/>
    <w:rsid w:val="009A403B"/>
    <w:rsid w:val="009A40C8"/>
    <w:rsid w:val="009A43AF"/>
    <w:rsid w:val="009A4B34"/>
    <w:rsid w:val="009A577C"/>
    <w:rsid w:val="009A5A17"/>
    <w:rsid w:val="009A6004"/>
    <w:rsid w:val="009A637F"/>
    <w:rsid w:val="009A6699"/>
    <w:rsid w:val="009A68D6"/>
    <w:rsid w:val="009A7EDC"/>
    <w:rsid w:val="009B012A"/>
    <w:rsid w:val="009B135F"/>
    <w:rsid w:val="009B1856"/>
    <w:rsid w:val="009B48E0"/>
    <w:rsid w:val="009B55D2"/>
    <w:rsid w:val="009B5D1B"/>
    <w:rsid w:val="009B5FF5"/>
    <w:rsid w:val="009B6DFD"/>
    <w:rsid w:val="009B74E2"/>
    <w:rsid w:val="009C0B1F"/>
    <w:rsid w:val="009C156C"/>
    <w:rsid w:val="009C230F"/>
    <w:rsid w:val="009C2433"/>
    <w:rsid w:val="009C2A32"/>
    <w:rsid w:val="009C40AD"/>
    <w:rsid w:val="009C45EA"/>
    <w:rsid w:val="009C5B35"/>
    <w:rsid w:val="009C61E7"/>
    <w:rsid w:val="009D0965"/>
    <w:rsid w:val="009D09EC"/>
    <w:rsid w:val="009D0A81"/>
    <w:rsid w:val="009D0E37"/>
    <w:rsid w:val="009D21AC"/>
    <w:rsid w:val="009D4510"/>
    <w:rsid w:val="009D4A9F"/>
    <w:rsid w:val="009D5823"/>
    <w:rsid w:val="009D6AB5"/>
    <w:rsid w:val="009E0230"/>
    <w:rsid w:val="009E1311"/>
    <w:rsid w:val="009E15E7"/>
    <w:rsid w:val="009E1CCA"/>
    <w:rsid w:val="009E2FDE"/>
    <w:rsid w:val="009E3570"/>
    <w:rsid w:val="009E387E"/>
    <w:rsid w:val="009E4394"/>
    <w:rsid w:val="009E440C"/>
    <w:rsid w:val="009E488B"/>
    <w:rsid w:val="009E5E74"/>
    <w:rsid w:val="009E75AF"/>
    <w:rsid w:val="009E7EB8"/>
    <w:rsid w:val="009F0B46"/>
    <w:rsid w:val="009F13BA"/>
    <w:rsid w:val="009F1850"/>
    <w:rsid w:val="009F1A0E"/>
    <w:rsid w:val="009F20A7"/>
    <w:rsid w:val="009F38D0"/>
    <w:rsid w:val="009F4305"/>
    <w:rsid w:val="009F4817"/>
    <w:rsid w:val="009F4829"/>
    <w:rsid w:val="009F545D"/>
    <w:rsid w:val="009F5507"/>
    <w:rsid w:val="009F5A2D"/>
    <w:rsid w:val="009F5EDE"/>
    <w:rsid w:val="009F69D9"/>
    <w:rsid w:val="009F7293"/>
    <w:rsid w:val="00A015A5"/>
    <w:rsid w:val="00A04539"/>
    <w:rsid w:val="00A048D4"/>
    <w:rsid w:val="00A05501"/>
    <w:rsid w:val="00A05793"/>
    <w:rsid w:val="00A05A01"/>
    <w:rsid w:val="00A062C3"/>
    <w:rsid w:val="00A06738"/>
    <w:rsid w:val="00A0697D"/>
    <w:rsid w:val="00A06E7A"/>
    <w:rsid w:val="00A10199"/>
    <w:rsid w:val="00A10716"/>
    <w:rsid w:val="00A113A4"/>
    <w:rsid w:val="00A11C42"/>
    <w:rsid w:val="00A11F10"/>
    <w:rsid w:val="00A11F81"/>
    <w:rsid w:val="00A12610"/>
    <w:rsid w:val="00A12B34"/>
    <w:rsid w:val="00A131F3"/>
    <w:rsid w:val="00A13A58"/>
    <w:rsid w:val="00A144BC"/>
    <w:rsid w:val="00A146C9"/>
    <w:rsid w:val="00A14CB6"/>
    <w:rsid w:val="00A14F13"/>
    <w:rsid w:val="00A1558B"/>
    <w:rsid w:val="00A15E2A"/>
    <w:rsid w:val="00A16339"/>
    <w:rsid w:val="00A163C8"/>
    <w:rsid w:val="00A16A64"/>
    <w:rsid w:val="00A170CF"/>
    <w:rsid w:val="00A17647"/>
    <w:rsid w:val="00A17E7E"/>
    <w:rsid w:val="00A20EAC"/>
    <w:rsid w:val="00A223A5"/>
    <w:rsid w:val="00A22ACC"/>
    <w:rsid w:val="00A230E0"/>
    <w:rsid w:val="00A2330C"/>
    <w:rsid w:val="00A2384D"/>
    <w:rsid w:val="00A23ECA"/>
    <w:rsid w:val="00A24264"/>
    <w:rsid w:val="00A24B99"/>
    <w:rsid w:val="00A25185"/>
    <w:rsid w:val="00A25A04"/>
    <w:rsid w:val="00A25A44"/>
    <w:rsid w:val="00A270AD"/>
    <w:rsid w:val="00A270B7"/>
    <w:rsid w:val="00A27381"/>
    <w:rsid w:val="00A2761D"/>
    <w:rsid w:val="00A30054"/>
    <w:rsid w:val="00A30895"/>
    <w:rsid w:val="00A30A57"/>
    <w:rsid w:val="00A313F0"/>
    <w:rsid w:val="00A31D09"/>
    <w:rsid w:val="00A31DC0"/>
    <w:rsid w:val="00A3309D"/>
    <w:rsid w:val="00A33523"/>
    <w:rsid w:val="00A33551"/>
    <w:rsid w:val="00A34579"/>
    <w:rsid w:val="00A345A3"/>
    <w:rsid w:val="00A34AA1"/>
    <w:rsid w:val="00A34B59"/>
    <w:rsid w:val="00A35C91"/>
    <w:rsid w:val="00A35CBC"/>
    <w:rsid w:val="00A36031"/>
    <w:rsid w:val="00A360EA"/>
    <w:rsid w:val="00A369B3"/>
    <w:rsid w:val="00A373BA"/>
    <w:rsid w:val="00A37A5C"/>
    <w:rsid w:val="00A4085E"/>
    <w:rsid w:val="00A40C9E"/>
    <w:rsid w:val="00A4287E"/>
    <w:rsid w:val="00A4349A"/>
    <w:rsid w:val="00A435B5"/>
    <w:rsid w:val="00A43CF6"/>
    <w:rsid w:val="00A43D85"/>
    <w:rsid w:val="00A45C1B"/>
    <w:rsid w:val="00A46AF9"/>
    <w:rsid w:val="00A47197"/>
    <w:rsid w:val="00A479D4"/>
    <w:rsid w:val="00A50A75"/>
    <w:rsid w:val="00A51EE7"/>
    <w:rsid w:val="00A522B7"/>
    <w:rsid w:val="00A53457"/>
    <w:rsid w:val="00A547BE"/>
    <w:rsid w:val="00A54B09"/>
    <w:rsid w:val="00A54DCB"/>
    <w:rsid w:val="00A55B8F"/>
    <w:rsid w:val="00A55CBE"/>
    <w:rsid w:val="00A5609B"/>
    <w:rsid w:val="00A56B09"/>
    <w:rsid w:val="00A609C4"/>
    <w:rsid w:val="00A6154D"/>
    <w:rsid w:val="00A6265D"/>
    <w:rsid w:val="00A63B5E"/>
    <w:rsid w:val="00A64707"/>
    <w:rsid w:val="00A64E42"/>
    <w:rsid w:val="00A65145"/>
    <w:rsid w:val="00A65166"/>
    <w:rsid w:val="00A655A8"/>
    <w:rsid w:val="00A65A5D"/>
    <w:rsid w:val="00A6671F"/>
    <w:rsid w:val="00A66DD9"/>
    <w:rsid w:val="00A67844"/>
    <w:rsid w:val="00A678F7"/>
    <w:rsid w:val="00A67C7A"/>
    <w:rsid w:val="00A70B2D"/>
    <w:rsid w:val="00A70FE7"/>
    <w:rsid w:val="00A71644"/>
    <w:rsid w:val="00A72068"/>
    <w:rsid w:val="00A7214D"/>
    <w:rsid w:val="00A7375F"/>
    <w:rsid w:val="00A73AF4"/>
    <w:rsid w:val="00A74EA0"/>
    <w:rsid w:val="00A74F21"/>
    <w:rsid w:val="00A75255"/>
    <w:rsid w:val="00A7561F"/>
    <w:rsid w:val="00A75BE0"/>
    <w:rsid w:val="00A80249"/>
    <w:rsid w:val="00A80CCF"/>
    <w:rsid w:val="00A80F44"/>
    <w:rsid w:val="00A80F94"/>
    <w:rsid w:val="00A81585"/>
    <w:rsid w:val="00A81744"/>
    <w:rsid w:val="00A81EB6"/>
    <w:rsid w:val="00A84154"/>
    <w:rsid w:val="00A84183"/>
    <w:rsid w:val="00A84C07"/>
    <w:rsid w:val="00A862F4"/>
    <w:rsid w:val="00A86340"/>
    <w:rsid w:val="00A865FC"/>
    <w:rsid w:val="00A8792F"/>
    <w:rsid w:val="00A87C33"/>
    <w:rsid w:val="00A907E9"/>
    <w:rsid w:val="00A9146F"/>
    <w:rsid w:val="00A91C6E"/>
    <w:rsid w:val="00A92D8B"/>
    <w:rsid w:val="00A944F5"/>
    <w:rsid w:val="00A9474E"/>
    <w:rsid w:val="00A947DB"/>
    <w:rsid w:val="00A949D7"/>
    <w:rsid w:val="00A95C5E"/>
    <w:rsid w:val="00A964FE"/>
    <w:rsid w:val="00A96628"/>
    <w:rsid w:val="00AA0316"/>
    <w:rsid w:val="00AA03AC"/>
    <w:rsid w:val="00AA0679"/>
    <w:rsid w:val="00AA07FC"/>
    <w:rsid w:val="00AA0CBE"/>
    <w:rsid w:val="00AA1278"/>
    <w:rsid w:val="00AA1CA9"/>
    <w:rsid w:val="00AA3362"/>
    <w:rsid w:val="00AA4059"/>
    <w:rsid w:val="00AA4652"/>
    <w:rsid w:val="00AA50A9"/>
    <w:rsid w:val="00AA5571"/>
    <w:rsid w:val="00AA5985"/>
    <w:rsid w:val="00AA6710"/>
    <w:rsid w:val="00AA7501"/>
    <w:rsid w:val="00AA7D41"/>
    <w:rsid w:val="00AB1170"/>
    <w:rsid w:val="00AB3788"/>
    <w:rsid w:val="00AB3C84"/>
    <w:rsid w:val="00AB461C"/>
    <w:rsid w:val="00AB68A4"/>
    <w:rsid w:val="00AB7352"/>
    <w:rsid w:val="00AC0768"/>
    <w:rsid w:val="00AC214B"/>
    <w:rsid w:val="00AC232B"/>
    <w:rsid w:val="00AC2DBA"/>
    <w:rsid w:val="00AC370D"/>
    <w:rsid w:val="00AC3C41"/>
    <w:rsid w:val="00AC4775"/>
    <w:rsid w:val="00AC5497"/>
    <w:rsid w:val="00AC5BFA"/>
    <w:rsid w:val="00AC5F43"/>
    <w:rsid w:val="00AC6243"/>
    <w:rsid w:val="00AC6439"/>
    <w:rsid w:val="00AC6EC7"/>
    <w:rsid w:val="00AC7391"/>
    <w:rsid w:val="00AD06A1"/>
    <w:rsid w:val="00AD0F5B"/>
    <w:rsid w:val="00AD1C30"/>
    <w:rsid w:val="00AD1E13"/>
    <w:rsid w:val="00AD22BE"/>
    <w:rsid w:val="00AD3015"/>
    <w:rsid w:val="00AD366B"/>
    <w:rsid w:val="00AD378A"/>
    <w:rsid w:val="00AD39C9"/>
    <w:rsid w:val="00AD5080"/>
    <w:rsid w:val="00AD512B"/>
    <w:rsid w:val="00AD5310"/>
    <w:rsid w:val="00AD6020"/>
    <w:rsid w:val="00AD6774"/>
    <w:rsid w:val="00AD6EDF"/>
    <w:rsid w:val="00AD75E9"/>
    <w:rsid w:val="00AD7E7A"/>
    <w:rsid w:val="00AD7F17"/>
    <w:rsid w:val="00AE05AB"/>
    <w:rsid w:val="00AE1778"/>
    <w:rsid w:val="00AE1DB5"/>
    <w:rsid w:val="00AE25C3"/>
    <w:rsid w:val="00AE267E"/>
    <w:rsid w:val="00AE280E"/>
    <w:rsid w:val="00AE31DF"/>
    <w:rsid w:val="00AE66C9"/>
    <w:rsid w:val="00AE6991"/>
    <w:rsid w:val="00AF0052"/>
    <w:rsid w:val="00AF0387"/>
    <w:rsid w:val="00AF0FF9"/>
    <w:rsid w:val="00AF212D"/>
    <w:rsid w:val="00AF29B9"/>
    <w:rsid w:val="00AF3158"/>
    <w:rsid w:val="00AF3559"/>
    <w:rsid w:val="00AF4AFC"/>
    <w:rsid w:val="00AF5AB9"/>
    <w:rsid w:val="00AF7677"/>
    <w:rsid w:val="00AF768D"/>
    <w:rsid w:val="00B00947"/>
    <w:rsid w:val="00B012C2"/>
    <w:rsid w:val="00B016E2"/>
    <w:rsid w:val="00B01B8E"/>
    <w:rsid w:val="00B01DFB"/>
    <w:rsid w:val="00B0452A"/>
    <w:rsid w:val="00B05E9F"/>
    <w:rsid w:val="00B06A06"/>
    <w:rsid w:val="00B11319"/>
    <w:rsid w:val="00B13CBC"/>
    <w:rsid w:val="00B1438E"/>
    <w:rsid w:val="00B14DA0"/>
    <w:rsid w:val="00B15502"/>
    <w:rsid w:val="00B157BC"/>
    <w:rsid w:val="00B15900"/>
    <w:rsid w:val="00B16210"/>
    <w:rsid w:val="00B1669C"/>
    <w:rsid w:val="00B17BE0"/>
    <w:rsid w:val="00B203AE"/>
    <w:rsid w:val="00B212A7"/>
    <w:rsid w:val="00B2159C"/>
    <w:rsid w:val="00B21601"/>
    <w:rsid w:val="00B21FCA"/>
    <w:rsid w:val="00B2228D"/>
    <w:rsid w:val="00B22B22"/>
    <w:rsid w:val="00B22E74"/>
    <w:rsid w:val="00B23F18"/>
    <w:rsid w:val="00B2599E"/>
    <w:rsid w:val="00B260BC"/>
    <w:rsid w:val="00B269D7"/>
    <w:rsid w:val="00B26A2E"/>
    <w:rsid w:val="00B2723B"/>
    <w:rsid w:val="00B27756"/>
    <w:rsid w:val="00B322A2"/>
    <w:rsid w:val="00B32769"/>
    <w:rsid w:val="00B33128"/>
    <w:rsid w:val="00B33700"/>
    <w:rsid w:val="00B35513"/>
    <w:rsid w:val="00B361F9"/>
    <w:rsid w:val="00B36668"/>
    <w:rsid w:val="00B3762C"/>
    <w:rsid w:val="00B37C3A"/>
    <w:rsid w:val="00B416EE"/>
    <w:rsid w:val="00B41753"/>
    <w:rsid w:val="00B42CE9"/>
    <w:rsid w:val="00B4413B"/>
    <w:rsid w:val="00B4542B"/>
    <w:rsid w:val="00B4567D"/>
    <w:rsid w:val="00B45C8A"/>
    <w:rsid w:val="00B46648"/>
    <w:rsid w:val="00B46CB3"/>
    <w:rsid w:val="00B473F2"/>
    <w:rsid w:val="00B47887"/>
    <w:rsid w:val="00B47A73"/>
    <w:rsid w:val="00B47DB9"/>
    <w:rsid w:val="00B50498"/>
    <w:rsid w:val="00B51E28"/>
    <w:rsid w:val="00B52268"/>
    <w:rsid w:val="00B52883"/>
    <w:rsid w:val="00B53610"/>
    <w:rsid w:val="00B53B6D"/>
    <w:rsid w:val="00B54678"/>
    <w:rsid w:val="00B54F11"/>
    <w:rsid w:val="00B56056"/>
    <w:rsid w:val="00B5643C"/>
    <w:rsid w:val="00B5648E"/>
    <w:rsid w:val="00B56796"/>
    <w:rsid w:val="00B60027"/>
    <w:rsid w:val="00B60181"/>
    <w:rsid w:val="00B60B4A"/>
    <w:rsid w:val="00B62621"/>
    <w:rsid w:val="00B62BF0"/>
    <w:rsid w:val="00B63558"/>
    <w:rsid w:val="00B6401C"/>
    <w:rsid w:val="00B64195"/>
    <w:rsid w:val="00B6448A"/>
    <w:rsid w:val="00B64941"/>
    <w:rsid w:val="00B653A2"/>
    <w:rsid w:val="00B668CF"/>
    <w:rsid w:val="00B6767A"/>
    <w:rsid w:val="00B676C6"/>
    <w:rsid w:val="00B679DB"/>
    <w:rsid w:val="00B67D6F"/>
    <w:rsid w:val="00B702EC"/>
    <w:rsid w:val="00B70A10"/>
    <w:rsid w:val="00B72C20"/>
    <w:rsid w:val="00B72D63"/>
    <w:rsid w:val="00B73662"/>
    <w:rsid w:val="00B737F8"/>
    <w:rsid w:val="00B7402A"/>
    <w:rsid w:val="00B74E9B"/>
    <w:rsid w:val="00B74FDA"/>
    <w:rsid w:val="00B763B5"/>
    <w:rsid w:val="00B76445"/>
    <w:rsid w:val="00B7647C"/>
    <w:rsid w:val="00B76712"/>
    <w:rsid w:val="00B76E2A"/>
    <w:rsid w:val="00B77122"/>
    <w:rsid w:val="00B80112"/>
    <w:rsid w:val="00B8031A"/>
    <w:rsid w:val="00B80914"/>
    <w:rsid w:val="00B82024"/>
    <w:rsid w:val="00B829FE"/>
    <w:rsid w:val="00B83232"/>
    <w:rsid w:val="00B847C0"/>
    <w:rsid w:val="00B87850"/>
    <w:rsid w:val="00B9032F"/>
    <w:rsid w:val="00B927A5"/>
    <w:rsid w:val="00B9326E"/>
    <w:rsid w:val="00B93ADF"/>
    <w:rsid w:val="00B93CB9"/>
    <w:rsid w:val="00B94FBD"/>
    <w:rsid w:val="00B9538F"/>
    <w:rsid w:val="00B968DD"/>
    <w:rsid w:val="00B9723A"/>
    <w:rsid w:val="00B976BC"/>
    <w:rsid w:val="00B977A2"/>
    <w:rsid w:val="00BA053C"/>
    <w:rsid w:val="00BA0F15"/>
    <w:rsid w:val="00BA1944"/>
    <w:rsid w:val="00BA1EA1"/>
    <w:rsid w:val="00BA2378"/>
    <w:rsid w:val="00BA4E35"/>
    <w:rsid w:val="00BA5110"/>
    <w:rsid w:val="00BA585C"/>
    <w:rsid w:val="00BA6367"/>
    <w:rsid w:val="00BA708A"/>
    <w:rsid w:val="00BA7139"/>
    <w:rsid w:val="00BA71CA"/>
    <w:rsid w:val="00BA7701"/>
    <w:rsid w:val="00BB0174"/>
    <w:rsid w:val="00BB0B4E"/>
    <w:rsid w:val="00BB1662"/>
    <w:rsid w:val="00BB2CA8"/>
    <w:rsid w:val="00BB3631"/>
    <w:rsid w:val="00BB37FF"/>
    <w:rsid w:val="00BB3F7A"/>
    <w:rsid w:val="00BB4A5C"/>
    <w:rsid w:val="00BB5E7B"/>
    <w:rsid w:val="00BB62F2"/>
    <w:rsid w:val="00BB642D"/>
    <w:rsid w:val="00BB792C"/>
    <w:rsid w:val="00BC0183"/>
    <w:rsid w:val="00BC0415"/>
    <w:rsid w:val="00BC08FF"/>
    <w:rsid w:val="00BC11AB"/>
    <w:rsid w:val="00BC1B74"/>
    <w:rsid w:val="00BC1CB7"/>
    <w:rsid w:val="00BC1F2F"/>
    <w:rsid w:val="00BC24E4"/>
    <w:rsid w:val="00BC28F1"/>
    <w:rsid w:val="00BC366A"/>
    <w:rsid w:val="00BC38C5"/>
    <w:rsid w:val="00BC430E"/>
    <w:rsid w:val="00BC44C8"/>
    <w:rsid w:val="00BC4C8C"/>
    <w:rsid w:val="00BC4F02"/>
    <w:rsid w:val="00BC55F8"/>
    <w:rsid w:val="00BC6599"/>
    <w:rsid w:val="00BD06B2"/>
    <w:rsid w:val="00BD366F"/>
    <w:rsid w:val="00BD3D62"/>
    <w:rsid w:val="00BD3F43"/>
    <w:rsid w:val="00BD4862"/>
    <w:rsid w:val="00BD4BE5"/>
    <w:rsid w:val="00BD5CBF"/>
    <w:rsid w:val="00BD5E07"/>
    <w:rsid w:val="00BD5E89"/>
    <w:rsid w:val="00BD72E8"/>
    <w:rsid w:val="00BD7777"/>
    <w:rsid w:val="00BD7ABA"/>
    <w:rsid w:val="00BD7F86"/>
    <w:rsid w:val="00BE0197"/>
    <w:rsid w:val="00BE0810"/>
    <w:rsid w:val="00BE102C"/>
    <w:rsid w:val="00BE145D"/>
    <w:rsid w:val="00BE2643"/>
    <w:rsid w:val="00BE2CF2"/>
    <w:rsid w:val="00BE33D5"/>
    <w:rsid w:val="00BE3C07"/>
    <w:rsid w:val="00BE4B5E"/>
    <w:rsid w:val="00BE4F9B"/>
    <w:rsid w:val="00BE532E"/>
    <w:rsid w:val="00BE57A5"/>
    <w:rsid w:val="00BE63F1"/>
    <w:rsid w:val="00BE65C5"/>
    <w:rsid w:val="00BE66F0"/>
    <w:rsid w:val="00BE6741"/>
    <w:rsid w:val="00BE6D58"/>
    <w:rsid w:val="00BE7433"/>
    <w:rsid w:val="00BF04D8"/>
    <w:rsid w:val="00BF062A"/>
    <w:rsid w:val="00BF0972"/>
    <w:rsid w:val="00BF0C15"/>
    <w:rsid w:val="00BF10BC"/>
    <w:rsid w:val="00BF154C"/>
    <w:rsid w:val="00BF348D"/>
    <w:rsid w:val="00BF42AF"/>
    <w:rsid w:val="00BF4841"/>
    <w:rsid w:val="00BF5D85"/>
    <w:rsid w:val="00BF6313"/>
    <w:rsid w:val="00BF7FA9"/>
    <w:rsid w:val="00C007E9"/>
    <w:rsid w:val="00C00912"/>
    <w:rsid w:val="00C00AA8"/>
    <w:rsid w:val="00C01011"/>
    <w:rsid w:val="00C01391"/>
    <w:rsid w:val="00C035E7"/>
    <w:rsid w:val="00C037EA"/>
    <w:rsid w:val="00C03B26"/>
    <w:rsid w:val="00C03EAC"/>
    <w:rsid w:val="00C045EF"/>
    <w:rsid w:val="00C046A0"/>
    <w:rsid w:val="00C04B2D"/>
    <w:rsid w:val="00C05072"/>
    <w:rsid w:val="00C051F0"/>
    <w:rsid w:val="00C05454"/>
    <w:rsid w:val="00C0574F"/>
    <w:rsid w:val="00C058A3"/>
    <w:rsid w:val="00C05E5D"/>
    <w:rsid w:val="00C06B58"/>
    <w:rsid w:val="00C07195"/>
    <w:rsid w:val="00C10008"/>
    <w:rsid w:val="00C102FE"/>
    <w:rsid w:val="00C124F9"/>
    <w:rsid w:val="00C12E6E"/>
    <w:rsid w:val="00C1347F"/>
    <w:rsid w:val="00C13BCA"/>
    <w:rsid w:val="00C13D3D"/>
    <w:rsid w:val="00C1400C"/>
    <w:rsid w:val="00C14246"/>
    <w:rsid w:val="00C15039"/>
    <w:rsid w:val="00C16380"/>
    <w:rsid w:val="00C16772"/>
    <w:rsid w:val="00C16CCE"/>
    <w:rsid w:val="00C16F5A"/>
    <w:rsid w:val="00C16FEB"/>
    <w:rsid w:val="00C17338"/>
    <w:rsid w:val="00C176E9"/>
    <w:rsid w:val="00C2043A"/>
    <w:rsid w:val="00C204DC"/>
    <w:rsid w:val="00C21763"/>
    <w:rsid w:val="00C21EE7"/>
    <w:rsid w:val="00C22048"/>
    <w:rsid w:val="00C23283"/>
    <w:rsid w:val="00C23674"/>
    <w:rsid w:val="00C24871"/>
    <w:rsid w:val="00C252B8"/>
    <w:rsid w:val="00C2561E"/>
    <w:rsid w:val="00C26252"/>
    <w:rsid w:val="00C266F6"/>
    <w:rsid w:val="00C26762"/>
    <w:rsid w:val="00C26ACA"/>
    <w:rsid w:val="00C26D69"/>
    <w:rsid w:val="00C26DF5"/>
    <w:rsid w:val="00C26F2F"/>
    <w:rsid w:val="00C31748"/>
    <w:rsid w:val="00C325BA"/>
    <w:rsid w:val="00C33243"/>
    <w:rsid w:val="00C33AAD"/>
    <w:rsid w:val="00C346DC"/>
    <w:rsid w:val="00C350A4"/>
    <w:rsid w:val="00C354B4"/>
    <w:rsid w:val="00C35A6C"/>
    <w:rsid w:val="00C35A8A"/>
    <w:rsid w:val="00C35C46"/>
    <w:rsid w:val="00C3795D"/>
    <w:rsid w:val="00C37B87"/>
    <w:rsid w:val="00C40116"/>
    <w:rsid w:val="00C40C96"/>
    <w:rsid w:val="00C40E6E"/>
    <w:rsid w:val="00C42470"/>
    <w:rsid w:val="00C42B96"/>
    <w:rsid w:val="00C43032"/>
    <w:rsid w:val="00C432BA"/>
    <w:rsid w:val="00C43355"/>
    <w:rsid w:val="00C43AD9"/>
    <w:rsid w:val="00C443E2"/>
    <w:rsid w:val="00C445D4"/>
    <w:rsid w:val="00C4606B"/>
    <w:rsid w:val="00C4654E"/>
    <w:rsid w:val="00C46AB4"/>
    <w:rsid w:val="00C46EE2"/>
    <w:rsid w:val="00C476B9"/>
    <w:rsid w:val="00C476E7"/>
    <w:rsid w:val="00C47AC7"/>
    <w:rsid w:val="00C5051A"/>
    <w:rsid w:val="00C507BE"/>
    <w:rsid w:val="00C50B63"/>
    <w:rsid w:val="00C5156A"/>
    <w:rsid w:val="00C51ABA"/>
    <w:rsid w:val="00C52A46"/>
    <w:rsid w:val="00C53D99"/>
    <w:rsid w:val="00C543CD"/>
    <w:rsid w:val="00C55AA3"/>
    <w:rsid w:val="00C56BD2"/>
    <w:rsid w:val="00C57293"/>
    <w:rsid w:val="00C575ED"/>
    <w:rsid w:val="00C57B55"/>
    <w:rsid w:val="00C57CE0"/>
    <w:rsid w:val="00C57FB6"/>
    <w:rsid w:val="00C61472"/>
    <w:rsid w:val="00C61FB3"/>
    <w:rsid w:val="00C62979"/>
    <w:rsid w:val="00C62C6C"/>
    <w:rsid w:val="00C63CD4"/>
    <w:rsid w:val="00C640EE"/>
    <w:rsid w:val="00C6475C"/>
    <w:rsid w:val="00C649D1"/>
    <w:rsid w:val="00C65918"/>
    <w:rsid w:val="00C70E99"/>
    <w:rsid w:val="00C71698"/>
    <w:rsid w:val="00C716AB"/>
    <w:rsid w:val="00C72C22"/>
    <w:rsid w:val="00C73D99"/>
    <w:rsid w:val="00C73DBD"/>
    <w:rsid w:val="00C73E84"/>
    <w:rsid w:val="00C74191"/>
    <w:rsid w:val="00C74ABD"/>
    <w:rsid w:val="00C75FEB"/>
    <w:rsid w:val="00C7639B"/>
    <w:rsid w:val="00C769B7"/>
    <w:rsid w:val="00C76DCD"/>
    <w:rsid w:val="00C77B06"/>
    <w:rsid w:val="00C77E1E"/>
    <w:rsid w:val="00C77EFC"/>
    <w:rsid w:val="00C80249"/>
    <w:rsid w:val="00C8080E"/>
    <w:rsid w:val="00C80A3A"/>
    <w:rsid w:val="00C81DE9"/>
    <w:rsid w:val="00C81FAF"/>
    <w:rsid w:val="00C822BA"/>
    <w:rsid w:val="00C823F3"/>
    <w:rsid w:val="00C83921"/>
    <w:rsid w:val="00C84344"/>
    <w:rsid w:val="00C847C5"/>
    <w:rsid w:val="00C84A12"/>
    <w:rsid w:val="00C84DB5"/>
    <w:rsid w:val="00C85457"/>
    <w:rsid w:val="00C855A6"/>
    <w:rsid w:val="00C867D9"/>
    <w:rsid w:val="00C86D36"/>
    <w:rsid w:val="00C875B0"/>
    <w:rsid w:val="00C875F3"/>
    <w:rsid w:val="00C9007E"/>
    <w:rsid w:val="00C90EA9"/>
    <w:rsid w:val="00C929A8"/>
    <w:rsid w:val="00C93CE9"/>
    <w:rsid w:val="00C93F3B"/>
    <w:rsid w:val="00C9422B"/>
    <w:rsid w:val="00C94BEF"/>
    <w:rsid w:val="00C952F6"/>
    <w:rsid w:val="00C956E6"/>
    <w:rsid w:val="00C95A8C"/>
    <w:rsid w:val="00C962B8"/>
    <w:rsid w:val="00C962C4"/>
    <w:rsid w:val="00C965F0"/>
    <w:rsid w:val="00C97CC3"/>
    <w:rsid w:val="00CA0022"/>
    <w:rsid w:val="00CA00B0"/>
    <w:rsid w:val="00CA0D82"/>
    <w:rsid w:val="00CA16B1"/>
    <w:rsid w:val="00CA1D64"/>
    <w:rsid w:val="00CA2FA3"/>
    <w:rsid w:val="00CA41FF"/>
    <w:rsid w:val="00CA42C4"/>
    <w:rsid w:val="00CA47A3"/>
    <w:rsid w:val="00CA605D"/>
    <w:rsid w:val="00CA6D27"/>
    <w:rsid w:val="00CA6F48"/>
    <w:rsid w:val="00CB1036"/>
    <w:rsid w:val="00CB21EC"/>
    <w:rsid w:val="00CB293B"/>
    <w:rsid w:val="00CB2B9B"/>
    <w:rsid w:val="00CB2C07"/>
    <w:rsid w:val="00CB32FE"/>
    <w:rsid w:val="00CB3487"/>
    <w:rsid w:val="00CB4CA4"/>
    <w:rsid w:val="00CB5F83"/>
    <w:rsid w:val="00CB6A38"/>
    <w:rsid w:val="00CB744E"/>
    <w:rsid w:val="00CB7652"/>
    <w:rsid w:val="00CB7E43"/>
    <w:rsid w:val="00CC06A3"/>
    <w:rsid w:val="00CC071C"/>
    <w:rsid w:val="00CC0DF7"/>
    <w:rsid w:val="00CC0EC9"/>
    <w:rsid w:val="00CC1DBB"/>
    <w:rsid w:val="00CC37F0"/>
    <w:rsid w:val="00CC3BEE"/>
    <w:rsid w:val="00CC40E4"/>
    <w:rsid w:val="00CC4168"/>
    <w:rsid w:val="00CC43AC"/>
    <w:rsid w:val="00CC5A34"/>
    <w:rsid w:val="00CD14FC"/>
    <w:rsid w:val="00CD1FF5"/>
    <w:rsid w:val="00CD24D1"/>
    <w:rsid w:val="00CD2B50"/>
    <w:rsid w:val="00CD2EC1"/>
    <w:rsid w:val="00CD32F7"/>
    <w:rsid w:val="00CD401F"/>
    <w:rsid w:val="00CD40D0"/>
    <w:rsid w:val="00CD558A"/>
    <w:rsid w:val="00CD5A0A"/>
    <w:rsid w:val="00CD6BC1"/>
    <w:rsid w:val="00CD75F5"/>
    <w:rsid w:val="00CD7AF1"/>
    <w:rsid w:val="00CE00FC"/>
    <w:rsid w:val="00CE1320"/>
    <w:rsid w:val="00CE145E"/>
    <w:rsid w:val="00CE1FF1"/>
    <w:rsid w:val="00CE2218"/>
    <w:rsid w:val="00CE2BC3"/>
    <w:rsid w:val="00CE3E39"/>
    <w:rsid w:val="00CE48DE"/>
    <w:rsid w:val="00CE523A"/>
    <w:rsid w:val="00CE56BC"/>
    <w:rsid w:val="00CE6593"/>
    <w:rsid w:val="00CE7181"/>
    <w:rsid w:val="00CE7709"/>
    <w:rsid w:val="00CF02EB"/>
    <w:rsid w:val="00CF1509"/>
    <w:rsid w:val="00CF2ACE"/>
    <w:rsid w:val="00CF2FCB"/>
    <w:rsid w:val="00CF3BAD"/>
    <w:rsid w:val="00CF4D2D"/>
    <w:rsid w:val="00CF5751"/>
    <w:rsid w:val="00CF58CF"/>
    <w:rsid w:val="00CF67AF"/>
    <w:rsid w:val="00CF6A37"/>
    <w:rsid w:val="00CF7148"/>
    <w:rsid w:val="00CF748D"/>
    <w:rsid w:val="00CF74FB"/>
    <w:rsid w:val="00CF768E"/>
    <w:rsid w:val="00D002A4"/>
    <w:rsid w:val="00D00C68"/>
    <w:rsid w:val="00D036AE"/>
    <w:rsid w:val="00D036DB"/>
    <w:rsid w:val="00D04195"/>
    <w:rsid w:val="00D04451"/>
    <w:rsid w:val="00D0452F"/>
    <w:rsid w:val="00D04B77"/>
    <w:rsid w:val="00D05E4F"/>
    <w:rsid w:val="00D060BA"/>
    <w:rsid w:val="00D067BE"/>
    <w:rsid w:val="00D0784E"/>
    <w:rsid w:val="00D102E8"/>
    <w:rsid w:val="00D10EAD"/>
    <w:rsid w:val="00D1111D"/>
    <w:rsid w:val="00D11596"/>
    <w:rsid w:val="00D115E2"/>
    <w:rsid w:val="00D1177F"/>
    <w:rsid w:val="00D1270C"/>
    <w:rsid w:val="00D12FDB"/>
    <w:rsid w:val="00D136E4"/>
    <w:rsid w:val="00D13960"/>
    <w:rsid w:val="00D14765"/>
    <w:rsid w:val="00D14954"/>
    <w:rsid w:val="00D14A09"/>
    <w:rsid w:val="00D14D35"/>
    <w:rsid w:val="00D15125"/>
    <w:rsid w:val="00D1528D"/>
    <w:rsid w:val="00D1534C"/>
    <w:rsid w:val="00D1560B"/>
    <w:rsid w:val="00D15763"/>
    <w:rsid w:val="00D165A6"/>
    <w:rsid w:val="00D177D6"/>
    <w:rsid w:val="00D17936"/>
    <w:rsid w:val="00D17DDA"/>
    <w:rsid w:val="00D214CC"/>
    <w:rsid w:val="00D21708"/>
    <w:rsid w:val="00D217C7"/>
    <w:rsid w:val="00D22BB1"/>
    <w:rsid w:val="00D22CCE"/>
    <w:rsid w:val="00D23854"/>
    <w:rsid w:val="00D24C2D"/>
    <w:rsid w:val="00D24F05"/>
    <w:rsid w:val="00D26D78"/>
    <w:rsid w:val="00D270DA"/>
    <w:rsid w:val="00D2722E"/>
    <w:rsid w:val="00D31717"/>
    <w:rsid w:val="00D32334"/>
    <w:rsid w:val="00D33291"/>
    <w:rsid w:val="00D33337"/>
    <w:rsid w:val="00D336A5"/>
    <w:rsid w:val="00D337FF"/>
    <w:rsid w:val="00D33A7F"/>
    <w:rsid w:val="00D33F6B"/>
    <w:rsid w:val="00D34686"/>
    <w:rsid w:val="00D349C2"/>
    <w:rsid w:val="00D35205"/>
    <w:rsid w:val="00D352FE"/>
    <w:rsid w:val="00D364BF"/>
    <w:rsid w:val="00D36976"/>
    <w:rsid w:val="00D36D4C"/>
    <w:rsid w:val="00D379A8"/>
    <w:rsid w:val="00D37B25"/>
    <w:rsid w:val="00D4023B"/>
    <w:rsid w:val="00D40326"/>
    <w:rsid w:val="00D404F3"/>
    <w:rsid w:val="00D407A5"/>
    <w:rsid w:val="00D40C69"/>
    <w:rsid w:val="00D41549"/>
    <w:rsid w:val="00D447FC"/>
    <w:rsid w:val="00D44C77"/>
    <w:rsid w:val="00D45A8B"/>
    <w:rsid w:val="00D47773"/>
    <w:rsid w:val="00D477B3"/>
    <w:rsid w:val="00D47847"/>
    <w:rsid w:val="00D47AFA"/>
    <w:rsid w:val="00D47B1C"/>
    <w:rsid w:val="00D50B72"/>
    <w:rsid w:val="00D50BC5"/>
    <w:rsid w:val="00D52614"/>
    <w:rsid w:val="00D52BD4"/>
    <w:rsid w:val="00D52D69"/>
    <w:rsid w:val="00D53A17"/>
    <w:rsid w:val="00D53E49"/>
    <w:rsid w:val="00D542D9"/>
    <w:rsid w:val="00D54F81"/>
    <w:rsid w:val="00D55561"/>
    <w:rsid w:val="00D5559C"/>
    <w:rsid w:val="00D56761"/>
    <w:rsid w:val="00D57537"/>
    <w:rsid w:val="00D57CDD"/>
    <w:rsid w:val="00D60630"/>
    <w:rsid w:val="00D60FEE"/>
    <w:rsid w:val="00D61007"/>
    <w:rsid w:val="00D61611"/>
    <w:rsid w:val="00D63D45"/>
    <w:rsid w:val="00D640AB"/>
    <w:rsid w:val="00D66F18"/>
    <w:rsid w:val="00D67299"/>
    <w:rsid w:val="00D7092E"/>
    <w:rsid w:val="00D7099F"/>
    <w:rsid w:val="00D713FC"/>
    <w:rsid w:val="00D71FF8"/>
    <w:rsid w:val="00D7322E"/>
    <w:rsid w:val="00D73337"/>
    <w:rsid w:val="00D73B81"/>
    <w:rsid w:val="00D73D7E"/>
    <w:rsid w:val="00D73F41"/>
    <w:rsid w:val="00D75643"/>
    <w:rsid w:val="00D76237"/>
    <w:rsid w:val="00D77A0E"/>
    <w:rsid w:val="00D80984"/>
    <w:rsid w:val="00D81198"/>
    <w:rsid w:val="00D817D1"/>
    <w:rsid w:val="00D82731"/>
    <w:rsid w:val="00D835F2"/>
    <w:rsid w:val="00D838D9"/>
    <w:rsid w:val="00D839A4"/>
    <w:rsid w:val="00D85141"/>
    <w:rsid w:val="00D85286"/>
    <w:rsid w:val="00D856FD"/>
    <w:rsid w:val="00D865A4"/>
    <w:rsid w:val="00D86A85"/>
    <w:rsid w:val="00D87A28"/>
    <w:rsid w:val="00D90466"/>
    <w:rsid w:val="00D9146B"/>
    <w:rsid w:val="00D92126"/>
    <w:rsid w:val="00D94178"/>
    <w:rsid w:val="00D94B39"/>
    <w:rsid w:val="00D94F2D"/>
    <w:rsid w:val="00D95398"/>
    <w:rsid w:val="00D956A2"/>
    <w:rsid w:val="00D95D75"/>
    <w:rsid w:val="00D95F9F"/>
    <w:rsid w:val="00D96242"/>
    <w:rsid w:val="00D973CD"/>
    <w:rsid w:val="00D97705"/>
    <w:rsid w:val="00D97C42"/>
    <w:rsid w:val="00DA1F87"/>
    <w:rsid w:val="00DA239B"/>
    <w:rsid w:val="00DA23A7"/>
    <w:rsid w:val="00DA2C19"/>
    <w:rsid w:val="00DA3220"/>
    <w:rsid w:val="00DA35ED"/>
    <w:rsid w:val="00DA4E98"/>
    <w:rsid w:val="00DA5A3F"/>
    <w:rsid w:val="00DA5F8C"/>
    <w:rsid w:val="00DA6414"/>
    <w:rsid w:val="00DA68C9"/>
    <w:rsid w:val="00DA7B7F"/>
    <w:rsid w:val="00DB0634"/>
    <w:rsid w:val="00DB0E40"/>
    <w:rsid w:val="00DB135B"/>
    <w:rsid w:val="00DB148B"/>
    <w:rsid w:val="00DB1E20"/>
    <w:rsid w:val="00DB33FA"/>
    <w:rsid w:val="00DB3A5E"/>
    <w:rsid w:val="00DB3AD7"/>
    <w:rsid w:val="00DB47D6"/>
    <w:rsid w:val="00DB60B6"/>
    <w:rsid w:val="00DB60D9"/>
    <w:rsid w:val="00DB69DD"/>
    <w:rsid w:val="00DB7078"/>
    <w:rsid w:val="00DB748B"/>
    <w:rsid w:val="00DB74A9"/>
    <w:rsid w:val="00DC0C71"/>
    <w:rsid w:val="00DC0ED8"/>
    <w:rsid w:val="00DC2003"/>
    <w:rsid w:val="00DC4D4D"/>
    <w:rsid w:val="00DC564A"/>
    <w:rsid w:val="00DC575E"/>
    <w:rsid w:val="00DC5C1B"/>
    <w:rsid w:val="00DC7D81"/>
    <w:rsid w:val="00DC7F12"/>
    <w:rsid w:val="00DD0099"/>
    <w:rsid w:val="00DD0791"/>
    <w:rsid w:val="00DD1171"/>
    <w:rsid w:val="00DD15EA"/>
    <w:rsid w:val="00DD1A58"/>
    <w:rsid w:val="00DD2B1B"/>
    <w:rsid w:val="00DD2D3B"/>
    <w:rsid w:val="00DD32F4"/>
    <w:rsid w:val="00DD366E"/>
    <w:rsid w:val="00DD3756"/>
    <w:rsid w:val="00DD3E75"/>
    <w:rsid w:val="00DD3E94"/>
    <w:rsid w:val="00DD3F5A"/>
    <w:rsid w:val="00DD49F4"/>
    <w:rsid w:val="00DD4E0F"/>
    <w:rsid w:val="00DD4E47"/>
    <w:rsid w:val="00DD5618"/>
    <w:rsid w:val="00DD6AC3"/>
    <w:rsid w:val="00DD749A"/>
    <w:rsid w:val="00DD7ED9"/>
    <w:rsid w:val="00DE1426"/>
    <w:rsid w:val="00DE1603"/>
    <w:rsid w:val="00DE1EF8"/>
    <w:rsid w:val="00DE3663"/>
    <w:rsid w:val="00DE4AB4"/>
    <w:rsid w:val="00DE564D"/>
    <w:rsid w:val="00DE5F61"/>
    <w:rsid w:val="00DE7657"/>
    <w:rsid w:val="00DE7836"/>
    <w:rsid w:val="00DF0396"/>
    <w:rsid w:val="00DF0781"/>
    <w:rsid w:val="00DF148F"/>
    <w:rsid w:val="00DF3630"/>
    <w:rsid w:val="00DF36D7"/>
    <w:rsid w:val="00DF3D49"/>
    <w:rsid w:val="00DF4613"/>
    <w:rsid w:val="00DF4BC6"/>
    <w:rsid w:val="00DF54DE"/>
    <w:rsid w:val="00DF667D"/>
    <w:rsid w:val="00E00F83"/>
    <w:rsid w:val="00E013B5"/>
    <w:rsid w:val="00E01AB9"/>
    <w:rsid w:val="00E03943"/>
    <w:rsid w:val="00E04B37"/>
    <w:rsid w:val="00E0523B"/>
    <w:rsid w:val="00E05AD6"/>
    <w:rsid w:val="00E05E1E"/>
    <w:rsid w:val="00E061B3"/>
    <w:rsid w:val="00E0660C"/>
    <w:rsid w:val="00E07D27"/>
    <w:rsid w:val="00E10217"/>
    <w:rsid w:val="00E10C01"/>
    <w:rsid w:val="00E10E0F"/>
    <w:rsid w:val="00E111E8"/>
    <w:rsid w:val="00E11EC1"/>
    <w:rsid w:val="00E135D0"/>
    <w:rsid w:val="00E14005"/>
    <w:rsid w:val="00E15922"/>
    <w:rsid w:val="00E15EB9"/>
    <w:rsid w:val="00E161EC"/>
    <w:rsid w:val="00E16EC6"/>
    <w:rsid w:val="00E16FF6"/>
    <w:rsid w:val="00E17CEB"/>
    <w:rsid w:val="00E17FFB"/>
    <w:rsid w:val="00E21568"/>
    <w:rsid w:val="00E21F2E"/>
    <w:rsid w:val="00E21F6F"/>
    <w:rsid w:val="00E22A3F"/>
    <w:rsid w:val="00E2357B"/>
    <w:rsid w:val="00E23C78"/>
    <w:rsid w:val="00E241E8"/>
    <w:rsid w:val="00E24291"/>
    <w:rsid w:val="00E25C3D"/>
    <w:rsid w:val="00E2658E"/>
    <w:rsid w:val="00E26B71"/>
    <w:rsid w:val="00E26F6B"/>
    <w:rsid w:val="00E276B2"/>
    <w:rsid w:val="00E27978"/>
    <w:rsid w:val="00E30CF8"/>
    <w:rsid w:val="00E329E0"/>
    <w:rsid w:val="00E33F1C"/>
    <w:rsid w:val="00E35003"/>
    <w:rsid w:val="00E35E30"/>
    <w:rsid w:val="00E369A9"/>
    <w:rsid w:val="00E37659"/>
    <w:rsid w:val="00E40AD1"/>
    <w:rsid w:val="00E40D73"/>
    <w:rsid w:val="00E439AC"/>
    <w:rsid w:val="00E43DCF"/>
    <w:rsid w:val="00E4498C"/>
    <w:rsid w:val="00E451A8"/>
    <w:rsid w:val="00E475DF"/>
    <w:rsid w:val="00E4792F"/>
    <w:rsid w:val="00E503FD"/>
    <w:rsid w:val="00E504A7"/>
    <w:rsid w:val="00E5129B"/>
    <w:rsid w:val="00E51689"/>
    <w:rsid w:val="00E51A9A"/>
    <w:rsid w:val="00E52447"/>
    <w:rsid w:val="00E52529"/>
    <w:rsid w:val="00E52C97"/>
    <w:rsid w:val="00E537EB"/>
    <w:rsid w:val="00E53E1F"/>
    <w:rsid w:val="00E5478E"/>
    <w:rsid w:val="00E54E1A"/>
    <w:rsid w:val="00E552C4"/>
    <w:rsid w:val="00E5560B"/>
    <w:rsid w:val="00E605C0"/>
    <w:rsid w:val="00E609BC"/>
    <w:rsid w:val="00E60DE7"/>
    <w:rsid w:val="00E613AF"/>
    <w:rsid w:val="00E62E54"/>
    <w:rsid w:val="00E6311F"/>
    <w:rsid w:val="00E63FAA"/>
    <w:rsid w:val="00E64669"/>
    <w:rsid w:val="00E64833"/>
    <w:rsid w:val="00E653CE"/>
    <w:rsid w:val="00E664BD"/>
    <w:rsid w:val="00E665AE"/>
    <w:rsid w:val="00E667FA"/>
    <w:rsid w:val="00E66870"/>
    <w:rsid w:val="00E669B0"/>
    <w:rsid w:val="00E675D6"/>
    <w:rsid w:val="00E67E64"/>
    <w:rsid w:val="00E7062F"/>
    <w:rsid w:val="00E707CA"/>
    <w:rsid w:val="00E70876"/>
    <w:rsid w:val="00E708E0"/>
    <w:rsid w:val="00E71BDC"/>
    <w:rsid w:val="00E71F2B"/>
    <w:rsid w:val="00E72208"/>
    <w:rsid w:val="00E72394"/>
    <w:rsid w:val="00E728CC"/>
    <w:rsid w:val="00E72984"/>
    <w:rsid w:val="00E731C8"/>
    <w:rsid w:val="00E738A1"/>
    <w:rsid w:val="00E73C7E"/>
    <w:rsid w:val="00E73D44"/>
    <w:rsid w:val="00E74CBF"/>
    <w:rsid w:val="00E75203"/>
    <w:rsid w:val="00E758CD"/>
    <w:rsid w:val="00E775AC"/>
    <w:rsid w:val="00E77955"/>
    <w:rsid w:val="00E77F43"/>
    <w:rsid w:val="00E80C25"/>
    <w:rsid w:val="00E81D57"/>
    <w:rsid w:val="00E8240C"/>
    <w:rsid w:val="00E825C1"/>
    <w:rsid w:val="00E82A2D"/>
    <w:rsid w:val="00E82CEF"/>
    <w:rsid w:val="00E8340D"/>
    <w:rsid w:val="00E835D8"/>
    <w:rsid w:val="00E846DD"/>
    <w:rsid w:val="00E85722"/>
    <w:rsid w:val="00E864C9"/>
    <w:rsid w:val="00E9016B"/>
    <w:rsid w:val="00E90AC2"/>
    <w:rsid w:val="00E913AC"/>
    <w:rsid w:val="00E91EAE"/>
    <w:rsid w:val="00E921FA"/>
    <w:rsid w:val="00E9269B"/>
    <w:rsid w:val="00E92C95"/>
    <w:rsid w:val="00E9356A"/>
    <w:rsid w:val="00E940EC"/>
    <w:rsid w:val="00E94BCE"/>
    <w:rsid w:val="00E95A73"/>
    <w:rsid w:val="00E96003"/>
    <w:rsid w:val="00E96505"/>
    <w:rsid w:val="00E97101"/>
    <w:rsid w:val="00E97579"/>
    <w:rsid w:val="00E976EC"/>
    <w:rsid w:val="00E97F0B"/>
    <w:rsid w:val="00EA0886"/>
    <w:rsid w:val="00EA0BCE"/>
    <w:rsid w:val="00EA0EE5"/>
    <w:rsid w:val="00EA349F"/>
    <w:rsid w:val="00EA41C9"/>
    <w:rsid w:val="00EA6789"/>
    <w:rsid w:val="00EA6FB7"/>
    <w:rsid w:val="00EA741B"/>
    <w:rsid w:val="00EA78D4"/>
    <w:rsid w:val="00EB1154"/>
    <w:rsid w:val="00EB1B3C"/>
    <w:rsid w:val="00EB1E94"/>
    <w:rsid w:val="00EB20D8"/>
    <w:rsid w:val="00EB2451"/>
    <w:rsid w:val="00EB2AC2"/>
    <w:rsid w:val="00EB2E92"/>
    <w:rsid w:val="00EB3359"/>
    <w:rsid w:val="00EB339B"/>
    <w:rsid w:val="00EB346F"/>
    <w:rsid w:val="00EB36B3"/>
    <w:rsid w:val="00EB4149"/>
    <w:rsid w:val="00EB45F7"/>
    <w:rsid w:val="00EB4DD4"/>
    <w:rsid w:val="00EB51E6"/>
    <w:rsid w:val="00EB6E7D"/>
    <w:rsid w:val="00EB6EE5"/>
    <w:rsid w:val="00EB7B8F"/>
    <w:rsid w:val="00EC13ED"/>
    <w:rsid w:val="00EC1FF0"/>
    <w:rsid w:val="00EC2CEA"/>
    <w:rsid w:val="00EC2D62"/>
    <w:rsid w:val="00EC3BC9"/>
    <w:rsid w:val="00EC4B11"/>
    <w:rsid w:val="00EC566B"/>
    <w:rsid w:val="00EC5723"/>
    <w:rsid w:val="00EC602C"/>
    <w:rsid w:val="00EC6300"/>
    <w:rsid w:val="00EC65CA"/>
    <w:rsid w:val="00EC6716"/>
    <w:rsid w:val="00EC6C52"/>
    <w:rsid w:val="00EC7DF5"/>
    <w:rsid w:val="00ED0D27"/>
    <w:rsid w:val="00ED1F9C"/>
    <w:rsid w:val="00ED2365"/>
    <w:rsid w:val="00ED2E5A"/>
    <w:rsid w:val="00ED3343"/>
    <w:rsid w:val="00ED373B"/>
    <w:rsid w:val="00ED3B5D"/>
    <w:rsid w:val="00ED3ECE"/>
    <w:rsid w:val="00ED4BCE"/>
    <w:rsid w:val="00ED5CB5"/>
    <w:rsid w:val="00ED5EC6"/>
    <w:rsid w:val="00ED623E"/>
    <w:rsid w:val="00ED646F"/>
    <w:rsid w:val="00ED64EA"/>
    <w:rsid w:val="00EE001D"/>
    <w:rsid w:val="00EE054D"/>
    <w:rsid w:val="00EE20F7"/>
    <w:rsid w:val="00EE558B"/>
    <w:rsid w:val="00EE6883"/>
    <w:rsid w:val="00EE6AE6"/>
    <w:rsid w:val="00EE6BFD"/>
    <w:rsid w:val="00EE6E42"/>
    <w:rsid w:val="00EE7B03"/>
    <w:rsid w:val="00EE7C6C"/>
    <w:rsid w:val="00EF0AAE"/>
    <w:rsid w:val="00EF1D85"/>
    <w:rsid w:val="00EF2098"/>
    <w:rsid w:val="00EF20B5"/>
    <w:rsid w:val="00EF20CC"/>
    <w:rsid w:val="00EF2565"/>
    <w:rsid w:val="00EF2F55"/>
    <w:rsid w:val="00EF4285"/>
    <w:rsid w:val="00EF4B18"/>
    <w:rsid w:val="00EF51BA"/>
    <w:rsid w:val="00EF5C14"/>
    <w:rsid w:val="00EF5FDA"/>
    <w:rsid w:val="00EF61A5"/>
    <w:rsid w:val="00EF6F24"/>
    <w:rsid w:val="00EF7095"/>
    <w:rsid w:val="00EF7493"/>
    <w:rsid w:val="00EF7B92"/>
    <w:rsid w:val="00F001BD"/>
    <w:rsid w:val="00F00B9A"/>
    <w:rsid w:val="00F010AC"/>
    <w:rsid w:val="00F01458"/>
    <w:rsid w:val="00F0188A"/>
    <w:rsid w:val="00F01DFD"/>
    <w:rsid w:val="00F025DF"/>
    <w:rsid w:val="00F032F3"/>
    <w:rsid w:val="00F03693"/>
    <w:rsid w:val="00F03829"/>
    <w:rsid w:val="00F03853"/>
    <w:rsid w:val="00F050C3"/>
    <w:rsid w:val="00F05FDF"/>
    <w:rsid w:val="00F06255"/>
    <w:rsid w:val="00F062EA"/>
    <w:rsid w:val="00F06E67"/>
    <w:rsid w:val="00F07AC7"/>
    <w:rsid w:val="00F1027A"/>
    <w:rsid w:val="00F10453"/>
    <w:rsid w:val="00F10B1A"/>
    <w:rsid w:val="00F117B5"/>
    <w:rsid w:val="00F11FAC"/>
    <w:rsid w:val="00F1256E"/>
    <w:rsid w:val="00F1342B"/>
    <w:rsid w:val="00F136AA"/>
    <w:rsid w:val="00F1392A"/>
    <w:rsid w:val="00F13DCC"/>
    <w:rsid w:val="00F14605"/>
    <w:rsid w:val="00F14D3D"/>
    <w:rsid w:val="00F17E06"/>
    <w:rsid w:val="00F17ECB"/>
    <w:rsid w:val="00F200BC"/>
    <w:rsid w:val="00F20504"/>
    <w:rsid w:val="00F209D0"/>
    <w:rsid w:val="00F20B20"/>
    <w:rsid w:val="00F20E71"/>
    <w:rsid w:val="00F21272"/>
    <w:rsid w:val="00F22476"/>
    <w:rsid w:val="00F22F07"/>
    <w:rsid w:val="00F23131"/>
    <w:rsid w:val="00F23AB3"/>
    <w:rsid w:val="00F23AB7"/>
    <w:rsid w:val="00F2407D"/>
    <w:rsid w:val="00F240AA"/>
    <w:rsid w:val="00F25DAB"/>
    <w:rsid w:val="00F26790"/>
    <w:rsid w:val="00F268B2"/>
    <w:rsid w:val="00F269A7"/>
    <w:rsid w:val="00F26E38"/>
    <w:rsid w:val="00F27052"/>
    <w:rsid w:val="00F2750E"/>
    <w:rsid w:val="00F27751"/>
    <w:rsid w:val="00F2779B"/>
    <w:rsid w:val="00F27C3D"/>
    <w:rsid w:val="00F30FB2"/>
    <w:rsid w:val="00F314F5"/>
    <w:rsid w:val="00F3180E"/>
    <w:rsid w:val="00F325B9"/>
    <w:rsid w:val="00F32B17"/>
    <w:rsid w:val="00F346A6"/>
    <w:rsid w:val="00F349F1"/>
    <w:rsid w:val="00F34EB7"/>
    <w:rsid w:val="00F3525F"/>
    <w:rsid w:val="00F366C0"/>
    <w:rsid w:val="00F374F4"/>
    <w:rsid w:val="00F402C2"/>
    <w:rsid w:val="00F41622"/>
    <w:rsid w:val="00F41ED2"/>
    <w:rsid w:val="00F42894"/>
    <w:rsid w:val="00F42E5F"/>
    <w:rsid w:val="00F42F99"/>
    <w:rsid w:val="00F436B5"/>
    <w:rsid w:val="00F43DD4"/>
    <w:rsid w:val="00F445CE"/>
    <w:rsid w:val="00F44BBB"/>
    <w:rsid w:val="00F450B0"/>
    <w:rsid w:val="00F453A8"/>
    <w:rsid w:val="00F456FC"/>
    <w:rsid w:val="00F457F4"/>
    <w:rsid w:val="00F475B3"/>
    <w:rsid w:val="00F50019"/>
    <w:rsid w:val="00F502AE"/>
    <w:rsid w:val="00F50325"/>
    <w:rsid w:val="00F50994"/>
    <w:rsid w:val="00F50A09"/>
    <w:rsid w:val="00F50CBB"/>
    <w:rsid w:val="00F5141B"/>
    <w:rsid w:val="00F5149A"/>
    <w:rsid w:val="00F51575"/>
    <w:rsid w:val="00F529BC"/>
    <w:rsid w:val="00F53C9B"/>
    <w:rsid w:val="00F53FF2"/>
    <w:rsid w:val="00F55198"/>
    <w:rsid w:val="00F552C0"/>
    <w:rsid w:val="00F56361"/>
    <w:rsid w:val="00F57545"/>
    <w:rsid w:val="00F5798E"/>
    <w:rsid w:val="00F57A14"/>
    <w:rsid w:val="00F57A1C"/>
    <w:rsid w:val="00F57AA2"/>
    <w:rsid w:val="00F57B8F"/>
    <w:rsid w:val="00F6183D"/>
    <w:rsid w:val="00F618ED"/>
    <w:rsid w:val="00F62AC5"/>
    <w:rsid w:val="00F62ADA"/>
    <w:rsid w:val="00F648AA"/>
    <w:rsid w:val="00F6514A"/>
    <w:rsid w:val="00F654C8"/>
    <w:rsid w:val="00F66151"/>
    <w:rsid w:val="00F664D5"/>
    <w:rsid w:val="00F67DF2"/>
    <w:rsid w:val="00F7139F"/>
    <w:rsid w:val="00F71A37"/>
    <w:rsid w:val="00F71B2E"/>
    <w:rsid w:val="00F7268F"/>
    <w:rsid w:val="00F72E5E"/>
    <w:rsid w:val="00F733EA"/>
    <w:rsid w:val="00F733EF"/>
    <w:rsid w:val="00F743AD"/>
    <w:rsid w:val="00F74A97"/>
    <w:rsid w:val="00F74BCC"/>
    <w:rsid w:val="00F7519A"/>
    <w:rsid w:val="00F76834"/>
    <w:rsid w:val="00F76D6A"/>
    <w:rsid w:val="00F77725"/>
    <w:rsid w:val="00F77A55"/>
    <w:rsid w:val="00F80D93"/>
    <w:rsid w:val="00F80E60"/>
    <w:rsid w:val="00F80EAB"/>
    <w:rsid w:val="00F81C43"/>
    <w:rsid w:val="00F829C9"/>
    <w:rsid w:val="00F82B04"/>
    <w:rsid w:val="00F82F87"/>
    <w:rsid w:val="00F833CB"/>
    <w:rsid w:val="00F838B8"/>
    <w:rsid w:val="00F84762"/>
    <w:rsid w:val="00F84D98"/>
    <w:rsid w:val="00F85AA6"/>
    <w:rsid w:val="00F86519"/>
    <w:rsid w:val="00F905CD"/>
    <w:rsid w:val="00F90AD1"/>
    <w:rsid w:val="00F90F45"/>
    <w:rsid w:val="00F9110A"/>
    <w:rsid w:val="00F91468"/>
    <w:rsid w:val="00F91EC2"/>
    <w:rsid w:val="00F92592"/>
    <w:rsid w:val="00F92EBD"/>
    <w:rsid w:val="00F9565F"/>
    <w:rsid w:val="00F95A18"/>
    <w:rsid w:val="00F95DE6"/>
    <w:rsid w:val="00F960CD"/>
    <w:rsid w:val="00F962FF"/>
    <w:rsid w:val="00F97366"/>
    <w:rsid w:val="00F97B59"/>
    <w:rsid w:val="00FA0756"/>
    <w:rsid w:val="00FA089D"/>
    <w:rsid w:val="00FA0D78"/>
    <w:rsid w:val="00FA1C4F"/>
    <w:rsid w:val="00FA25D1"/>
    <w:rsid w:val="00FA2745"/>
    <w:rsid w:val="00FA300C"/>
    <w:rsid w:val="00FA3646"/>
    <w:rsid w:val="00FA3931"/>
    <w:rsid w:val="00FA6247"/>
    <w:rsid w:val="00FA641F"/>
    <w:rsid w:val="00FA695E"/>
    <w:rsid w:val="00FA6D09"/>
    <w:rsid w:val="00FA77A9"/>
    <w:rsid w:val="00FA7BF4"/>
    <w:rsid w:val="00FB000E"/>
    <w:rsid w:val="00FB010E"/>
    <w:rsid w:val="00FB024A"/>
    <w:rsid w:val="00FB0417"/>
    <w:rsid w:val="00FB0532"/>
    <w:rsid w:val="00FB1BE3"/>
    <w:rsid w:val="00FB21C7"/>
    <w:rsid w:val="00FB2627"/>
    <w:rsid w:val="00FB2907"/>
    <w:rsid w:val="00FB290C"/>
    <w:rsid w:val="00FB2EDD"/>
    <w:rsid w:val="00FB3738"/>
    <w:rsid w:val="00FB3845"/>
    <w:rsid w:val="00FB3F02"/>
    <w:rsid w:val="00FB48D9"/>
    <w:rsid w:val="00FB4B73"/>
    <w:rsid w:val="00FB4F54"/>
    <w:rsid w:val="00FB5CC7"/>
    <w:rsid w:val="00FB636B"/>
    <w:rsid w:val="00FB6432"/>
    <w:rsid w:val="00FC0227"/>
    <w:rsid w:val="00FC0741"/>
    <w:rsid w:val="00FC1405"/>
    <w:rsid w:val="00FC14B7"/>
    <w:rsid w:val="00FC2954"/>
    <w:rsid w:val="00FC2AD8"/>
    <w:rsid w:val="00FC2DB2"/>
    <w:rsid w:val="00FC2EDF"/>
    <w:rsid w:val="00FC310D"/>
    <w:rsid w:val="00FC37D6"/>
    <w:rsid w:val="00FC40AA"/>
    <w:rsid w:val="00FC4101"/>
    <w:rsid w:val="00FC4F6A"/>
    <w:rsid w:val="00FC66C0"/>
    <w:rsid w:val="00FC78CB"/>
    <w:rsid w:val="00FD0C3E"/>
    <w:rsid w:val="00FD0D7A"/>
    <w:rsid w:val="00FD1994"/>
    <w:rsid w:val="00FD515C"/>
    <w:rsid w:val="00FD55A4"/>
    <w:rsid w:val="00FD5963"/>
    <w:rsid w:val="00FD7E85"/>
    <w:rsid w:val="00FE08C9"/>
    <w:rsid w:val="00FE1D6D"/>
    <w:rsid w:val="00FE1E81"/>
    <w:rsid w:val="00FE1EA0"/>
    <w:rsid w:val="00FE25AD"/>
    <w:rsid w:val="00FE369B"/>
    <w:rsid w:val="00FE36CE"/>
    <w:rsid w:val="00FE39AE"/>
    <w:rsid w:val="00FE3A45"/>
    <w:rsid w:val="00FE422E"/>
    <w:rsid w:val="00FE4C03"/>
    <w:rsid w:val="00FE4F21"/>
    <w:rsid w:val="00FE66AA"/>
    <w:rsid w:val="00FE6BF4"/>
    <w:rsid w:val="00FE6E6E"/>
    <w:rsid w:val="00FE75D9"/>
    <w:rsid w:val="00FE7A0F"/>
    <w:rsid w:val="00FE7A15"/>
    <w:rsid w:val="00FF05F7"/>
    <w:rsid w:val="00FF5C2D"/>
    <w:rsid w:val="00FF5D6F"/>
    <w:rsid w:val="00FF6492"/>
    <w:rsid w:val="00FF7437"/>
    <w:rsid w:val="00FF76CD"/>
    <w:rsid w:val="00FF77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C339FDA"/>
  <w15:docId w15:val="{CC3CF7E7-8F43-49C6-B540-F95DD6F65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234F"/>
    <w:pPr>
      <w:spacing w:line="240" w:lineRule="auto"/>
    </w:pPr>
    <w:rPr>
      <w:sz w:val="20"/>
    </w:rPr>
  </w:style>
  <w:style w:type="paragraph" w:styleId="Heading1">
    <w:name w:val="heading 1"/>
    <w:basedOn w:val="Normal"/>
    <w:next w:val="Normal"/>
    <w:link w:val="Heading1Char"/>
    <w:uiPriority w:val="9"/>
    <w:qFormat/>
    <w:rsid w:val="00586C50"/>
    <w:pPr>
      <w:keepNext/>
      <w:keepLines/>
      <w:pageBreakBefore/>
      <w:numPr>
        <w:numId w:val="1"/>
      </w:numPr>
      <w:spacing w:before="480" w:after="240"/>
      <w:outlineLvl w:val="0"/>
    </w:pPr>
    <w:rPr>
      <w:rFonts w:ascii="Segoe UI" w:eastAsiaTheme="majorEastAsia" w:hAnsi="Segoe UI" w:cstheme="majorBidi"/>
      <w:b/>
      <w:bCs/>
      <w:color w:val="17365D" w:themeColor="text2" w:themeShade="BF"/>
      <w:sz w:val="36"/>
      <w:szCs w:val="28"/>
    </w:rPr>
  </w:style>
  <w:style w:type="paragraph" w:styleId="Heading2">
    <w:name w:val="heading 2"/>
    <w:basedOn w:val="Normal"/>
    <w:next w:val="Normal"/>
    <w:link w:val="Heading2Char"/>
    <w:uiPriority w:val="9"/>
    <w:unhideWhenUsed/>
    <w:qFormat/>
    <w:rsid w:val="00586C50"/>
    <w:pPr>
      <w:keepNext/>
      <w:keepLines/>
      <w:numPr>
        <w:ilvl w:val="1"/>
        <w:numId w:val="1"/>
      </w:numPr>
      <w:spacing w:before="240" w:after="120"/>
      <w:outlineLvl w:val="1"/>
    </w:pPr>
    <w:rPr>
      <w:rFonts w:asciiTheme="majorHAnsi" w:eastAsiaTheme="majorEastAsia" w:hAnsiTheme="majorHAnsi" w:cstheme="majorBidi"/>
      <w:b/>
      <w:bCs/>
      <w:color w:val="17365D" w:themeColor="text2" w:themeShade="BF"/>
      <w:sz w:val="26"/>
      <w:szCs w:val="26"/>
    </w:rPr>
  </w:style>
  <w:style w:type="paragraph" w:styleId="Heading3">
    <w:name w:val="heading 3"/>
    <w:basedOn w:val="Normal"/>
    <w:next w:val="Normal"/>
    <w:link w:val="Heading3Char"/>
    <w:uiPriority w:val="9"/>
    <w:unhideWhenUsed/>
    <w:qFormat/>
    <w:rsid w:val="00586C50"/>
    <w:pPr>
      <w:keepNext/>
      <w:keepLines/>
      <w:numPr>
        <w:ilvl w:val="2"/>
        <w:numId w:val="1"/>
      </w:numPr>
      <w:spacing w:before="240" w:after="120"/>
      <w:ind w:left="720"/>
      <w:outlineLvl w:val="2"/>
    </w:pPr>
    <w:rPr>
      <w:rFonts w:asciiTheme="majorHAnsi" w:eastAsiaTheme="majorEastAsia" w:hAnsiTheme="majorHAnsi" w:cstheme="majorBidi"/>
      <w:b/>
      <w:bCs/>
      <w:sz w:val="22"/>
    </w:rPr>
  </w:style>
  <w:style w:type="paragraph" w:styleId="Heading4">
    <w:name w:val="heading 4"/>
    <w:basedOn w:val="Normal"/>
    <w:next w:val="Normal"/>
    <w:link w:val="Heading4Char"/>
    <w:uiPriority w:val="9"/>
    <w:unhideWhenUsed/>
    <w:qFormat/>
    <w:rsid w:val="00332304"/>
    <w:pPr>
      <w:keepNext/>
      <w:keepLines/>
      <w:numPr>
        <w:ilvl w:val="3"/>
        <w:numId w:val="1"/>
      </w:numPr>
      <w:spacing w:before="240" w:after="120"/>
      <w:outlineLvl w:val="3"/>
    </w:pPr>
    <w:rPr>
      <w:rFonts w:asciiTheme="majorHAnsi" w:eastAsiaTheme="majorEastAsia" w:hAnsiTheme="majorHAnsi" w:cstheme="majorBidi"/>
      <w:b/>
      <w:bCs/>
      <w:i/>
      <w:iCs/>
      <w:color w:val="17365D" w:themeColor="text2" w:themeShade="BF"/>
    </w:rPr>
  </w:style>
  <w:style w:type="paragraph" w:styleId="Heading5">
    <w:name w:val="heading 5"/>
    <w:basedOn w:val="Normal"/>
    <w:next w:val="Normal"/>
    <w:link w:val="Heading5Char"/>
    <w:uiPriority w:val="9"/>
    <w:semiHidden/>
    <w:unhideWhenUsed/>
    <w:qFormat/>
    <w:rsid w:val="00332304"/>
    <w:pPr>
      <w:keepNext/>
      <w:keepLines/>
      <w:numPr>
        <w:ilvl w:val="4"/>
        <w:numId w:val="1"/>
      </w:numPr>
      <w:spacing w:before="24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9733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9733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733C"/>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39733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1EE7"/>
    <w:rPr>
      <w:color w:val="808080"/>
    </w:rPr>
  </w:style>
  <w:style w:type="paragraph" w:styleId="BalloonText">
    <w:name w:val="Balloon Text"/>
    <w:basedOn w:val="Normal"/>
    <w:link w:val="BalloonTextChar"/>
    <w:uiPriority w:val="99"/>
    <w:semiHidden/>
    <w:unhideWhenUsed/>
    <w:rsid w:val="00C21EE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1EE7"/>
    <w:rPr>
      <w:rFonts w:ascii="Tahoma" w:hAnsi="Tahoma" w:cs="Tahoma"/>
      <w:sz w:val="16"/>
      <w:szCs w:val="16"/>
    </w:rPr>
  </w:style>
  <w:style w:type="paragraph" w:styleId="Header">
    <w:name w:val="header"/>
    <w:basedOn w:val="Normal"/>
    <w:link w:val="HeaderChar"/>
    <w:uiPriority w:val="99"/>
    <w:unhideWhenUsed/>
    <w:rsid w:val="0080064C"/>
    <w:pPr>
      <w:tabs>
        <w:tab w:val="center" w:pos="5040"/>
        <w:tab w:val="right" w:pos="10080"/>
      </w:tabs>
      <w:spacing w:after="0"/>
    </w:pPr>
    <w:rPr>
      <w:color w:val="404040" w:themeColor="text1" w:themeTint="BF"/>
      <w:sz w:val="18"/>
    </w:rPr>
  </w:style>
  <w:style w:type="character" w:customStyle="1" w:styleId="HeaderChar">
    <w:name w:val="Header Char"/>
    <w:basedOn w:val="DefaultParagraphFont"/>
    <w:link w:val="Header"/>
    <w:uiPriority w:val="99"/>
    <w:rsid w:val="0080064C"/>
    <w:rPr>
      <w:color w:val="404040" w:themeColor="text1" w:themeTint="BF"/>
      <w:sz w:val="18"/>
    </w:rPr>
  </w:style>
  <w:style w:type="paragraph" w:styleId="Footer">
    <w:name w:val="footer"/>
    <w:basedOn w:val="Normal"/>
    <w:link w:val="FooterChar"/>
    <w:uiPriority w:val="99"/>
    <w:unhideWhenUsed/>
    <w:rsid w:val="0080064C"/>
    <w:pPr>
      <w:pBdr>
        <w:top w:val="single" w:sz="4" w:space="1" w:color="808080" w:themeColor="background1" w:themeShade="80"/>
      </w:pBdr>
      <w:tabs>
        <w:tab w:val="center" w:pos="5040"/>
        <w:tab w:val="right" w:pos="10080"/>
      </w:tabs>
      <w:spacing w:after="0"/>
    </w:pPr>
    <w:rPr>
      <w:color w:val="7F7F7F" w:themeColor="text1" w:themeTint="80"/>
      <w:sz w:val="18"/>
    </w:rPr>
  </w:style>
  <w:style w:type="character" w:customStyle="1" w:styleId="FooterChar">
    <w:name w:val="Footer Char"/>
    <w:basedOn w:val="DefaultParagraphFont"/>
    <w:link w:val="Footer"/>
    <w:uiPriority w:val="99"/>
    <w:rsid w:val="0080064C"/>
    <w:rPr>
      <w:color w:val="7F7F7F" w:themeColor="text1" w:themeTint="80"/>
      <w:sz w:val="18"/>
    </w:rPr>
  </w:style>
  <w:style w:type="paragraph" w:styleId="Title">
    <w:name w:val="Title"/>
    <w:basedOn w:val="Normal"/>
    <w:next w:val="Normal"/>
    <w:link w:val="TitleChar"/>
    <w:uiPriority w:val="10"/>
    <w:qFormat/>
    <w:rsid w:val="00A25185"/>
    <w:pPr>
      <w:pBdr>
        <w:bottom w:val="single" w:sz="8" w:space="4" w:color="4F81BD" w:themeColor="accent1"/>
      </w:pBdr>
      <w:spacing w:after="0"/>
      <w:contextualSpacing/>
    </w:pPr>
    <w:rPr>
      <w:rFonts w:ascii="Segoe UI Light" w:eastAsiaTheme="majorEastAsia" w:hAnsi="Segoe UI Light" w:cstheme="majorBidi"/>
      <w:color w:val="17365D" w:themeColor="text2" w:themeShade="BF"/>
      <w:kern w:val="28"/>
      <w:sz w:val="52"/>
      <w:szCs w:val="52"/>
    </w:rPr>
  </w:style>
  <w:style w:type="character" w:customStyle="1" w:styleId="TitleChar">
    <w:name w:val="Title Char"/>
    <w:basedOn w:val="DefaultParagraphFont"/>
    <w:link w:val="Title"/>
    <w:uiPriority w:val="10"/>
    <w:rsid w:val="00A25185"/>
    <w:rPr>
      <w:rFonts w:ascii="Segoe UI Light" w:eastAsiaTheme="majorEastAsia" w:hAnsi="Segoe UI Light" w:cstheme="majorBidi"/>
      <w:color w:val="17365D" w:themeColor="text2" w:themeShade="BF"/>
      <w:kern w:val="28"/>
      <w:sz w:val="52"/>
      <w:szCs w:val="52"/>
    </w:rPr>
  </w:style>
  <w:style w:type="paragraph" w:styleId="Subtitle">
    <w:name w:val="Subtitle"/>
    <w:basedOn w:val="Normal"/>
    <w:next w:val="Normal"/>
    <w:link w:val="SubtitleChar"/>
    <w:uiPriority w:val="11"/>
    <w:qFormat/>
    <w:rsid w:val="007B2187"/>
    <w:pPr>
      <w:numPr>
        <w:ilvl w:val="1"/>
      </w:numPr>
    </w:pPr>
    <w:rPr>
      <w:rFonts w:asciiTheme="majorHAnsi" w:eastAsiaTheme="majorEastAsia" w:hAnsiTheme="majorHAnsi" w:cstheme="majorBidi"/>
      <w:iCs/>
      <w:color w:val="4F81BD" w:themeColor="accent1"/>
      <w:sz w:val="24"/>
      <w:szCs w:val="24"/>
    </w:rPr>
  </w:style>
  <w:style w:type="character" w:customStyle="1" w:styleId="SubtitleChar">
    <w:name w:val="Subtitle Char"/>
    <w:basedOn w:val="DefaultParagraphFont"/>
    <w:link w:val="Subtitle"/>
    <w:uiPriority w:val="11"/>
    <w:rsid w:val="007B2187"/>
    <w:rPr>
      <w:rFonts w:asciiTheme="majorHAnsi" w:eastAsiaTheme="majorEastAsia" w:hAnsiTheme="majorHAnsi" w:cstheme="majorBidi"/>
      <w:iCs/>
      <w:color w:val="4F81BD" w:themeColor="accent1"/>
      <w:sz w:val="24"/>
      <w:szCs w:val="24"/>
    </w:rPr>
  </w:style>
  <w:style w:type="character" w:customStyle="1" w:styleId="Heading1Char">
    <w:name w:val="Heading 1 Char"/>
    <w:basedOn w:val="DefaultParagraphFont"/>
    <w:link w:val="Heading1"/>
    <w:uiPriority w:val="9"/>
    <w:rsid w:val="00586C50"/>
    <w:rPr>
      <w:rFonts w:ascii="Segoe UI" w:eastAsiaTheme="majorEastAsia" w:hAnsi="Segoe UI" w:cstheme="majorBidi"/>
      <w:b/>
      <w:bCs/>
      <w:color w:val="17365D" w:themeColor="text2" w:themeShade="BF"/>
      <w:sz w:val="36"/>
      <w:szCs w:val="28"/>
    </w:rPr>
  </w:style>
  <w:style w:type="character" w:customStyle="1" w:styleId="Heading2Char">
    <w:name w:val="Heading 2 Char"/>
    <w:basedOn w:val="DefaultParagraphFont"/>
    <w:link w:val="Heading2"/>
    <w:uiPriority w:val="9"/>
    <w:rsid w:val="00586C50"/>
    <w:rPr>
      <w:rFonts w:asciiTheme="majorHAnsi" w:eastAsiaTheme="majorEastAsia" w:hAnsiTheme="majorHAnsi" w:cstheme="majorBidi"/>
      <w:b/>
      <w:bCs/>
      <w:color w:val="17365D" w:themeColor="text2" w:themeShade="BF"/>
      <w:sz w:val="26"/>
      <w:szCs w:val="26"/>
    </w:rPr>
  </w:style>
  <w:style w:type="paragraph" w:customStyle="1" w:styleId="Byline">
    <w:name w:val="Byline"/>
    <w:basedOn w:val="Normal"/>
    <w:qFormat/>
    <w:rsid w:val="007B2187"/>
    <w:pPr>
      <w:tabs>
        <w:tab w:val="left" w:pos="1800"/>
      </w:tabs>
      <w:spacing w:before="960" w:after="0"/>
    </w:pPr>
    <w:rPr>
      <w:rFonts w:asciiTheme="majorHAnsi" w:hAnsiTheme="majorHAnsi"/>
    </w:rPr>
  </w:style>
  <w:style w:type="paragraph" w:customStyle="1" w:styleId="CoverPageLegal">
    <w:name w:val="Cover Page Legal"/>
    <w:basedOn w:val="Footer"/>
    <w:qFormat/>
    <w:rsid w:val="0080064C"/>
    <w:pPr>
      <w:jc w:val="center"/>
    </w:pPr>
    <w:rPr>
      <w:color w:val="404040" w:themeColor="text1" w:themeTint="BF"/>
    </w:rPr>
  </w:style>
  <w:style w:type="table" w:styleId="TableGrid">
    <w:name w:val="Table Grid"/>
    <w:basedOn w:val="TableNormal"/>
    <w:uiPriority w:val="59"/>
    <w:rsid w:val="00C21E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11">
    <w:name w:val="Light Shading - Accent 11"/>
    <w:basedOn w:val="TableNormal"/>
    <w:uiPriority w:val="60"/>
    <w:rsid w:val="00C21EE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DA6414"/>
    <w:pPr>
      <w:spacing w:after="0" w:line="240" w:lineRule="auto"/>
    </w:pPr>
    <w:rPr>
      <w:rFonts w:asciiTheme="majorHAnsi" w:hAnsiTheme="majorHAnsi"/>
      <w:sz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val="0"/>
        <w:bCs/>
        <w:i/>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tblStylePr w:type="nwCell">
      <w:rPr>
        <w:i w:val="0"/>
      </w:rPr>
    </w:tblStylePr>
  </w:style>
  <w:style w:type="paragraph" w:customStyle="1" w:styleId="Instructions">
    <w:name w:val="Instructions"/>
    <w:basedOn w:val="Normal"/>
    <w:qFormat/>
    <w:rsid w:val="00C21EE7"/>
    <w:rPr>
      <w:i/>
      <w:color w:val="C0504D" w:themeColor="accent2"/>
      <w:sz w:val="16"/>
    </w:rPr>
  </w:style>
  <w:style w:type="character" w:customStyle="1" w:styleId="Heading3Char">
    <w:name w:val="Heading 3 Char"/>
    <w:basedOn w:val="DefaultParagraphFont"/>
    <w:link w:val="Heading3"/>
    <w:uiPriority w:val="9"/>
    <w:rsid w:val="00586C50"/>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9B74E2"/>
    <w:rPr>
      <w:rFonts w:asciiTheme="majorHAnsi" w:eastAsiaTheme="majorEastAsia" w:hAnsiTheme="majorHAnsi" w:cstheme="majorBidi"/>
      <w:b/>
      <w:bCs/>
      <w:i/>
      <w:iCs/>
      <w:color w:val="17365D" w:themeColor="text2" w:themeShade="BF"/>
      <w:sz w:val="20"/>
    </w:rPr>
  </w:style>
  <w:style w:type="character" w:customStyle="1" w:styleId="Heading5Char">
    <w:name w:val="Heading 5 Char"/>
    <w:basedOn w:val="DefaultParagraphFont"/>
    <w:link w:val="Heading5"/>
    <w:uiPriority w:val="9"/>
    <w:semiHidden/>
    <w:rsid w:val="009B74E2"/>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39733C"/>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39733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39733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733C"/>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9733C"/>
    <w:pPr>
      <w:outlineLvl w:val="9"/>
    </w:pPr>
  </w:style>
  <w:style w:type="paragraph" w:styleId="TOC1">
    <w:name w:val="toc 1"/>
    <w:basedOn w:val="Normal"/>
    <w:next w:val="Normal"/>
    <w:autoRedefine/>
    <w:uiPriority w:val="39"/>
    <w:unhideWhenUsed/>
    <w:rsid w:val="00F9565F"/>
    <w:pPr>
      <w:tabs>
        <w:tab w:val="left" w:pos="351"/>
        <w:tab w:val="right" w:leader="dot" w:pos="10070"/>
      </w:tabs>
      <w:spacing w:before="120" w:after="0"/>
    </w:pPr>
    <w:rPr>
      <w:b/>
    </w:rPr>
  </w:style>
  <w:style w:type="paragraph" w:styleId="TOC2">
    <w:name w:val="toc 2"/>
    <w:basedOn w:val="Normal"/>
    <w:next w:val="Normal"/>
    <w:autoRedefine/>
    <w:uiPriority w:val="39"/>
    <w:unhideWhenUsed/>
    <w:rsid w:val="00C346DC"/>
    <w:pPr>
      <w:spacing w:after="0"/>
      <w:ind w:left="202"/>
    </w:pPr>
  </w:style>
  <w:style w:type="character" w:styleId="Hyperlink">
    <w:name w:val="Hyperlink"/>
    <w:basedOn w:val="DefaultParagraphFont"/>
    <w:uiPriority w:val="99"/>
    <w:unhideWhenUsed/>
    <w:rsid w:val="00661335"/>
    <w:rPr>
      <w:color w:val="365F91" w:themeColor="accent1" w:themeShade="BF"/>
      <w:u w:val="single"/>
    </w:rPr>
  </w:style>
  <w:style w:type="character" w:styleId="Strong">
    <w:name w:val="Strong"/>
    <w:basedOn w:val="DefaultParagraphFont"/>
    <w:uiPriority w:val="22"/>
    <w:qFormat/>
    <w:rsid w:val="00D165A6"/>
    <w:rPr>
      <w:b/>
      <w:bCs/>
    </w:rPr>
  </w:style>
  <w:style w:type="paragraph" w:styleId="TOC3">
    <w:name w:val="toc 3"/>
    <w:basedOn w:val="Normal"/>
    <w:next w:val="Normal"/>
    <w:autoRedefine/>
    <w:uiPriority w:val="39"/>
    <w:unhideWhenUsed/>
    <w:rsid w:val="00C346DC"/>
    <w:pPr>
      <w:spacing w:after="0"/>
      <w:ind w:left="403"/>
    </w:pPr>
  </w:style>
  <w:style w:type="paragraph" w:styleId="TOC4">
    <w:name w:val="toc 4"/>
    <w:basedOn w:val="Normal"/>
    <w:next w:val="Normal"/>
    <w:autoRedefine/>
    <w:uiPriority w:val="39"/>
    <w:semiHidden/>
    <w:unhideWhenUsed/>
    <w:rsid w:val="00C346DC"/>
    <w:pPr>
      <w:spacing w:after="0"/>
      <w:ind w:left="605"/>
    </w:pPr>
  </w:style>
  <w:style w:type="paragraph" w:customStyle="1" w:styleId="CoverPageOverview">
    <w:name w:val="Cover Page Overview"/>
    <w:basedOn w:val="Normal"/>
    <w:link w:val="CoverPageOverviewChar"/>
    <w:qFormat/>
    <w:rsid w:val="00DF4BC6"/>
    <w:pPr>
      <w:spacing w:before="600"/>
      <w:ind w:right="5760"/>
      <w:jc w:val="both"/>
    </w:pPr>
    <w:rPr>
      <w:rFonts w:asciiTheme="majorHAnsi" w:hAnsiTheme="majorHAnsi"/>
    </w:rPr>
  </w:style>
  <w:style w:type="paragraph" w:styleId="ListParagraph">
    <w:name w:val="List Paragraph"/>
    <w:aliases w:val="Bullet List Paragraph,Use Case List Paragraph,List Paragraph1,Ref,lp1,Bulleted List1,List Paragraph Option,Numbered Indented Text,List Paragraph11,Figure_name,Equipment,Bullet 1,b1,Number_1,List Paragraph2,new,SGLText List Paragraph"/>
    <w:basedOn w:val="Normal"/>
    <w:link w:val="ListParagraphChar"/>
    <w:uiPriority w:val="34"/>
    <w:qFormat/>
    <w:rsid w:val="00A25185"/>
    <w:pPr>
      <w:spacing w:after="160"/>
      <w:ind w:left="720"/>
    </w:pPr>
  </w:style>
  <w:style w:type="character" w:customStyle="1" w:styleId="CoverPageOverviewChar">
    <w:name w:val="Cover Page Overview Char"/>
    <w:basedOn w:val="DefaultParagraphFont"/>
    <w:link w:val="CoverPageOverview"/>
    <w:rsid w:val="00DF4BC6"/>
    <w:rPr>
      <w:rFonts w:asciiTheme="majorHAnsi" w:hAnsiTheme="majorHAnsi"/>
      <w:sz w:val="20"/>
    </w:rPr>
  </w:style>
  <w:style w:type="character" w:styleId="Emphasis">
    <w:name w:val="Emphasis"/>
    <w:basedOn w:val="DefaultParagraphFont"/>
    <w:uiPriority w:val="20"/>
    <w:qFormat/>
    <w:rsid w:val="00E061B3"/>
    <w:rPr>
      <w:i/>
      <w:iCs/>
    </w:rPr>
  </w:style>
  <w:style w:type="character" w:styleId="IntenseEmphasis">
    <w:name w:val="Intense Emphasis"/>
    <w:basedOn w:val="DefaultParagraphFont"/>
    <w:uiPriority w:val="21"/>
    <w:qFormat/>
    <w:rsid w:val="00F01DFD"/>
    <w:rPr>
      <w:b/>
      <w:bCs/>
      <w:i/>
      <w:iCs/>
      <w:color w:val="4F81BD" w:themeColor="accent1"/>
    </w:rPr>
  </w:style>
  <w:style w:type="character" w:styleId="CommentReference">
    <w:name w:val="annotation reference"/>
    <w:basedOn w:val="DefaultParagraphFont"/>
    <w:uiPriority w:val="99"/>
    <w:unhideWhenUsed/>
    <w:rsid w:val="00FB4B73"/>
    <w:rPr>
      <w:sz w:val="16"/>
      <w:szCs w:val="16"/>
    </w:rPr>
  </w:style>
  <w:style w:type="paragraph" w:styleId="CommentText">
    <w:name w:val="annotation text"/>
    <w:basedOn w:val="Normal"/>
    <w:link w:val="CommentTextChar"/>
    <w:unhideWhenUsed/>
    <w:rsid w:val="00FB4B73"/>
    <w:rPr>
      <w:szCs w:val="20"/>
    </w:rPr>
  </w:style>
  <w:style w:type="character" w:customStyle="1" w:styleId="CommentTextChar">
    <w:name w:val="Comment Text Char"/>
    <w:basedOn w:val="DefaultParagraphFont"/>
    <w:link w:val="CommentText"/>
    <w:rsid w:val="00FB4B73"/>
    <w:rPr>
      <w:sz w:val="20"/>
      <w:szCs w:val="20"/>
    </w:rPr>
  </w:style>
  <w:style w:type="paragraph" w:styleId="CommentSubject">
    <w:name w:val="annotation subject"/>
    <w:basedOn w:val="CommentText"/>
    <w:next w:val="CommentText"/>
    <w:link w:val="CommentSubjectChar"/>
    <w:uiPriority w:val="99"/>
    <w:semiHidden/>
    <w:unhideWhenUsed/>
    <w:rsid w:val="00FB4B73"/>
    <w:rPr>
      <w:b/>
      <w:bCs/>
    </w:rPr>
  </w:style>
  <w:style w:type="character" w:customStyle="1" w:styleId="CommentSubjectChar">
    <w:name w:val="Comment Subject Char"/>
    <w:basedOn w:val="CommentTextChar"/>
    <w:link w:val="CommentSubject"/>
    <w:uiPriority w:val="99"/>
    <w:semiHidden/>
    <w:rsid w:val="00FB4B73"/>
    <w:rPr>
      <w:b/>
      <w:bCs/>
      <w:sz w:val="20"/>
      <w:szCs w:val="20"/>
    </w:rPr>
  </w:style>
  <w:style w:type="paragraph" w:styleId="Quote">
    <w:name w:val="Quote"/>
    <w:basedOn w:val="Normal"/>
    <w:next w:val="Normal"/>
    <w:link w:val="QuoteChar"/>
    <w:uiPriority w:val="29"/>
    <w:qFormat/>
    <w:rsid w:val="00F366C0"/>
    <w:rPr>
      <w:i/>
      <w:iCs/>
      <w:color w:val="000000" w:themeColor="text1"/>
    </w:rPr>
  </w:style>
  <w:style w:type="character" w:customStyle="1" w:styleId="QuoteChar">
    <w:name w:val="Quote Char"/>
    <w:basedOn w:val="DefaultParagraphFont"/>
    <w:link w:val="Quote"/>
    <w:uiPriority w:val="29"/>
    <w:rsid w:val="00F366C0"/>
    <w:rPr>
      <w:i/>
      <w:iCs/>
      <w:color w:val="000000" w:themeColor="text1"/>
      <w:sz w:val="20"/>
    </w:rPr>
  </w:style>
  <w:style w:type="paragraph" w:styleId="Bibliography">
    <w:name w:val="Bibliography"/>
    <w:basedOn w:val="Normal"/>
    <w:next w:val="Normal"/>
    <w:uiPriority w:val="37"/>
    <w:unhideWhenUsed/>
    <w:rsid w:val="00661335"/>
    <w:pPr>
      <w:ind w:left="288" w:hanging="288"/>
    </w:pPr>
  </w:style>
  <w:style w:type="paragraph" w:styleId="IntenseQuote">
    <w:name w:val="Intense Quote"/>
    <w:basedOn w:val="Normal"/>
    <w:next w:val="Normal"/>
    <w:link w:val="IntenseQuoteChar"/>
    <w:uiPriority w:val="30"/>
    <w:qFormat/>
    <w:rsid w:val="00C10008"/>
    <w:pPr>
      <w:spacing w:before="200" w:after="280"/>
      <w:ind w:left="936" w:right="936"/>
      <w:jc w:val="center"/>
    </w:pPr>
    <w:rPr>
      <w:b/>
      <w:bCs/>
      <w:i/>
      <w:iCs/>
      <w:color w:val="808080" w:themeColor="background1" w:themeShade="80"/>
      <w:sz w:val="28"/>
    </w:rPr>
  </w:style>
  <w:style w:type="character" w:customStyle="1" w:styleId="IntenseQuoteChar">
    <w:name w:val="Intense Quote Char"/>
    <w:basedOn w:val="DefaultParagraphFont"/>
    <w:link w:val="IntenseQuote"/>
    <w:uiPriority w:val="30"/>
    <w:rsid w:val="00C10008"/>
    <w:rPr>
      <w:b/>
      <w:bCs/>
      <w:i/>
      <w:iCs/>
      <w:color w:val="808080" w:themeColor="background1" w:themeShade="80"/>
      <w:sz w:val="28"/>
    </w:rPr>
  </w:style>
  <w:style w:type="paragraph" w:customStyle="1" w:styleId="Code">
    <w:name w:val="Code"/>
    <w:basedOn w:val="Normal"/>
    <w:link w:val="CodeChar"/>
    <w:qFormat/>
    <w:rsid w:val="0000366D"/>
    <w:pPr>
      <w:shd w:val="clear" w:color="auto" w:fill="D9D9D9" w:themeFill="background1" w:themeFillShade="D9"/>
      <w:ind w:left="288"/>
    </w:pPr>
    <w:rPr>
      <w:rFonts w:ascii="Consolas" w:hAnsi="Consolas"/>
    </w:rPr>
  </w:style>
  <w:style w:type="character" w:customStyle="1" w:styleId="CodeChar">
    <w:name w:val="Code Char"/>
    <w:basedOn w:val="DefaultParagraphFont"/>
    <w:link w:val="Code"/>
    <w:rsid w:val="0000366D"/>
    <w:rPr>
      <w:rFonts w:ascii="Consolas" w:hAnsi="Consolas"/>
      <w:sz w:val="20"/>
      <w:shd w:val="clear" w:color="auto" w:fill="D9D9D9" w:themeFill="background1" w:themeFillShade="D9"/>
    </w:rPr>
  </w:style>
  <w:style w:type="character" w:customStyle="1" w:styleId="apple-converted-space">
    <w:name w:val="apple-converted-space"/>
    <w:basedOn w:val="DefaultParagraphFont"/>
    <w:rsid w:val="0097730C"/>
  </w:style>
  <w:style w:type="character" w:styleId="HTMLCode">
    <w:name w:val="HTML Code"/>
    <w:basedOn w:val="DefaultParagraphFont"/>
    <w:uiPriority w:val="99"/>
    <w:semiHidden/>
    <w:unhideWhenUsed/>
    <w:rsid w:val="00CA0D82"/>
    <w:rPr>
      <w:rFonts w:ascii="Courier New" w:eastAsia="Times New Roman" w:hAnsi="Courier New" w:cs="Courier New"/>
      <w:sz w:val="20"/>
      <w:szCs w:val="20"/>
    </w:rPr>
  </w:style>
  <w:style w:type="paragraph" w:styleId="NormalWeb">
    <w:name w:val="Normal (Web)"/>
    <w:basedOn w:val="Normal"/>
    <w:uiPriority w:val="99"/>
    <w:unhideWhenUsed/>
    <w:rsid w:val="00F97366"/>
    <w:pPr>
      <w:spacing w:before="100" w:beforeAutospacing="1" w:after="100" w:afterAutospacing="1"/>
    </w:pPr>
    <w:rPr>
      <w:rFonts w:ascii="Times New Roman" w:eastAsia="Times New Roman" w:hAnsi="Times New Roman" w:cs="Times New Roman"/>
      <w:sz w:val="24"/>
      <w:szCs w:val="24"/>
    </w:rPr>
  </w:style>
  <w:style w:type="character" w:customStyle="1" w:styleId="caps">
    <w:name w:val="caps"/>
    <w:basedOn w:val="DefaultParagraphFont"/>
    <w:rsid w:val="00F97366"/>
  </w:style>
  <w:style w:type="character" w:customStyle="1" w:styleId="mw-headline">
    <w:name w:val="mw-headline"/>
    <w:basedOn w:val="DefaultParagraphFont"/>
    <w:rsid w:val="00580704"/>
  </w:style>
  <w:style w:type="character" w:styleId="HTMLTypewriter">
    <w:name w:val="HTML Typewriter"/>
    <w:basedOn w:val="DefaultParagraphFont"/>
    <w:uiPriority w:val="99"/>
    <w:semiHidden/>
    <w:unhideWhenUsed/>
    <w:rsid w:val="00713ADD"/>
    <w:rPr>
      <w:rFonts w:ascii="Courier New" w:eastAsia="Times New Roman" w:hAnsi="Courier New" w:cs="Courier New"/>
      <w:sz w:val="20"/>
      <w:szCs w:val="20"/>
    </w:rPr>
  </w:style>
  <w:style w:type="paragraph" w:styleId="Caption">
    <w:name w:val="caption"/>
    <w:basedOn w:val="Normal"/>
    <w:next w:val="Normal"/>
    <w:unhideWhenUsed/>
    <w:qFormat/>
    <w:rsid w:val="00B41753"/>
    <w:rPr>
      <w:i/>
      <w:iCs/>
      <w:color w:val="1F497D" w:themeColor="text2"/>
      <w:sz w:val="18"/>
      <w:szCs w:val="18"/>
    </w:rPr>
  </w:style>
  <w:style w:type="paragraph" w:customStyle="1" w:styleId="StyleHeading1Tahoma1">
    <w:name w:val="Style Heading 1 + Tahoma1"/>
    <w:basedOn w:val="Heading1"/>
    <w:rsid w:val="00FF6492"/>
    <w:pPr>
      <w:keepLines w:val="0"/>
      <w:pageBreakBefore w:val="0"/>
      <w:spacing w:before="240" w:after="120"/>
    </w:pPr>
    <w:rPr>
      <w:rFonts w:ascii="Tahoma" w:eastAsia="MS Mincho" w:hAnsi="Tahoma" w:cs="Times New Roman"/>
      <w:color w:val="3366CC"/>
      <w:szCs w:val="20"/>
    </w:rPr>
  </w:style>
  <w:style w:type="paragraph" w:customStyle="1" w:styleId="template">
    <w:name w:val="template"/>
    <w:basedOn w:val="Normal"/>
    <w:rsid w:val="004008A1"/>
    <w:pPr>
      <w:spacing w:after="0" w:line="240" w:lineRule="exact"/>
    </w:pPr>
    <w:rPr>
      <w:rFonts w:ascii="Arial" w:eastAsia="Times New Roman" w:hAnsi="Arial" w:cs="Times New Roman"/>
      <w:i/>
      <w:sz w:val="22"/>
      <w:szCs w:val="20"/>
    </w:rPr>
  </w:style>
  <w:style w:type="paragraph" w:customStyle="1" w:styleId="TableCell">
    <w:name w:val="TableCell"/>
    <w:basedOn w:val="Normal"/>
    <w:rsid w:val="004008A1"/>
    <w:pPr>
      <w:spacing w:before="60" w:after="0"/>
    </w:pPr>
    <w:rPr>
      <w:rFonts w:ascii="Tahoma" w:eastAsia="MS Mincho" w:hAnsi="Tahoma" w:cs="Tahoma"/>
      <w:szCs w:val="20"/>
    </w:rPr>
  </w:style>
  <w:style w:type="paragraph" w:customStyle="1" w:styleId="TableHeading">
    <w:name w:val="TableHeading"/>
    <w:basedOn w:val="Normal"/>
    <w:rsid w:val="004008A1"/>
    <w:pPr>
      <w:keepNext/>
      <w:keepLines/>
      <w:spacing w:after="0"/>
    </w:pPr>
    <w:rPr>
      <w:rFonts w:ascii="Tahoma" w:eastAsia="MS Mincho" w:hAnsi="Tahoma" w:cs="Tahoma"/>
      <w:b/>
      <w:bCs/>
      <w:szCs w:val="20"/>
    </w:rPr>
  </w:style>
  <w:style w:type="paragraph" w:styleId="BodyText">
    <w:name w:val="Body Text"/>
    <w:basedOn w:val="Normal"/>
    <w:link w:val="BodyTextChar"/>
    <w:rsid w:val="00B37C3A"/>
    <w:pPr>
      <w:spacing w:after="120"/>
      <w:ind w:left="720"/>
    </w:pPr>
    <w:rPr>
      <w:rFonts w:ascii="Tahoma" w:eastAsia="MS Mincho" w:hAnsi="Tahoma" w:cs="Times New Roman"/>
      <w:szCs w:val="20"/>
    </w:rPr>
  </w:style>
  <w:style w:type="character" w:customStyle="1" w:styleId="BodyTextChar">
    <w:name w:val="Body Text Char"/>
    <w:basedOn w:val="DefaultParagraphFont"/>
    <w:link w:val="BodyText"/>
    <w:rsid w:val="00B37C3A"/>
    <w:rPr>
      <w:rFonts w:ascii="Tahoma" w:eastAsia="MS Mincho" w:hAnsi="Tahoma" w:cs="Times New Roman"/>
      <w:sz w:val="20"/>
      <w:szCs w:val="20"/>
    </w:rPr>
  </w:style>
  <w:style w:type="paragraph" w:customStyle="1" w:styleId="B2TPagetext">
    <w:name w:val="B2T Page text"/>
    <w:basedOn w:val="Normal"/>
    <w:rsid w:val="004B2FF5"/>
    <w:pPr>
      <w:numPr>
        <w:numId w:val="2"/>
      </w:numPr>
      <w:spacing w:line="276" w:lineRule="auto"/>
    </w:pPr>
    <w:rPr>
      <w:sz w:val="22"/>
    </w:rPr>
  </w:style>
  <w:style w:type="paragraph" w:customStyle="1" w:styleId="level2bullet">
    <w:name w:val="level 2 bullet"/>
    <w:basedOn w:val="Normal"/>
    <w:rsid w:val="00581472"/>
    <w:pPr>
      <w:tabs>
        <w:tab w:val="left" w:pos="720"/>
        <w:tab w:val="left" w:pos="5760"/>
      </w:tabs>
      <w:spacing w:after="0"/>
      <w:ind w:left="576" w:right="720" w:hanging="288"/>
    </w:pPr>
    <w:rPr>
      <w:rFonts w:ascii="Times New Roman" w:eastAsia="Times New Roman" w:hAnsi="Times New Roman" w:cs="Times New Roman"/>
      <w:color w:val="000000"/>
      <w:sz w:val="24"/>
      <w:szCs w:val="20"/>
    </w:rPr>
  </w:style>
  <w:style w:type="character" w:customStyle="1" w:styleId="ListParagraphChar">
    <w:name w:val="List Paragraph Char"/>
    <w:aliases w:val="Bullet List Paragraph Char,Use Case List Paragraph Char,List Paragraph1 Char,Ref Char,lp1 Char,Bulleted List1 Char,List Paragraph Option Char,Numbered Indented Text Char,List Paragraph11 Char,Figure_name Char,Equipment Char,b1 Char"/>
    <w:link w:val="ListParagraph"/>
    <w:uiPriority w:val="34"/>
    <w:qFormat/>
    <w:locked/>
    <w:rsid w:val="006F2A76"/>
    <w:rPr>
      <w:sz w:val="20"/>
    </w:rPr>
  </w:style>
  <w:style w:type="table" w:customStyle="1" w:styleId="ListTable4-Accent11">
    <w:name w:val="List Table 4 - Accent 11"/>
    <w:basedOn w:val="TableNormal"/>
    <w:uiPriority w:val="49"/>
    <w:rsid w:val="00C42470"/>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Normal"/>
    <w:qFormat/>
    <w:rsid w:val="00C42470"/>
    <w:pPr>
      <w:spacing w:before="180" w:after="180" w:line="259" w:lineRule="auto"/>
    </w:pPr>
    <w:rPr>
      <w:sz w:val="22"/>
    </w:rPr>
  </w:style>
  <w:style w:type="paragraph" w:styleId="ListBullet">
    <w:name w:val="List Bullet"/>
    <w:basedOn w:val="Normal"/>
    <w:uiPriority w:val="99"/>
    <w:unhideWhenUsed/>
    <w:rsid w:val="00C42470"/>
    <w:pPr>
      <w:numPr>
        <w:numId w:val="3"/>
      </w:numPr>
      <w:spacing w:after="160" w:line="259" w:lineRule="auto"/>
      <w:contextualSpacing/>
    </w:pPr>
    <w:rPr>
      <w:sz w:val="22"/>
    </w:rPr>
  </w:style>
  <w:style w:type="paragraph" w:customStyle="1" w:styleId="BulletedList2">
    <w:name w:val="Bulleted List 2"/>
    <w:basedOn w:val="Normal"/>
    <w:qFormat/>
    <w:rsid w:val="00C42470"/>
    <w:pPr>
      <w:numPr>
        <w:numId w:val="4"/>
      </w:numPr>
      <w:tabs>
        <w:tab w:val="left" w:pos="288"/>
        <w:tab w:val="left" w:pos="1170"/>
      </w:tabs>
      <w:spacing w:after="160" w:line="259" w:lineRule="auto"/>
    </w:pPr>
    <w:rPr>
      <w:sz w:val="22"/>
    </w:rPr>
  </w:style>
  <w:style w:type="table" w:styleId="GridTable4-Accent1">
    <w:name w:val="Grid Table 4 Accent 1"/>
    <w:basedOn w:val="TableNormal"/>
    <w:uiPriority w:val="49"/>
    <w:rsid w:val="0054087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Index1">
    <w:name w:val="index 1"/>
    <w:basedOn w:val="Normal"/>
    <w:next w:val="Normal"/>
    <w:autoRedefine/>
    <w:uiPriority w:val="99"/>
    <w:unhideWhenUsed/>
    <w:rsid w:val="00BA1944"/>
    <w:pPr>
      <w:spacing w:after="0"/>
      <w:ind w:left="200" w:hanging="200"/>
    </w:pPr>
    <w:rPr>
      <w:sz w:val="18"/>
      <w:szCs w:val="18"/>
    </w:rPr>
  </w:style>
  <w:style w:type="paragraph" w:styleId="Index2">
    <w:name w:val="index 2"/>
    <w:basedOn w:val="Normal"/>
    <w:next w:val="Normal"/>
    <w:autoRedefine/>
    <w:uiPriority w:val="99"/>
    <w:unhideWhenUsed/>
    <w:rsid w:val="00BA1944"/>
    <w:pPr>
      <w:spacing w:after="0"/>
      <w:ind w:left="400" w:hanging="200"/>
    </w:pPr>
    <w:rPr>
      <w:sz w:val="18"/>
      <w:szCs w:val="18"/>
    </w:rPr>
  </w:style>
  <w:style w:type="paragraph" w:styleId="Index3">
    <w:name w:val="index 3"/>
    <w:basedOn w:val="Normal"/>
    <w:next w:val="Normal"/>
    <w:autoRedefine/>
    <w:uiPriority w:val="99"/>
    <w:unhideWhenUsed/>
    <w:rsid w:val="00BA1944"/>
    <w:pPr>
      <w:spacing w:after="0"/>
      <w:ind w:left="600" w:hanging="200"/>
    </w:pPr>
    <w:rPr>
      <w:sz w:val="18"/>
      <w:szCs w:val="18"/>
    </w:rPr>
  </w:style>
  <w:style w:type="paragraph" w:styleId="Index4">
    <w:name w:val="index 4"/>
    <w:basedOn w:val="Normal"/>
    <w:next w:val="Normal"/>
    <w:autoRedefine/>
    <w:uiPriority w:val="99"/>
    <w:unhideWhenUsed/>
    <w:rsid w:val="00BA1944"/>
    <w:pPr>
      <w:spacing w:after="0"/>
      <w:ind w:left="800" w:hanging="200"/>
    </w:pPr>
    <w:rPr>
      <w:sz w:val="18"/>
      <w:szCs w:val="18"/>
    </w:rPr>
  </w:style>
  <w:style w:type="paragraph" w:styleId="Index5">
    <w:name w:val="index 5"/>
    <w:basedOn w:val="Normal"/>
    <w:next w:val="Normal"/>
    <w:autoRedefine/>
    <w:uiPriority w:val="99"/>
    <w:unhideWhenUsed/>
    <w:rsid w:val="00BA1944"/>
    <w:pPr>
      <w:spacing w:after="0"/>
      <w:ind w:left="1000" w:hanging="200"/>
    </w:pPr>
    <w:rPr>
      <w:sz w:val="18"/>
      <w:szCs w:val="18"/>
    </w:rPr>
  </w:style>
  <w:style w:type="paragraph" w:styleId="Index6">
    <w:name w:val="index 6"/>
    <w:basedOn w:val="Normal"/>
    <w:next w:val="Normal"/>
    <w:autoRedefine/>
    <w:uiPriority w:val="99"/>
    <w:unhideWhenUsed/>
    <w:rsid w:val="00BA1944"/>
    <w:pPr>
      <w:spacing w:after="0"/>
      <w:ind w:left="1200" w:hanging="200"/>
    </w:pPr>
    <w:rPr>
      <w:sz w:val="18"/>
      <w:szCs w:val="18"/>
    </w:rPr>
  </w:style>
  <w:style w:type="paragraph" w:styleId="Index7">
    <w:name w:val="index 7"/>
    <w:basedOn w:val="Normal"/>
    <w:next w:val="Normal"/>
    <w:autoRedefine/>
    <w:uiPriority w:val="99"/>
    <w:unhideWhenUsed/>
    <w:rsid w:val="00BA1944"/>
    <w:pPr>
      <w:spacing w:after="0"/>
      <w:ind w:left="1400" w:hanging="200"/>
    </w:pPr>
    <w:rPr>
      <w:sz w:val="18"/>
      <w:szCs w:val="18"/>
    </w:rPr>
  </w:style>
  <w:style w:type="paragraph" w:styleId="Index8">
    <w:name w:val="index 8"/>
    <w:basedOn w:val="Normal"/>
    <w:next w:val="Normal"/>
    <w:autoRedefine/>
    <w:uiPriority w:val="99"/>
    <w:unhideWhenUsed/>
    <w:rsid w:val="00BA1944"/>
    <w:pPr>
      <w:spacing w:after="0"/>
      <w:ind w:left="1600" w:hanging="200"/>
    </w:pPr>
    <w:rPr>
      <w:sz w:val="18"/>
      <w:szCs w:val="18"/>
    </w:rPr>
  </w:style>
  <w:style w:type="paragraph" w:styleId="Index9">
    <w:name w:val="index 9"/>
    <w:basedOn w:val="Normal"/>
    <w:next w:val="Normal"/>
    <w:autoRedefine/>
    <w:uiPriority w:val="99"/>
    <w:unhideWhenUsed/>
    <w:rsid w:val="00BA1944"/>
    <w:pPr>
      <w:spacing w:after="0"/>
      <w:ind w:left="1800" w:hanging="200"/>
    </w:pPr>
    <w:rPr>
      <w:sz w:val="18"/>
      <w:szCs w:val="18"/>
    </w:rPr>
  </w:style>
  <w:style w:type="paragraph" w:styleId="IndexHeading">
    <w:name w:val="index heading"/>
    <w:basedOn w:val="Normal"/>
    <w:next w:val="Index1"/>
    <w:uiPriority w:val="99"/>
    <w:unhideWhenUsed/>
    <w:rsid w:val="00BA1944"/>
    <w:pPr>
      <w:pBdr>
        <w:top w:val="single" w:sz="12" w:space="0" w:color="auto"/>
      </w:pBdr>
      <w:spacing w:before="360" w:after="240"/>
    </w:pPr>
    <w:rPr>
      <w:b/>
      <w:bCs/>
      <w:i/>
      <w:iCs/>
      <w:sz w:val="26"/>
      <w:szCs w:val="26"/>
    </w:rPr>
  </w:style>
  <w:style w:type="paragraph" w:styleId="NoSpacing">
    <w:name w:val="No Spacing"/>
    <w:uiPriority w:val="1"/>
    <w:qFormat/>
    <w:rsid w:val="0049265D"/>
    <w:pPr>
      <w:spacing w:after="0" w:line="240" w:lineRule="auto"/>
    </w:pPr>
    <w:rPr>
      <w:sz w:val="20"/>
    </w:rPr>
  </w:style>
  <w:style w:type="character" w:styleId="FollowedHyperlink">
    <w:name w:val="FollowedHyperlink"/>
    <w:basedOn w:val="DefaultParagraphFont"/>
    <w:uiPriority w:val="99"/>
    <w:semiHidden/>
    <w:unhideWhenUsed/>
    <w:rsid w:val="00DD32F4"/>
    <w:rPr>
      <w:color w:val="800080" w:themeColor="followedHyperlink"/>
      <w:u w:val="single"/>
    </w:rPr>
  </w:style>
  <w:style w:type="table" w:styleId="GridTable4-Accent2">
    <w:name w:val="Grid Table 4 Accent 2"/>
    <w:basedOn w:val="TableNormal"/>
    <w:uiPriority w:val="49"/>
    <w:rsid w:val="00586C5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2">
    <w:name w:val="Grid Table 5 Dark Accent 2"/>
    <w:basedOn w:val="TableNormal"/>
    <w:uiPriority w:val="50"/>
    <w:rsid w:val="004600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4-Accent5">
    <w:name w:val="Grid Table 4 Accent 5"/>
    <w:basedOn w:val="TableNormal"/>
    <w:uiPriority w:val="49"/>
    <w:rsid w:val="0046009B"/>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3">
    <w:name w:val="Grid Table 4 Accent 3"/>
    <w:basedOn w:val="TableNormal"/>
    <w:uiPriority w:val="49"/>
    <w:rsid w:val="004C3AB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Revision">
    <w:name w:val="Revision"/>
    <w:hidden/>
    <w:uiPriority w:val="99"/>
    <w:semiHidden/>
    <w:rsid w:val="0035284C"/>
    <w:pPr>
      <w:spacing w:after="0" w:line="240" w:lineRule="auto"/>
    </w:pPr>
    <w:rPr>
      <w:sz w:val="20"/>
    </w:rPr>
  </w:style>
  <w:style w:type="paragraph" w:customStyle="1" w:styleId="xmsonormal">
    <w:name w:val="x_msonormal"/>
    <w:basedOn w:val="Normal"/>
    <w:rsid w:val="00196353"/>
    <w:pPr>
      <w:spacing w:before="100" w:beforeAutospacing="1" w:after="100" w:afterAutospacing="1"/>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DE7657"/>
    <w:pPr>
      <w:spacing w:after="0"/>
    </w:pPr>
    <w:rPr>
      <w:szCs w:val="20"/>
    </w:rPr>
  </w:style>
  <w:style w:type="character" w:customStyle="1" w:styleId="FootnoteTextChar">
    <w:name w:val="Footnote Text Char"/>
    <w:basedOn w:val="DefaultParagraphFont"/>
    <w:link w:val="FootnoteText"/>
    <w:uiPriority w:val="99"/>
    <w:semiHidden/>
    <w:rsid w:val="00DE7657"/>
    <w:rPr>
      <w:sz w:val="20"/>
      <w:szCs w:val="20"/>
    </w:rPr>
  </w:style>
  <w:style w:type="character" w:styleId="FootnoteReference">
    <w:name w:val="footnote reference"/>
    <w:basedOn w:val="DefaultParagraphFont"/>
    <w:uiPriority w:val="99"/>
    <w:semiHidden/>
    <w:unhideWhenUsed/>
    <w:rsid w:val="00DE7657"/>
    <w:rPr>
      <w:vertAlign w:val="superscript"/>
    </w:rPr>
  </w:style>
  <w:style w:type="paragraph" w:customStyle="1" w:styleId="Default">
    <w:name w:val="Default"/>
    <w:rsid w:val="009F4817"/>
    <w:pPr>
      <w:autoSpaceDE w:val="0"/>
      <w:autoSpaceDN w:val="0"/>
      <w:adjustRightInd w:val="0"/>
      <w:spacing w:after="0" w:line="240" w:lineRule="auto"/>
    </w:pPr>
    <w:rPr>
      <w:rFonts w:ascii="Arial" w:hAnsi="Arial" w:cs="Arial"/>
      <w:color w:val="000000"/>
      <w:sz w:val="24"/>
      <w:szCs w:val="24"/>
    </w:rPr>
  </w:style>
  <w:style w:type="table" w:styleId="GridTable4-Accent6">
    <w:name w:val="Grid Table 4 Accent 6"/>
    <w:basedOn w:val="TableNormal"/>
    <w:uiPriority w:val="49"/>
    <w:rsid w:val="00881084"/>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uiqtextpara">
    <w:name w:val="ui_qtext_para"/>
    <w:basedOn w:val="Normal"/>
    <w:rsid w:val="0007491E"/>
    <w:pPr>
      <w:spacing w:before="100" w:beforeAutospacing="1" w:after="100" w:afterAutospacing="1"/>
    </w:pPr>
    <w:rPr>
      <w:rFonts w:ascii="Times New Roman" w:eastAsia="Times New Roman" w:hAnsi="Times New Roman" w:cs="Times New Roman"/>
      <w:sz w:val="24"/>
      <w:szCs w:val="24"/>
    </w:rPr>
  </w:style>
  <w:style w:type="table" w:styleId="GridTable4">
    <w:name w:val="Grid Table 4"/>
    <w:basedOn w:val="TableNormal"/>
    <w:uiPriority w:val="49"/>
    <w:rsid w:val="00163F3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contextualextensionhighlight">
    <w:name w:val="contextualextensionhighlight"/>
    <w:basedOn w:val="DefaultParagraphFont"/>
    <w:rsid w:val="00804029"/>
  </w:style>
  <w:style w:type="character" w:customStyle="1" w:styleId="UnresolvedMention1">
    <w:name w:val="Unresolved Mention1"/>
    <w:basedOn w:val="DefaultParagraphFont"/>
    <w:uiPriority w:val="99"/>
    <w:semiHidden/>
    <w:unhideWhenUsed/>
    <w:rsid w:val="0064520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8976">
      <w:bodyDiv w:val="1"/>
      <w:marLeft w:val="0"/>
      <w:marRight w:val="0"/>
      <w:marTop w:val="0"/>
      <w:marBottom w:val="0"/>
      <w:divBdr>
        <w:top w:val="none" w:sz="0" w:space="0" w:color="auto"/>
        <w:left w:val="none" w:sz="0" w:space="0" w:color="auto"/>
        <w:bottom w:val="none" w:sz="0" w:space="0" w:color="auto"/>
        <w:right w:val="none" w:sz="0" w:space="0" w:color="auto"/>
      </w:divBdr>
    </w:div>
    <w:div w:id="31879355">
      <w:bodyDiv w:val="1"/>
      <w:marLeft w:val="0"/>
      <w:marRight w:val="0"/>
      <w:marTop w:val="0"/>
      <w:marBottom w:val="0"/>
      <w:divBdr>
        <w:top w:val="none" w:sz="0" w:space="0" w:color="auto"/>
        <w:left w:val="none" w:sz="0" w:space="0" w:color="auto"/>
        <w:bottom w:val="none" w:sz="0" w:space="0" w:color="auto"/>
        <w:right w:val="none" w:sz="0" w:space="0" w:color="auto"/>
      </w:divBdr>
    </w:div>
    <w:div w:id="34038576">
      <w:bodyDiv w:val="1"/>
      <w:marLeft w:val="0"/>
      <w:marRight w:val="0"/>
      <w:marTop w:val="0"/>
      <w:marBottom w:val="0"/>
      <w:divBdr>
        <w:top w:val="none" w:sz="0" w:space="0" w:color="auto"/>
        <w:left w:val="none" w:sz="0" w:space="0" w:color="auto"/>
        <w:bottom w:val="none" w:sz="0" w:space="0" w:color="auto"/>
        <w:right w:val="none" w:sz="0" w:space="0" w:color="auto"/>
      </w:divBdr>
    </w:div>
    <w:div w:id="38936792">
      <w:bodyDiv w:val="1"/>
      <w:marLeft w:val="0"/>
      <w:marRight w:val="0"/>
      <w:marTop w:val="0"/>
      <w:marBottom w:val="0"/>
      <w:divBdr>
        <w:top w:val="none" w:sz="0" w:space="0" w:color="auto"/>
        <w:left w:val="none" w:sz="0" w:space="0" w:color="auto"/>
        <w:bottom w:val="none" w:sz="0" w:space="0" w:color="auto"/>
        <w:right w:val="none" w:sz="0" w:space="0" w:color="auto"/>
      </w:divBdr>
    </w:div>
    <w:div w:id="41757323">
      <w:bodyDiv w:val="1"/>
      <w:marLeft w:val="0"/>
      <w:marRight w:val="0"/>
      <w:marTop w:val="0"/>
      <w:marBottom w:val="0"/>
      <w:divBdr>
        <w:top w:val="none" w:sz="0" w:space="0" w:color="auto"/>
        <w:left w:val="none" w:sz="0" w:space="0" w:color="auto"/>
        <w:bottom w:val="none" w:sz="0" w:space="0" w:color="auto"/>
        <w:right w:val="none" w:sz="0" w:space="0" w:color="auto"/>
      </w:divBdr>
    </w:div>
    <w:div w:id="47581018">
      <w:bodyDiv w:val="1"/>
      <w:marLeft w:val="0"/>
      <w:marRight w:val="0"/>
      <w:marTop w:val="0"/>
      <w:marBottom w:val="0"/>
      <w:divBdr>
        <w:top w:val="none" w:sz="0" w:space="0" w:color="auto"/>
        <w:left w:val="none" w:sz="0" w:space="0" w:color="auto"/>
        <w:bottom w:val="none" w:sz="0" w:space="0" w:color="auto"/>
        <w:right w:val="none" w:sz="0" w:space="0" w:color="auto"/>
      </w:divBdr>
    </w:div>
    <w:div w:id="51929662">
      <w:bodyDiv w:val="1"/>
      <w:marLeft w:val="0"/>
      <w:marRight w:val="0"/>
      <w:marTop w:val="0"/>
      <w:marBottom w:val="0"/>
      <w:divBdr>
        <w:top w:val="none" w:sz="0" w:space="0" w:color="auto"/>
        <w:left w:val="none" w:sz="0" w:space="0" w:color="auto"/>
        <w:bottom w:val="none" w:sz="0" w:space="0" w:color="auto"/>
        <w:right w:val="none" w:sz="0" w:space="0" w:color="auto"/>
      </w:divBdr>
    </w:div>
    <w:div w:id="65033723">
      <w:bodyDiv w:val="1"/>
      <w:marLeft w:val="0"/>
      <w:marRight w:val="0"/>
      <w:marTop w:val="0"/>
      <w:marBottom w:val="0"/>
      <w:divBdr>
        <w:top w:val="none" w:sz="0" w:space="0" w:color="auto"/>
        <w:left w:val="none" w:sz="0" w:space="0" w:color="auto"/>
        <w:bottom w:val="none" w:sz="0" w:space="0" w:color="auto"/>
        <w:right w:val="none" w:sz="0" w:space="0" w:color="auto"/>
      </w:divBdr>
    </w:div>
    <w:div w:id="71243356">
      <w:bodyDiv w:val="1"/>
      <w:marLeft w:val="0"/>
      <w:marRight w:val="0"/>
      <w:marTop w:val="0"/>
      <w:marBottom w:val="0"/>
      <w:divBdr>
        <w:top w:val="none" w:sz="0" w:space="0" w:color="auto"/>
        <w:left w:val="none" w:sz="0" w:space="0" w:color="auto"/>
        <w:bottom w:val="none" w:sz="0" w:space="0" w:color="auto"/>
        <w:right w:val="none" w:sz="0" w:space="0" w:color="auto"/>
      </w:divBdr>
    </w:div>
    <w:div w:id="82604063">
      <w:bodyDiv w:val="1"/>
      <w:marLeft w:val="0"/>
      <w:marRight w:val="0"/>
      <w:marTop w:val="0"/>
      <w:marBottom w:val="0"/>
      <w:divBdr>
        <w:top w:val="none" w:sz="0" w:space="0" w:color="auto"/>
        <w:left w:val="none" w:sz="0" w:space="0" w:color="auto"/>
        <w:bottom w:val="none" w:sz="0" w:space="0" w:color="auto"/>
        <w:right w:val="none" w:sz="0" w:space="0" w:color="auto"/>
      </w:divBdr>
    </w:div>
    <w:div w:id="103890809">
      <w:bodyDiv w:val="1"/>
      <w:marLeft w:val="0"/>
      <w:marRight w:val="0"/>
      <w:marTop w:val="0"/>
      <w:marBottom w:val="0"/>
      <w:divBdr>
        <w:top w:val="none" w:sz="0" w:space="0" w:color="auto"/>
        <w:left w:val="none" w:sz="0" w:space="0" w:color="auto"/>
        <w:bottom w:val="none" w:sz="0" w:space="0" w:color="auto"/>
        <w:right w:val="none" w:sz="0" w:space="0" w:color="auto"/>
      </w:divBdr>
    </w:div>
    <w:div w:id="108471849">
      <w:bodyDiv w:val="1"/>
      <w:marLeft w:val="0"/>
      <w:marRight w:val="0"/>
      <w:marTop w:val="0"/>
      <w:marBottom w:val="0"/>
      <w:divBdr>
        <w:top w:val="none" w:sz="0" w:space="0" w:color="auto"/>
        <w:left w:val="none" w:sz="0" w:space="0" w:color="auto"/>
        <w:bottom w:val="none" w:sz="0" w:space="0" w:color="auto"/>
        <w:right w:val="none" w:sz="0" w:space="0" w:color="auto"/>
      </w:divBdr>
    </w:div>
    <w:div w:id="108860576">
      <w:bodyDiv w:val="1"/>
      <w:marLeft w:val="0"/>
      <w:marRight w:val="0"/>
      <w:marTop w:val="0"/>
      <w:marBottom w:val="0"/>
      <w:divBdr>
        <w:top w:val="none" w:sz="0" w:space="0" w:color="auto"/>
        <w:left w:val="none" w:sz="0" w:space="0" w:color="auto"/>
        <w:bottom w:val="none" w:sz="0" w:space="0" w:color="auto"/>
        <w:right w:val="none" w:sz="0" w:space="0" w:color="auto"/>
      </w:divBdr>
      <w:divsChild>
        <w:div w:id="129519936">
          <w:marLeft w:val="0"/>
          <w:marRight w:val="0"/>
          <w:marTop w:val="0"/>
          <w:marBottom w:val="0"/>
          <w:divBdr>
            <w:top w:val="none" w:sz="0" w:space="0" w:color="auto"/>
            <w:left w:val="none" w:sz="0" w:space="0" w:color="auto"/>
            <w:bottom w:val="none" w:sz="0" w:space="0" w:color="auto"/>
            <w:right w:val="none" w:sz="0" w:space="0" w:color="auto"/>
          </w:divBdr>
        </w:div>
        <w:div w:id="400904310">
          <w:marLeft w:val="0"/>
          <w:marRight w:val="0"/>
          <w:marTop w:val="0"/>
          <w:marBottom w:val="0"/>
          <w:divBdr>
            <w:top w:val="none" w:sz="0" w:space="0" w:color="auto"/>
            <w:left w:val="none" w:sz="0" w:space="0" w:color="auto"/>
            <w:bottom w:val="none" w:sz="0" w:space="0" w:color="auto"/>
            <w:right w:val="none" w:sz="0" w:space="0" w:color="auto"/>
          </w:divBdr>
        </w:div>
        <w:div w:id="1305936665">
          <w:marLeft w:val="0"/>
          <w:marRight w:val="0"/>
          <w:marTop w:val="0"/>
          <w:marBottom w:val="0"/>
          <w:divBdr>
            <w:top w:val="none" w:sz="0" w:space="0" w:color="auto"/>
            <w:left w:val="none" w:sz="0" w:space="0" w:color="auto"/>
            <w:bottom w:val="none" w:sz="0" w:space="0" w:color="auto"/>
            <w:right w:val="none" w:sz="0" w:space="0" w:color="auto"/>
          </w:divBdr>
        </w:div>
        <w:div w:id="1684670628">
          <w:marLeft w:val="0"/>
          <w:marRight w:val="0"/>
          <w:marTop w:val="0"/>
          <w:marBottom w:val="0"/>
          <w:divBdr>
            <w:top w:val="none" w:sz="0" w:space="0" w:color="auto"/>
            <w:left w:val="none" w:sz="0" w:space="0" w:color="auto"/>
            <w:bottom w:val="none" w:sz="0" w:space="0" w:color="auto"/>
            <w:right w:val="none" w:sz="0" w:space="0" w:color="auto"/>
          </w:divBdr>
        </w:div>
        <w:div w:id="42099308">
          <w:marLeft w:val="0"/>
          <w:marRight w:val="0"/>
          <w:marTop w:val="0"/>
          <w:marBottom w:val="0"/>
          <w:divBdr>
            <w:top w:val="none" w:sz="0" w:space="0" w:color="auto"/>
            <w:left w:val="none" w:sz="0" w:space="0" w:color="auto"/>
            <w:bottom w:val="none" w:sz="0" w:space="0" w:color="auto"/>
            <w:right w:val="none" w:sz="0" w:space="0" w:color="auto"/>
          </w:divBdr>
        </w:div>
        <w:div w:id="1858418910">
          <w:marLeft w:val="0"/>
          <w:marRight w:val="0"/>
          <w:marTop w:val="0"/>
          <w:marBottom w:val="0"/>
          <w:divBdr>
            <w:top w:val="none" w:sz="0" w:space="0" w:color="auto"/>
            <w:left w:val="none" w:sz="0" w:space="0" w:color="auto"/>
            <w:bottom w:val="none" w:sz="0" w:space="0" w:color="auto"/>
            <w:right w:val="none" w:sz="0" w:space="0" w:color="auto"/>
          </w:divBdr>
        </w:div>
        <w:div w:id="1073045207">
          <w:marLeft w:val="0"/>
          <w:marRight w:val="0"/>
          <w:marTop w:val="0"/>
          <w:marBottom w:val="0"/>
          <w:divBdr>
            <w:top w:val="none" w:sz="0" w:space="0" w:color="auto"/>
            <w:left w:val="none" w:sz="0" w:space="0" w:color="auto"/>
            <w:bottom w:val="none" w:sz="0" w:space="0" w:color="auto"/>
            <w:right w:val="none" w:sz="0" w:space="0" w:color="auto"/>
          </w:divBdr>
        </w:div>
        <w:div w:id="193277034">
          <w:marLeft w:val="0"/>
          <w:marRight w:val="0"/>
          <w:marTop w:val="0"/>
          <w:marBottom w:val="0"/>
          <w:divBdr>
            <w:top w:val="none" w:sz="0" w:space="0" w:color="auto"/>
            <w:left w:val="none" w:sz="0" w:space="0" w:color="auto"/>
            <w:bottom w:val="none" w:sz="0" w:space="0" w:color="auto"/>
            <w:right w:val="none" w:sz="0" w:space="0" w:color="auto"/>
          </w:divBdr>
        </w:div>
      </w:divsChild>
    </w:div>
    <w:div w:id="115609703">
      <w:bodyDiv w:val="1"/>
      <w:marLeft w:val="0"/>
      <w:marRight w:val="0"/>
      <w:marTop w:val="0"/>
      <w:marBottom w:val="0"/>
      <w:divBdr>
        <w:top w:val="none" w:sz="0" w:space="0" w:color="auto"/>
        <w:left w:val="none" w:sz="0" w:space="0" w:color="auto"/>
        <w:bottom w:val="none" w:sz="0" w:space="0" w:color="auto"/>
        <w:right w:val="none" w:sz="0" w:space="0" w:color="auto"/>
      </w:divBdr>
    </w:div>
    <w:div w:id="116527218">
      <w:bodyDiv w:val="1"/>
      <w:marLeft w:val="0"/>
      <w:marRight w:val="0"/>
      <w:marTop w:val="0"/>
      <w:marBottom w:val="0"/>
      <w:divBdr>
        <w:top w:val="none" w:sz="0" w:space="0" w:color="auto"/>
        <w:left w:val="none" w:sz="0" w:space="0" w:color="auto"/>
        <w:bottom w:val="none" w:sz="0" w:space="0" w:color="auto"/>
        <w:right w:val="none" w:sz="0" w:space="0" w:color="auto"/>
      </w:divBdr>
    </w:div>
    <w:div w:id="125054170">
      <w:bodyDiv w:val="1"/>
      <w:marLeft w:val="0"/>
      <w:marRight w:val="0"/>
      <w:marTop w:val="0"/>
      <w:marBottom w:val="0"/>
      <w:divBdr>
        <w:top w:val="none" w:sz="0" w:space="0" w:color="auto"/>
        <w:left w:val="none" w:sz="0" w:space="0" w:color="auto"/>
        <w:bottom w:val="none" w:sz="0" w:space="0" w:color="auto"/>
        <w:right w:val="none" w:sz="0" w:space="0" w:color="auto"/>
      </w:divBdr>
    </w:div>
    <w:div w:id="127626971">
      <w:bodyDiv w:val="1"/>
      <w:marLeft w:val="0"/>
      <w:marRight w:val="0"/>
      <w:marTop w:val="0"/>
      <w:marBottom w:val="0"/>
      <w:divBdr>
        <w:top w:val="none" w:sz="0" w:space="0" w:color="auto"/>
        <w:left w:val="none" w:sz="0" w:space="0" w:color="auto"/>
        <w:bottom w:val="none" w:sz="0" w:space="0" w:color="auto"/>
        <w:right w:val="none" w:sz="0" w:space="0" w:color="auto"/>
      </w:divBdr>
    </w:div>
    <w:div w:id="140464795">
      <w:bodyDiv w:val="1"/>
      <w:marLeft w:val="0"/>
      <w:marRight w:val="0"/>
      <w:marTop w:val="0"/>
      <w:marBottom w:val="0"/>
      <w:divBdr>
        <w:top w:val="none" w:sz="0" w:space="0" w:color="auto"/>
        <w:left w:val="none" w:sz="0" w:space="0" w:color="auto"/>
        <w:bottom w:val="none" w:sz="0" w:space="0" w:color="auto"/>
        <w:right w:val="none" w:sz="0" w:space="0" w:color="auto"/>
      </w:divBdr>
    </w:div>
    <w:div w:id="149104706">
      <w:bodyDiv w:val="1"/>
      <w:marLeft w:val="0"/>
      <w:marRight w:val="0"/>
      <w:marTop w:val="0"/>
      <w:marBottom w:val="0"/>
      <w:divBdr>
        <w:top w:val="none" w:sz="0" w:space="0" w:color="auto"/>
        <w:left w:val="none" w:sz="0" w:space="0" w:color="auto"/>
        <w:bottom w:val="none" w:sz="0" w:space="0" w:color="auto"/>
        <w:right w:val="none" w:sz="0" w:space="0" w:color="auto"/>
      </w:divBdr>
    </w:div>
    <w:div w:id="149560301">
      <w:bodyDiv w:val="1"/>
      <w:marLeft w:val="0"/>
      <w:marRight w:val="0"/>
      <w:marTop w:val="0"/>
      <w:marBottom w:val="0"/>
      <w:divBdr>
        <w:top w:val="none" w:sz="0" w:space="0" w:color="auto"/>
        <w:left w:val="none" w:sz="0" w:space="0" w:color="auto"/>
        <w:bottom w:val="none" w:sz="0" w:space="0" w:color="auto"/>
        <w:right w:val="none" w:sz="0" w:space="0" w:color="auto"/>
      </w:divBdr>
    </w:div>
    <w:div w:id="157625094">
      <w:bodyDiv w:val="1"/>
      <w:marLeft w:val="0"/>
      <w:marRight w:val="0"/>
      <w:marTop w:val="0"/>
      <w:marBottom w:val="0"/>
      <w:divBdr>
        <w:top w:val="none" w:sz="0" w:space="0" w:color="auto"/>
        <w:left w:val="none" w:sz="0" w:space="0" w:color="auto"/>
        <w:bottom w:val="none" w:sz="0" w:space="0" w:color="auto"/>
        <w:right w:val="none" w:sz="0" w:space="0" w:color="auto"/>
      </w:divBdr>
    </w:div>
    <w:div w:id="181818767">
      <w:bodyDiv w:val="1"/>
      <w:marLeft w:val="0"/>
      <w:marRight w:val="0"/>
      <w:marTop w:val="0"/>
      <w:marBottom w:val="0"/>
      <w:divBdr>
        <w:top w:val="none" w:sz="0" w:space="0" w:color="auto"/>
        <w:left w:val="none" w:sz="0" w:space="0" w:color="auto"/>
        <w:bottom w:val="none" w:sz="0" w:space="0" w:color="auto"/>
        <w:right w:val="none" w:sz="0" w:space="0" w:color="auto"/>
      </w:divBdr>
    </w:div>
    <w:div w:id="204413434">
      <w:bodyDiv w:val="1"/>
      <w:marLeft w:val="0"/>
      <w:marRight w:val="0"/>
      <w:marTop w:val="0"/>
      <w:marBottom w:val="0"/>
      <w:divBdr>
        <w:top w:val="none" w:sz="0" w:space="0" w:color="auto"/>
        <w:left w:val="none" w:sz="0" w:space="0" w:color="auto"/>
        <w:bottom w:val="none" w:sz="0" w:space="0" w:color="auto"/>
        <w:right w:val="none" w:sz="0" w:space="0" w:color="auto"/>
      </w:divBdr>
    </w:div>
    <w:div w:id="218054657">
      <w:bodyDiv w:val="1"/>
      <w:marLeft w:val="0"/>
      <w:marRight w:val="0"/>
      <w:marTop w:val="0"/>
      <w:marBottom w:val="0"/>
      <w:divBdr>
        <w:top w:val="none" w:sz="0" w:space="0" w:color="auto"/>
        <w:left w:val="none" w:sz="0" w:space="0" w:color="auto"/>
        <w:bottom w:val="none" w:sz="0" w:space="0" w:color="auto"/>
        <w:right w:val="none" w:sz="0" w:space="0" w:color="auto"/>
      </w:divBdr>
      <w:divsChild>
        <w:div w:id="1751729067">
          <w:marLeft w:val="360"/>
          <w:marRight w:val="0"/>
          <w:marTop w:val="200"/>
          <w:marBottom w:val="0"/>
          <w:divBdr>
            <w:top w:val="none" w:sz="0" w:space="0" w:color="auto"/>
            <w:left w:val="none" w:sz="0" w:space="0" w:color="auto"/>
            <w:bottom w:val="none" w:sz="0" w:space="0" w:color="auto"/>
            <w:right w:val="none" w:sz="0" w:space="0" w:color="auto"/>
          </w:divBdr>
        </w:div>
      </w:divsChild>
    </w:div>
    <w:div w:id="223373134">
      <w:bodyDiv w:val="1"/>
      <w:marLeft w:val="0"/>
      <w:marRight w:val="0"/>
      <w:marTop w:val="0"/>
      <w:marBottom w:val="0"/>
      <w:divBdr>
        <w:top w:val="none" w:sz="0" w:space="0" w:color="auto"/>
        <w:left w:val="none" w:sz="0" w:space="0" w:color="auto"/>
        <w:bottom w:val="none" w:sz="0" w:space="0" w:color="auto"/>
        <w:right w:val="none" w:sz="0" w:space="0" w:color="auto"/>
      </w:divBdr>
    </w:div>
    <w:div w:id="256330773">
      <w:bodyDiv w:val="1"/>
      <w:marLeft w:val="0"/>
      <w:marRight w:val="0"/>
      <w:marTop w:val="0"/>
      <w:marBottom w:val="0"/>
      <w:divBdr>
        <w:top w:val="none" w:sz="0" w:space="0" w:color="auto"/>
        <w:left w:val="none" w:sz="0" w:space="0" w:color="auto"/>
        <w:bottom w:val="none" w:sz="0" w:space="0" w:color="auto"/>
        <w:right w:val="none" w:sz="0" w:space="0" w:color="auto"/>
      </w:divBdr>
    </w:div>
    <w:div w:id="256644809">
      <w:bodyDiv w:val="1"/>
      <w:marLeft w:val="0"/>
      <w:marRight w:val="0"/>
      <w:marTop w:val="0"/>
      <w:marBottom w:val="0"/>
      <w:divBdr>
        <w:top w:val="none" w:sz="0" w:space="0" w:color="auto"/>
        <w:left w:val="none" w:sz="0" w:space="0" w:color="auto"/>
        <w:bottom w:val="none" w:sz="0" w:space="0" w:color="auto"/>
        <w:right w:val="none" w:sz="0" w:space="0" w:color="auto"/>
      </w:divBdr>
    </w:div>
    <w:div w:id="268896115">
      <w:bodyDiv w:val="1"/>
      <w:marLeft w:val="0"/>
      <w:marRight w:val="0"/>
      <w:marTop w:val="0"/>
      <w:marBottom w:val="0"/>
      <w:divBdr>
        <w:top w:val="none" w:sz="0" w:space="0" w:color="auto"/>
        <w:left w:val="none" w:sz="0" w:space="0" w:color="auto"/>
        <w:bottom w:val="none" w:sz="0" w:space="0" w:color="auto"/>
        <w:right w:val="none" w:sz="0" w:space="0" w:color="auto"/>
      </w:divBdr>
    </w:div>
    <w:div w:id="275528683">
      <w:bodyDiv w:val="1"/>
      <w:marLeft w:val="0"/>
      <w:marRight w:val="0"/>
      <w:marTop w:val="0"/>
      <w:marBottom w:val="0"/>
      <w:divBdr>
        <w:top w:val="none" w:sz="0" w:space="0" w:color="auto"/>
        <w:left w:val="none" w:sz="0" w:space="0" w:color="auto"/>
        <w:bottom w:val="none" w:sz="0" w:space="0" w:color="auto"/>
        <w:right w:val="none" w:sz="0" w:space="0" w:color="auto"/>
      </w:divBdr>
    </w:div>
    <w:div w:id="295451968">
      <w:bodyDiv w:val="1"/>
      <w:marLeft w:val="0"/>
      <w:marRight w:val="0"/>
      <w:marTop w:val="0"/>
      <w:marBottom w:val="0"/>
      <w:divBdr>
        <w:top w:val="none" w:sz="0" w:space="0" w:color="auto"/>
        <w:left w:val="none" w:sz="0" w:space="0" w:color="auto"/>
        <w:bottom w:val="none" w:sz="0" w:space="0" w:color="auto"/>
        <w:right w:val="none" w:sz="0" w:space="0" w:color="auto"/>
      </w:divBdr>
    </w:div>
    <w:div w:id="305821385">
      <w:bodyDiv w:val="1"/>
      <w:marLeft w:val="0"/>
      <w:marRight w:val="0"/>
      <w:marTop w:val="0"/>
      <w:marBottom w:val="0"/>
      <w:divBdr>
        <w:top w:val="none" w:sz="0" w:space="0" w:color="auto"/>
        <w:left w:val="none" w:sz="0" w:space="0" w:color="auto"/>
        <w:bottom w:val="none" w:sz="0" w:space="0" w:color="auto"/>
        <w:right w:val="none" w:sz="0" w:space="0" w:color="auto"/>
      </w:divBdr>
    </w:div>
    <w:div w:id="308175619">
      <w:bodyDiv w:val="1"/>
      <w:marLeft w:val="0"/>
      <w:marRight w:val="0"/>
      <w:marTop w:val="0"/>
      <w:marBottom w:val="0"/>
      <w:divBdr>
        <w:top w:val="none" w:sz="0" w:space="0" w:color="auto"/>
        <w:left w:val="none" w:sz="0" w:space="0" w:color="auto"/>
        <w:bottom w:val="none" w:sz="0" w:space="0" w:color="auto"/>
        <w:right w:val="none" w:sz="0" w:space="0" w:color="auto"/>
      </w:divBdr>
    </w:div>
    <w:div w:id="322779226">
      <w:bodyDiv w:val="1"/>
      <w:marLeft w:val="0"/>
      <w:marRight w:val="0"/>
      <w:marTop w:val="0"/>
      <w:marBottom w:val="0"/>
      <w:divBdr>
        <w:top w:val="none" w:sz="0" w:space="0" w:color="auto"/>
        <w:left w:val="none" w:sz="0" w:space="0" w:color="auto"/>
        <w:bottom w:val="none" w:sz="0" w:space="0" w:color="auto"/>
        <w:right w:val="none" w:sz="0" w:space="0" w:color="auto"/>
      </w:divBdr>
    </w:div>
    <w:div w:id="326322480">
      <w:bodyDiv w:val="1"/>
      <w:marLeft w:val="0"/>
      <w:marRight w:val="0"/>
      <w:marTop w:val="0"/>
      <w:marBottom w:val="0"/>
      <w:divBdr>
        <w:top w:val="none" w:sz="0" w:space="0" w:color="auto"/>
        <w:left w:val="none" w:sz="0" w:space="0" w:color="auto"/>
        <w:bottom w:val="none" w:sz="0" w:space="0" w:color="auto"/>
        <w:right w:val="none" w:sz="0" w:space="0" w:color="auto"/>
      </w:divBdr>
    </w:div>
    <w:div w:id="348602173">
      <w:bodyDiv w:val="1"/>
      <w:marLeft w:val="0"/>
      <w:marRight w:val="0"/>
      <w:marTop w:val="0"/>
      <w:marBottom w:val="0"/>
      <w:divBdr>
        <w:top w:val="none" w:sz="0" w:space="0" w:color="auto"/>
        <w:left w:val="none" w:sz="0" w:space="0" w:color="auto"/>
        <w:bottom w:val="none" w:sz="0" w:space="0" w:color="auto"/>
        <w:right w:val="none" w:sz="0" w:space="0" w:color="auto"/>
      </w:divBdr>
    </w:div>
    <w:div w:id="367800057">
      <w:bodyDiv w:val="1"/>
      <w:marLeft w:val="0"/>
      <w:marRight w:val="0"/>
      <w:marTop w:val="0"/>
      <w:marBottom w:val="0"/>
      <w:divBdr>
        <w:top w:val="none" w:sz="0" w:space="0" w:color="auto"/>
        <w:left w:val="none" w:sz="0" w:space="0" w:color="auto"/>
        <w:bottom w:val="none" w:sz="0" w:space="0" w:color="auto"/>
        <w:right w:val="none" w:sz="0" w:space="0" w:color="auto"/>
      </w:divBdr>
    </w:div>
    <w:div w:id="369887866">
      <w:bodyDiv w:val="1"/>
      <w:marLeft w:val="0"/>
      <w:marRight w:val="0"/>
      <w:marTop w:val="0"/>
      <w:marBottom w:val="0"/>
      <w:divBdr>
        <w:top w:val="none" w:sz="0" w:space="0" w:color="auto"/>
        <w:left w:val="none" w:sz="0" w:space="0" w:color="auto"/>
        <w:bottom w:val="none" w:sz="0" w:space="0" w:color="auto"/>
        <w:right w:val="none" w:sz="0" w:space="0" w:color="auto"/>
      </w:divBdr>
    </w:div>
    <w:div w:id="386346278">
      <w:bodyDiv w:val="1"/>
      <w:marLeft w:val="0"/>
      <w:marRight w:val="0"/>
      <w:marTop w:val="0"/>
      <w:marBottom w:val="0"/>
      <w:divBdr>
        <w:top w:val="none" w:sz="0" w:space="0" w:color="auto"/>
        <w:left w:val="none" w:sz="0" w:space="0" w:color="auto"/>
        <w:bottom w:val="none" w:sz="0" w:space="0" w:color="auto"/>
        <w:right w:val="none" w:sz="0" w:space="0" w:color="auto"/>
      </w:divBdr>
    </w:div>
    <w:div w:id="393430291">
      <w:bodyDiv w:val="1"/>
      <w:marLeft w:val="0"/>
      <w:marRight w:val="0"/>
      <w:marTop w:val="0"/>
      <w:marBottom w:val="0"/>
      <w:divBdr>
        <w:top w:val="none" w:sz="0" w:space="0" w:color="auto"/>
        <w:left w:val="none" w:sz="0" w:space="0" w:color="auto"/>
        <w:bottom w:val="none" w:sz="0" w:space="0" w:color="auto"/>
        <w:right w:val="none" w:sz="0" w:space="0" w:color="auto"/>
      </w:divBdr>
      <w:divsChild>
        <w:div w:id="161240174">
          <w:marLeft w:val="979"/>
          <w:marRight w:val="0"/>
          <w:marTop w:val="840"/>
          <w:marBottom w:val="0"/>
          <w:divBdr>
            <w:top w:val="none" w:sz="0" w:space="0" w:color="auto"/>
            <w:left w:val="none" w:sz="0" w:space="0" w:color="auto"/>
            <w:bottom w:val="none" w:sz="0" w:space="0" w:color="auto"/>
            <w:right w:val="none" w:sz="0" w:space="0" w:color="auto"/>
          </w:divBdr>
        </w:div>
        <w:div w:id="1670017508">
          <w:marLeft w:val="979"/>
          <w:marRight w:val="0"/>
          <w:marTop w:val="840"/>
          <w:marBottom w:val="0"/>
          <w:divBdr>
            <w:top w:val="none" w:sz="0" w:space="0" w:color="auto"/>
            <w:left w:val="none" w:sz="0" w:space="0" w:color="auto"/>
            <w:bottom w:val="none" w:sz="0" w:space="0" w:color="auto"/>
            <w:right w:val="none" w:sz="0" w:space="0" w:color="auto"/>
          </w:divBdr>
        </w:div>
      </w:divsChild>
    </w:div>
    <w:div w:id="407774452">
      <w:bodyDiv w:val="1"/>
      <w:marLeft w:val="0"/>
      <w:marRight w:val="0"/>
      <w:marTop w:val="0"/>
      <w:marBottom w:val="0"/>
      <w:divBdr>
        <w:top w:val="none" w:sz="0" w:space="0" w:color="auto"/>
        <w:left w:val="none" w:sz="0" w:space="0" w:color="auto"/>
        <w:bottom w:val="none" w:sz="0" w:space="0" w:color="auto"/>
        <w:right w:val="none" w:sz="0" w:space="0" w:color="auto"/>
      </w:divBdr>
    </w:div>
    <w:div w:id="422144561">
      <w:bodyDiv w:val="1"/>
      <w:marLeft w:val="0"/>
      <w:marRight w:val="0"/>
      <w:marTop w:val="0"/>
      <w:marBottom w:val="0"/>
      <w:divBdr>
        <w:top w:val="none" w:sz="0" w:space="0" w:color="auto"/>
        <w:left w:val="none" w:sz="0" w:space="0" w:color="auto"/>
        <w:bottom w:val="none" w:sz="0" w:space="0" w:color="auto"/>
        <w:right w:val="none" w:sz="0" w:space="0" w:color="auto"/>
      </w:divBdr>
    </w:div>
    <w:div w:id="423232721">
      <w:bodyDiv w:val="1"/>
      <w:marLeft w:val="0"/>
      <w:marRight w:val="0"/>
      <w:marTop w:val="0"/>
      <w:marBottom w:val="0"/>
      <w:divBdr>
        <w:top w:val="none" w:sz="0" w:space="0" w:color="auto"/>
        <w:left w:val="none" w:sz="0" w:space="0" w:color="auto"/>
        <w:bottom w:val="none" w:sz="0" w:space="0" w:color="auto"/>
        <w:right w:val="none" w:sz="0" w:space="0" w:color="auto"/>
      </w:divBdr>
    </w:div>
    <w:div w:id="423382048">
      <w:bodyDiv w:val="1"/>
      <w:marLeft w:val="0"/>
      <w:marRight w:val="0"/>
      <w:marTop w:val="0"/>
      <w:marBottom w:val="0"/>
      <w:divBdr>
        <w:top w:val="none" w:sz="0" w:space="0" w:color="auto"/>
        <w:left w:val="none" w:sz="0" w:space="0" w:color="auto"/>
        <w:bottom w:val="none" w:sz="0" w:space="0" w:color="auto"/>
        <w:right w:val="none" w:sz="0" w:space="0" w:color="auto"/>
      </w:divBdr>
    </w:div>
    <w:div w:id="433207462">
      <w:bodyDiv w:val="1"/>
      <w:marLeft w:val="0"/>
      <w:marRight w:val="0"/>
      <w:marTop w:val="0"/>
      <w:marBottom w:val="0"/>
      <w:divBdr>
        <w:top w:val="none" w:sz="0" w:space="0" w:color="auto"/>
        <w:left w:val="none" w:sz="0" w:space="0" w:color="auto"/>
        <w:bottom w:val="none" w:sz="0" w:space="0" w:color="auto"/>
        <w:right w:val="none" w:sz="0" w:space="0" w:color="auto"/>
      </w:divBdr>
    </w:div>
    <w:div w:id="467479637">
      <w:bodyDiv w:val="1"/>
      <w:marLeft w:val="0"/>
      <w:marRight w:val="0"/>
      <w:marTop w:val="0"/>
      <w:marBottom w:val="0"/>
      <w:divBdr>
        <w:top w:val="none" w:sz="0" w:space="0" w:color="auto"/>
        <w:left w:val="none" w:sz="0" w:space="0" w:color="auto"/>
        <w:bottom w:val="none" w:sz="0" w:space="0" w:color="auto"/>
        <w:right w:val="none" w:sz="0" w:space="0" w:color="auto"/>
      </w:divBdr>
      <w:divsChild>
        <w:div w:id="72552383">
          <w:marLeft w:val="360"/>
          <w:marRight w:val="0"/>
          <w:marTop w:val="200"/>
          <w:marBottom w:val="0"/>
          <w:divBdr>
            <w:top w:val="none" w:sz="0" w:space="0" w:color="auto"/>
            <w:left w:val="none" w:sz="0" w:space="0" w:color="auto"/>
            <w:bottom w:val="none" w:sz="0" w:space="0" w:color="auto"/>
            <w:right w:val="none" w:sz="0" w:space="0" w:color="auto"/>
          </w:divBdr>
        </w:div>
      </w:divsChild>
    </w:div>
    <w:div w:id="483206546">
      <w:bodyDiv w:val="1"/>
      <w:marLeft w:val="0"/>
      <w:marRight w:val="0"/>
      <w:marTop w:val="0"/>
      <w:marBottom w:val="0"/>
      <w:divBdr>
        <w:top w:val="none" w:sz="0" w:space="0" w:color="auto"/>
        <w:left w:val="none" w:sz="0" w:space="0" w:color="auto"/>
        <w:bottom w:val="none" w:sz="0" w:space="0" w:color="auto"/>
        <w:right w:val="none" w:sz="0" w:space="0" w:color="auto"/>
      </w:divBdr>
    </w:div>
    <w:div w:id="485903990">
      <w:bodyDiv w:val="1"/>
      <w:marLeft w:val="0"/>
      <w:marRight w:val="0"/>
      <w:marTop w:val="0"/>
      <w:marBottom w:val="0"/>
      <w:divBdr>
        <w:top w:val="none" w:sz="0" w:space="0" w:color="auto"/>
        <w:left w:val="none" w:sz="0" w:space="0" w:color="auto"/>
        <w:bottom w:val="none" w:sz="0" w:space="0" w:color="auto"/>
        <w:right w:val="none" w:sz="0" w:space="0" w:color="auto"/>
      </w:divBdr>
    </w:div>
    <w:div w:id="486819600">
      <w:bodyDiv w:val="1"/>
      <w:marLeft w:val="0"/>
      <w:marRight w:val="0"/>
      <w:marTop w:val="0"/>
      <w:marBottom w:val="0"/>
      <w:divBdr>
        <w:top w:val="none" w:sz="0" w:space="0" w:color="auto"/>
        <w:left w:val="none" w:sz="0" w:space="0" w:color="auto"/>
        <w:bottom w:val="none" w:sz="0" w:space="0" w:color="auto"/>
        <w:right w:val="none" w:sz="0" w:space="0" w:color="auto"/>
      </w:divBdr>
      <w:divsChild>
        <w:div w:id="2083329119">
          <w:marLeft w:val="1080"/>
          <w:marRight w:val="0"/>
          <w:marTop w:val="100"/>
          <w:marBottom w:val="0"/>
          <w:divBdr>
            <w:top w:val="none" w:sz="0" w:space="0" w:color="auto"/>
            <w:left w:val="none" w:sz="0" w:space="0" w:color="auto"/>
            <w:bottom w:val="none" w:sz="0" w:space="0" w:color="auto"/>
            <w:right w:val="none" w:sz="0" w:space="0" w:color="auto"/>
          </w:divBdr>
        </w:div>
      </w:divsChild>
    </w:div>
    <w:div w:id="491873443">
      <w:bodyDiv w:val="1"/>
      <w:marLeft w:val="0"/>
      <w:marRight w:val="0"/>
      <w:marTop w:val="0"/>
      <w:marBottom w:val="0"/>
      <w:divBdr>
        <w:top w:val="none" w:sz="0" w:space="0" w:color="auto"/>
        <w:left w:val="none" w:sz="0" w:space="0" w:color="auto"/>
        <w:bottom w:val="none" w:sz="0" w:space="0" w:color="auto"/>
        <w:right w:val="none" w:sz="0" w:space="0" w:color="auto"/>
      </w:divBdr>
    </w:div>
    <w:div w:id="499194180">
      <w:bodyDiv w:val="1"/>
      <w:marLeft w:val="0"/>
      <w:marRight w:val="0"/>
      <w:marTop w:val="0"/>
      <w:marBottom w:val="0"/>
      <w:divBdr>
        <w:top w:val="none" w:sz="0" w:space="0" w:color="auto"/>
        <w:left w:val="none" w:sz="0" w:space="0" w:color="auto"/>
        <w:bottom w:val="none" w:sz="0" w:space="0" w:color="auto"/>
        <w:right w:val="none" w:sz="0" w:space="0" w:color="auto"/>
      </w:divBdr>
    </w:div>
    <w:div w:id="505099469">
      <w:bodyDiv w:val="1"/>
      <w:marLeft w:val="0"/>
      <w:marRight w:val="0"/>
      <w:marTop w:val="0"/>
      <w:marBottom w:val="0"/>
      <w:divBdr>
        <w:top w:val="none" w:sz="0" w:space="0" w:color="auto"/>
        <w:left w:val="none" w:sz="0" w:space="0" w:color="auto"/>
        <w:bottom w:val="none" w:sz="0" w:space="0" w:color="auto"/>
        <w:right w:val="none" w:sz="0" w:space="0" w:color="auto"/>
      </w:divBdr>
    </w:div>
    <w:div w:id="516701880">
      <w:bodyDiv w:val="1"/>
      <w:marLeft w:val="0"/>
      <w:marRight w:val="0"/>
      <w:marTop w:val="0"/>
      <w:marBottom w:val="0"/>
      <w:divBdr>
        <w:top w:val="none" w:sz="0" w:space="0" w:color="auto"/>
        <w:left w:val="none" w:sz="0" w:space="0" w:color="auto"/>
        <w:bottom w:val="none" w:sz="0" w:space="0" w:color="auto"/>
        <w:right w:val="none" w:sz="0" w:space="0" w:color="auto"/>
      </w:divBdr>
    </w:div>
    <w:div w:id="518129899">
      <w:bodyDiv w:val="1"/>
      <w:marLeft w:val="0"/>
      <w:marRight w:val="0"/>
      <w:marTop w:val="0"/>
      <w:marBottom w:val="0"/>
      <w:divBdr>
        <w:top w:val="none" w:sz="0" w:space="0" w:color="auto"/>
        <w:left w:val="none" w:sz="0" w:space="0" w:color="auto"/>
        <w:bottom w:val="none" w:sz="0" w:space="0" w:color="auto"/>
        <w:right w:val="none" w:sz="0" w:space="0" w:color="auto"/>
      </w:divBdr>
    </w:div>
    <w:div w:id="540362286">
      <w:bodyDiv w:val="1"/>
      <w:marLeft w:val="0"/>
      <w:marRight w:val="0"/>
      <w:marTop w:val="0"/>
      <w:marBottom w:val="0"/>
      <w:divBdr>
        <w:top w:val="none" w:sz="0" w:space="0" w:color="auto"/>
        <w:left w:val="none" w:sz="0" w:space="0" w:color="auto"/>
        <w:bottom w:val="none" w:sz="0" w:space="0" w:color="auto"/>
        <w:right w:val="none" w:sz="0" w:space="0" w:color="auto"/>
      </w:divBdr>
    </w:div>
    <w:div w:id="545798831">
      <w:bodyDiv w:val="1"/>
      <w:marLeft w:val="0"/>
      <w:marRight w:val="0"/>
      <w:marTop w:val="0"/>
      <w:marBottom w:val="0"/>
      <w:divBdr>
        <w:top w:val="none" w:sz="0" w:space="0" w:color="auto"/>
        <w:left w:val="none" w:sz="0" w:space="0" w:color="auto"/>
        <w:bottom w:val="none" w:sz="0" w:space="0" w:color="auto"/>
        <w:right w:val="none" w:sz="0" w:space="0" w:color="auto"/>
      </w:divBdr>
    </w:div>
    <w:div w:id="560289022">
      <w:bodyDiv w:val="1"/>
      <w:marLeft w:val="0"/>
      <w:marRight w:val="0"/>
      <w:marTop w:val="0"/>
      <w:marBottom w:val="0"/>
      <w:divBdr>
        <w:top w:val="none" w:sz="0" w:space="0" w:color="auto"/>
        <w:left w:val="none" w:sz="0" w:space="0" w:color="auto"/>
        <w:bottom w:val="none" w:sz="0" w:space="0" w:color="auto"/>
        <w:right w:val="none" w:sz="0" w:space="0" w:color="auto"/>
      </w:divBdr>
    </w:div>
    <w:div w:id="567691832">
      <w:bodyDiv w:val="1"/>
      <w:marLeft w:val="0"/>
      <w:marRight w:val="0"/>
      <w:marTop w:val="0"/>
      <w:marBottom w:val="0"/>
      <w:divBdr>
        <w:top w:val="none" w:sz="0" w:space="0" w:color="auto"/>
        <w:left w:val="none" w:sz="0" w:space="0" w:color="auto"/>
        <w:bottom w:val="none" w:sz="0" w:space="0" w:color="auto"/>
        <w:right w:val="none" w:sz="0" w:space="0" w:color="auto"/>
      </w:divBdr>
    </w:div>
    <w:div w:id="580023648">
      <w:bodyDiv w:val="1"/>
      <w:marLeft w:val="0"/>
      <w:marRight w:val="0"/>
      <w:marTop w:val="0"/>
      <w:marBottom w:val="0"/>
      <w:divBdr>
        <w:top w:val="none" w:sz="0" w:space="0" w:color="auto"/>
        <w:left w:val="none" w:sz="0" w:space="0" w:color="auto"/>
        <w:bottom w:val="none" w:sz="0" w:space="0" w:color="auto"/>
        <w:right w:val="none" w:sz="0" w:space="0" w:color="auto"/>
      </w:divBdr>
    </w:div>
    <w:div w:id="586571017">
      <w:bodyDiv w:val="1"/>
      <w:marLeft w:val="0"/>
      <w:marRight w:val="0"/>
      <w:marTop w:val="0"/>
      <w:marBottom w:val="0"/>
      <w:divBdr>
        <w:top w:val="none" w:sz="0" w:space="0" w:color="auto"/>
        <w:left w:val="none" w:sz="0" w:space="0" w:color="auto"/>
        <w:bottom w:val="none" w:sz="0" w:space="0" w:color="auto"/>
        <w:right w:val="none" w:sz="0" w:space="0" w:color="auto"/>
      </w:divBdr>
    </w:div>
    <w:div w:id="592936218">
      <w:bodyDiv w:val="1"/>
      <w:marLeft w:val="0"/>
      <w:marRight w:val="0"/>
      <w:marTop w:val="0"/>
      <w:marBottom w:val="0"/>
      <w:divBdr>
        <w:top w:val="none" w:sz="0" w:space="0" w:color="auto"/>
        <w:left w:val="none" w:sz="0" w:space="0" w:color="auto"/>
        <w:bottom w:val="none" w:sz="0" w:space="0" w:color="auto"/>
        <w:right w:val="none" w:sz="0" w:space="0" w:color="auto"/>
      </w:divBdr>
    </w:div>
    <w:div w:id="598834264">
      <w:bodyDiv w:val="1"/>
      <w:marLeft w:val="0"/>
      <w:marRight w:val="0"/>
      <w:marTop w:val="0"/>
      <w:marBottom w:val="0"/>
      <w:divBdr>
        <w:top w:val="none" w:sz="0" w:space="0" w:color="auto"/>
        <w:left w:val="none" w:sz="0" w:space="0" w:color="auto"/>
        <w:bottom w:val="none" w:sz="0" w:space="0" w:color="auto"/>
        <w:right w:val="none" w:sz="0" w:space="0" w:color="auto"/>
      </w:divBdr>
    </w:div>
    <w:div w:id="601569843">
      <w:bodyDiv w:val="1"/>
      <w:marLeft w:val="0"/>
      <w:marRight w:val="0"/>
      <w:marTop w:val="0"/>
      <w:marBottom w:val="0"/>
      <w:divBdr>
        <w:top w:val="none" w:sz="0" w:space="0" w:color="auto"/>
        <w:left w:val="none" w:sz="0" w:space="0" w:color="auto"/>
        <w:bottom w:val="none" w:sz="0" w:space="0" w:color="auto"/>
        <w:right w:val="none" w:sz="0" w:space="0" w:color="auto"/>
      </w:divBdr>
    </w:div>
    <w:div w:id="602804902">
      <w:bodyDiv w:val="1"/>
      <w:marLeft w:val="0"/>
      <w:marRight w:val="0"/>
      <w:marTop w:val="0"/>
      <w:marBottom w:val="0"/>
      <w:divBdr>
        <w:top w:val="none" w:sz="0" w:space="0" w:color="auto"/>
        <w:left w:val="none" w:sz="0" w:space="0" w:color="auto"/>
        <w:bottom w:val="none" w:sz="0" w:space="0" w:color="auto"/>
        <w:right w:val="none" w:sz="0" w:space="0" w:color="auto"/>
      </w:divBdr>
    </w:div>
    <w:div w:id="609316127">
      <w:bodyDiv w:val="1"/>
      <w:marLeft w:val="0"/>
      <w:marRight w:val="0"/>
      <w:marTop w:val="0"/>
      <w:marBottom w:val="0"/>
      <w:divBdr>
        <w:top w:val="none" w:sz="0" w:space="0" w:color="auto"/>
        <w:left w:val="none" w:sz="0" w:space="0" w:color="auto"/>
        <w:bottom w:val="none" w:sz="0" w:space="0" w:color="auto"/>
        <w:right w:val="none" w:sz="0" w:space="0" w:color="auto"/>
      </w:divBdr>
    </w:div>
    <w:div w:id="610557087">
      <w:bodyDiv w:val="1"/>
      <w:marLeft w:val="0"/>
      <w:marRight w:val="0"/>
      <w:marTop w:val="0"/>
      <w:marBottom w:val="0"/>
      <w:divBdr>
        <w:top w:val="none" w:sz="0" w:space="0" w:color="auto"/>
        <w:left w:val="none" w:sz="0" w:space="0" w:color="auto"/>
        <w:bottom w:val="none" w:sz="0" w:space="0" w:color="auto"/>
        <w:right w:val="none" w:sz="0" w:space="0" w:color="auto"/>
      </w:divBdr>
    </w:div>
    <w:div w:id="621886899">
      <w:bodyDiv w:val="1"/>
      <w:marLeft w:val="0"/>
      <w:marRight w:val="0"/>
      <w:marTop w:val="0"/>
      <w:marBottom w:val="0"/>
      <w:divBdr>
        <w:top w:val="none" w:sz="0" w:space="0" w:color="auto"/>
        <w:left w:val="none" w:sz="0" w:space="0" w:color="auto"/>
        <w:bottom w:val="none" w:sz="0" w:space="0" w:color="auto"/>
        <w:right w:val="none" w:sz="0" w:space="0" w:color="auto"/>
      </w:divBdr>
    </w:div>
    <w:div w:id="626400727">
      <w:bodyDiv w:val="1"/>
      <w:marLeft w:val="0"/>
      <w:marRight w:val="0"/>
      <w:marTop w:val="0"/>
      <w:marBottom w:val="0"/>
      <w:divBdr>
        <w:top w:val="none" w:sz="0" w:space="0" w:color="auto"/>
        <w:left w:val="none" w:sz="0" w:space="0" w:color="auto"/>
        <w:bottom w:val="none" w:sz="0" w:space="0" w:color="auto"/>
        <w:right w:val="none" w:sz="0" w:space="0" w:color="auto"/>
      </w:divBdr>
    </w:div>
    <w:div w:id="635336134">
      <w:bodyDiv w:val="1"/>
      <w:marLeft w:val="0"/>
      <w:marRight w:val="0"/>
      <w:marTop w:val="0"/>
      <w:marBottom w:val="0"/>
      <w:divBdr>
        <w:top w:val="none" w:sz="0" w:space="0" w:color="auto"/>
        <w:left w:val="none" w:sz="0" w:space="0" w:color="auto"/>
        <w:bottom w:val="none" w:sz="0" w:space="0" w:color="auto"/>
        <w:right w:val="none" w:sz="0" w:space="0" w:color="auto"/>
      </w:divBdr>
    </w:div>
    <w:div w:id="648479566">
      <w:bodyDiv w:val="1"/>
      <w:marLeft w:val="0"/>
      <w:marRight w:val="0"/>
      <w:marTop w:val="0"/>
      <w:marBottom w:val="0"/>
      <w:divBdr>
        <w:top w:val="none" w:sz="0" w:space="0" w:color="auto"/>
        <w:left w:val="none" w:sz="0" w:space="0" w:color="auto"/>
        <w:bottom w:val="none" w:sz="0" w:space="0" w:color="auto"/>
        <w:right w:val="none" w:sz="0" w:space="0" w:color="auto"/>
      </w:divBdr>
    </w:div>
    <w:div w:id="649484712">
      <w:bodyDiv w:val="1"/>
      <w:marLeft w:val="0"/>
      <w:marRight w:val="0"/>
      <w:marTop w:val="0"/>
      <w:marBottom w:val="0"/>
      <w:divBdr>
        <w:top w:val="none" w:sz="0" w:space="0" w:color="auto"/>
        <w:left w:val="none" w:sz="0" w:space="0" w:color="auto"/>
        <w:bottom w:val="none" w:sz="0" w:space="0" w:color="auto"/>
        <w:right w:val="none" w:sz="0" w:space="0" w:color="auto"/>
      </w:divBdr>
    </w:div>
    <w:div w:id="675420716">
      <w:bodyDiv w:val="1"/>
      <w:marLeft w:val="0"/>
      <w:marRight w:val="0"/>
      <w:marTop w:val="0"/>
      <w:marBottom w:val="0"/>
      <w:divBdr>
        <w:top w:val="none" w:sz="0" w:space="0" w:color="auto"/>
        <w:left w:val="none" w:sz="0" w:space="0" w:color="auto"/>
        <w:bottom w:val="none" w:sz="0" w:space="0" w:color="auto"/>
        <w:right w:val="none" w:sz="0" w:space="0" w:color="auto"/>
      </w:divBdr>
    </w:div>
    <w:div w:id="692728223">
      <w:bodyDiv w:val="1"/>
      <w:marLeft w:val="0"/>
      <w:marRight w:val="0"/>
      <w:marTop w:val="0"/>
      <w:marBottom w:val="0"/>
      <w:divBdr>
        <w:top w:val="none" w:sz="0" w:space="0" w:color="auto"/>
        <w:left w:val="none" w:sz="0" w:space="0" w:color="auto"/>
        <w:bottom w:val="none" w:sz="0" w:space="0" w:color="auto"/>
        <w:right w:val="none" w:sz="0" w:space="0" w:color="auto"/>
      </w:divBdr>
    </w:div>
    <w:div w:id="695035880">
      <w:bodyDiv w:val="1"/>
      <w:marLeft w:val="0"/>
      <w:marRight w:val="0"/>
      <w:marTop w:val="0"/>
      <w:marBottom w:val="0"/>
      <w:divBdr>
        <w:top w:val="none" w:sz="0" w:space="0" w:color="auto"/>
        <w:left w:val="none" w:sz="0" w:space="0" w:color="auto"/>
        <w:bottom w:val="none" w:sz="0" w:space="0" w:color="auto"/>
        <w:right w:val="none" w:sz="0" w:space="0" w:color="auto"/>
      </w:divBdr>
    </w:div>
    <w:div w:id="697896364">
      <w:bodyDiv w:val="1"/>
      <w:marLeft w:val="0"/>
      <w:marRight w:val="0"/>
      <w:marTop w:val="0"/>
      <w:marBottom w:val="0"/>
      <w:divBdr>
        <w:top w:val="none" w:sz="0" w:space="0" w:color="auto"/>
        <w:left w:val="none" w:sz="0" w:space="0" w:color="auto"/>
        <w:bottom w:val="none" w:sz="0" w:space="0" w:color="auto"/>
        <w:right w:val="none" w:sz="0" w:space="0" w:color="auto"/>
      </w:divBdr>
    </w:div>
    <w:div w:id="722219630">
      <w:bodyDiv w:val="1"/>
      <w:marLeft w:val="0"/>
      <w:marRight w:val="0"/>
      <w:marTop w:val="0"/>
      <w:marBottom w:val="0"/>
      <w:divBdr>
        <w:top w:val="none" w:sz="0" w:space="0" w:color="auto"/>
        <w:left w:val="none" w:sz="0" w:space="0" w:color="auto"/>
        <w:bottom w:val="none" w:sz="0" w:space="0" w:color="auto"/>
        <w:right w:val="none" w:sz="0" w:space="0" w:color="auto"/>
      </w:divBdr>
    </w:div>
    <w:div w:id="743989563">
      <w:bodyDiv w:val="1"/>
      <w:marLeft w:val="0"/>
      <w:marRight w:val="0"/>
      <w:marTop w:val="0"/>
      <w:marBottom w:val="0"/>
      <w:divBdr>
        <w:top w:val="none" w:sz="0" w:space="0" w:color="auto"/>
        <w:left w:val="none" w:sz="0" w:space="0" w:color="auto"/>
        <w:bottom w:val="none" w:sz="0" w:space="0" w:color="auto"/>
        <w:right w:val="none" w:sz="0" w:space="0" w:color="auto"/>
      </w:divBdr>
    </w:div>
    <w:div w:id="751779201">
      <w:bodyDiv w:val="1"/>
      <w:marLeft w:val="0"/>
      <w:marRight w:val="0"/>
      <w:marTop w:val="0"/>
      <w:marBottom w:val="0"/>
      <w:divBdr>
        <w:top w:val="none" w:sz="0" w:space="0" w:color="auto"/>
        <w:left w:val="none" w:sz="0" w:space="0" w:color="auto"/>
        <w:bottom w:val="none" w:sz="0" w:space="0" w:color="auto"/>
        <w:right w:val="none" w:sz="0" w:space="0" w:color="auto"/>
      </w:divBdr>
    </w:div>
    <w:div w:id="762840776">
      <w:bodyDiv w:val="1"/>
      <w:marLeft w:val="0"/>
      <w:marRight w:val="0"/>
      <w:marTop w:val="0"/>
      <w:marBottom w:val="0"/>
      <w:divBdr>
        <w:top w:val="none" w:sz="0" w:space="0" w:color="auto"/>
        <w:left w:val="none" w:sz="0" w:space="0" w:color="auto"/>
        <w:bottom w:val="none" w:sz="0" w:space="0" w:color="auto"/>
        <w:right w:val="none" w:sz="0" w:space="0" w:color="auto"/>
      </w:divBdr>
    </w:div>
    <w:div w:id="780534965">
      <w:bodyDiv w:val="1"/>
      <w:marLeft w:val="0"/>
      <w:marRight w:val="0"/>
      <w:marTop w:val="0"/>
      <w:marBottom w:val="0"/>
      <w:divBdr>
        <w:top w:val="none" w:sz="0" w:space="0" w:color="auto"/>
        <w:left w:val="none" w:sz="0" w:space="0" w:color="auto"/>
        <w:bottom w:val="none" w:sz="0" w:space="0" w:color="auto"/>
        <w:right w:val="none" w:sz="0" w:space="0" w:color="auto"/>
      </w:divBdr>
    </w:div>
    <w:div w:id="823082688">
      <w:bodyDiv w:val="1"/>
      <w:marLeft w:val="0"/>
      <w:marRight w:val="0"/>
      <w:marTop w:val="0"/>
      <w:marBottom w:val="0"/>
      <w:divBdr>
        <w:top w:val="none" w:sz="0" w:space="0" w:color="auto"/>
        <w:left w:val="none" w:sz="0" w:space="0" w:color="auto"/>
        <w:bottom w:val="none" w:sz="0" w:space="0" w:color="auto"/>
        <w:right w:val="none" w:sz="0" w:space="0" w:color="auto"/>
      </w:divBdr>
    </w:div>
    <w:div w:id="826478996">
      <w:bodyDiv w:val="1"/>
      <w:marLeft w:val="0"/>
      <w:marRight w:val="0"/>
      <w:marTop w:val="0"/>
      <w:marBottom w:val="0"/>
      <w:divBdr>
        <w:top w:val="none" w:sz="0" w:space="0" w:color="auto"/>
        <w:left w:val="none" w:sz="0" w:space="0" w:color="auto"/>
        <w:bottom w:val="none" w:sz="0" w:space="0" w:color="auto"/>
        <w:right w:val="none" w:sz="0" w:space="0" w:color="auto"/>
      </w:divBdr>
    </w:div>
    <w:div w:id="827593332">
      <w:bodyDiv w:val="1"/>
      <w:marLeft w:val="0"/>
      <w:marRight w:val="0"/>
      <w:marTop w:val="0"/>
      <w:marBottom w:val="0"/>
      <w:divBdr>
        <w:top w:val="none" w:sz="0" w:space="0" w:color="auto"/>
        <w:left w:val="none" w:sz="0" w:space="0" w:color="auto"/>
        <w:bottom w:val="none" w:sz="0" w:space="0" w:color="auto"/>
        <w:right w:val="none" w:sz="0" w:space="0" w:color="auto"/>
      </w:divBdr>
    </w:div>
    <w:div w:id="828130746">
      <w:bodyDiv w:val="1"/>
      <w:marLeft w:val="0"/>
      <w:marRight w:val="0"/>
      <w:marTop w:val="0"/>
      <w:marBottom w:val="0"/>
      <w:divBdr>
        <w:top w:val="none" w:sz="0" w:space="0" w:color="auto"/>
        <w:left w:val="none" w:sz="0" w:space="0" w:color="auto"/>
        <w:bottom w:val="none" w:sz="0" w:space="0" w:color="auto"/>
        <w:right w:val="none" w:sz="0" w:space="0" w:color="auto"/>
      </w:divBdr>
    </w:div>
    <w:div w:id="840852547">
      <w:bodyDiv w:val="1"/>
      <w:marLeft w:val="0"/>
      <w:marRight w:val="0"/>
      <w:marTop w:val="0"/>
      <w:marBottom w:val="0"/>
      <w:divBdr>
        <w:top w:val="none" w:sz="0" w:space="0" w:color="auto"/>
        <w:left w:val="none" w:sz="0" w:space="0" w:color="auto"/>
        <w:bottom w:val="none" w:sz="0" w:space="0" w:color="auto"/>
        <w:right w:val="none" w:sz="0" w:space="0" w:color="auto"/>
      </w:divBdr>
      <w:divsChild>
        <w:div w:id="575865546">
          <w:marLeft w:val="446"/>
          <w:marRight w:val="0"/>
          <w:marTop w:val="0"/>
          <w:marBottom w:val="0"/>
          <w:divBdr>
            <w:top w:val="none" w:sz="0" w:space="0" w:color="auto"/>
            <w:left w:val="none" w:sz="0" w:space="0" w:color="auto"/>
            <w:bottom w:val="none" w:sz="0" w:space="0" w:color="auto"/>
            <w:right w:val="none" w:sz="0" w:space="0" w:color="auto"/>
          </w:divBdr>
        </w:div>
        <w:div w:id="1277181464">
          <w:marLeft w:val="446"/>
          <w:marRight w:val="0"/>
          <w:marTop w:val="0"/>
          <w:marBottom w:val="0"/>
          <w:divBdr>
            <w:top w:val="none" w:sz="0" w:space="0" w:color="auto"/>
            <w:left w:val="none" w:sz="0" w:space="0" w:color="auto"/>
            <w:bottom w:val="none" w:sz="0" w:space="0" w:color="auto"/>
            <w:right w:val="none" w:sz="0" w:space="0" w:color="auto"/>
          </w:divBdr>
        </w:div>
      </w:divsChild>
    </w:div>
    <w:div w:id="841941601">
      <w:bodyDiv w:val="1"/>
      <w:marLeft w:val="0"/>
      <w:marRight w:val="0"/>
      <w:marTop w:val="0"/>
      <w:marBottom w:val="0"/>
      <w:divBdr>
        <w:top w:val="none" w:sz="0" w:space="0" w:color="auto"/>
        <w:left w:val="none" w:sz="0" w:space="0" w:color="auto"/>
        <w:bottom w:val="none" w:sz="0" w:space="0" w:color="auto"/>
        <w:right w:val="none" w:sz="0" w:space="0" w:color="auto"/>
      </w:divBdr>
    </w:div>
    <w:div w:id="844250039">
      <w:bodyDiv w:val="1"/>
      <w:marLeft w:val="0"/>
      <w:marRight w:val="0"/>
      <w:marTop w:val="0"/>
      <w:marBottom w:val="0"/>
      <w:divBdr>
        <w:top w:val="none" w:sz="0" w:space="0" w:color="auto"/>
        <w:left w:val="none" w:sz="0" w:space="0" w:color="auto"/>
        <w:bottom w:val="none" w:sz="0" w:space="0" w:color="auto"/>
        <w:right w:val="none" w:sz="0" w:space="0" w:color="auto"/>
      </w:divBdr>
    </w:div>
    <w:div w:id="850684920">
      <w:bodyDiv w:val="1"/>
      <w:marLeft w:val="0"/>
      <w:marRight w:val="0"/>
      <w:marTop w:val="0"/>
      <w:marBottom w:val="0"/>
      <w:divBdr>
        <w:top w:val="none" w:sz="0" w:space="0" w:color="auto"/>
        <w:left w:val="none" w:sz="0" w:space="0" w:color="auto"/>
        <w:bottom w:val="none" w:sz="0" w:space="0" w:color="auto"/>
        <w:right w:val="none" w:sz="0" w:space="0" w:color="auto"/>
      </w:divBdr>
    </w:div>
    <w:div w:id="859005685">
      <w:bodyDiv w:val="1"/>
      <w:marLeft w:val="0"/>
      <w:marRight w:val="0"/>
      <w:marTop w:val="0"/>
      <w:marBottom w:val="0"/>
      <w:divBdr>
        <w:top w:val="none" w:sz="0" w:space="0" w:color="auto"/>
        <w:left w:val="none" w:sz="0" w:space="0" w:color="auto"/>
        <w:bottom w:val="none" w:sz="0" w:space="0" w:color="auto"/>
        <w:right w:val="none" w:sz="0" w:space="0" w:color="auto"/>
      </w:divBdr>
      <w:divsChild>
        <w:div w:id="500971322">
          <w:marLeft w:val="1166"/>
          <w:marRight w:val="0"/>
          <w:marTop w:val="0"/>
          <w:marBottom w:val="0"/>
          <w:divBdr>
            <w:top w:val="none" w:sz="0" w:space="0" w:color="auto"/>
            <w:left w:val="none" w:sz="0" w:space="0" w:color="auto"/>
            <w:bottom w:val="none" w:sz="0" w:space="0" w:color="auto"/>
            <w:right w:val="none" w:sz="0" w:space="0" w:color="auto"/>
          </w:divBdr>
        </w:div>
      </w:divsChild>
    </w:div>
    <w:div w:id="862785637">
      <w:bodyDiv w:val="1"/>
      <w:marLeft w:val="0"/>
      <w:marRight w:val="0"/>
      <w:marTop w:val="0"/>
      <w:marBottom w:val="0"/>
      <w:divBdr>
        <w:top w:val="none" w:sz="0" w:space="0" w:color="auto"/>
        <w:left w:val="none" w:sz="0" w:space="0" w:color="auto"/>
        <w:bottom w:val="none" w:sz="0" w:space="0" w:color="auto"/>
        <w:right w:val="none" w:sz="0" w:space="0" w:color="auto"/>
      </w:divBdr>
    </w:div>
    <w:div w:id="901334042">
      <w:bodyDiv w:val="1"/>
      <w:marLeft w:val="0"/>
      <w:marRight w:val="0"/>
      <w:marTop w:val="0"/>
      <w:marBottom w:val="0"/>
      <w:divBdr>
        <w:top w:val="none" w:sz="0" w:space="0" w:color="auto"/>
        <w:left w:val="none" w:sz="0" w:space="0" w:color="auto"/>
        <w:bottom w:val="none" w:sz="0" w:space="0" w:color="auto"/>
        <w:right w:val="none" w:sz="0" w:space="0" w:color="auto"/>
      </w:divBdr>
    </w:div>
    <w:div w:id="921066222">
      <w:bodyDiv w:val="1"/>
      <w:marLeft w:val="0"/>
      <w:marRight w:val="0"/>
      <w:marTop w:val="0"/>
      <w:marBottom w:val="0"/>
      <w:divBdr>
        <w:top w:val="none" w:sz="0" w:space="0" w:color="auto"/>
        <w:left w:val="none" w:sz="0" w:space="0" w:color="auto"/>
        <w:bottom w:val="none" w:sz="0" w:space="0" w:color="auto"/>
        <w:right w:val="none" w:sz="0" w:space="0" w:color="auto"/>
      </w:divBdr>
    </w:div>
    <w:div w:id="940648791">
      <w:bodyDiv w:val="1"/>
      <w:marLeft w:val="0"/>
      <w:marRight w:val="0"/>
      <w:marTop w:val="0"/>
      <w:marBottom w:val="0"/>
      <w:divBdr>
        <w:top w:val="none" w:sz="0" w:space="0" w:color="auto"/>
        <w:left w:val="none" w:sz="0" w:space="0" w:color="auto"/>
        <w:bottom w:val="none" w:sz="0" w:space="0" w:color="auto"/>
        <w:right w:val="none" w:sz="0" w:space="0" w:color="auto"/>
      </w:divBdr>
    </w:div>
    <w:div w:id="948469254">
      <w:bodyDiv w:val="1"/>
      <w:marLeft w:val="0"/>
      <w:marRight w:val="0"/>
      <w:marTop w:val="0"/>
      <w:marBottom w:val="0"/>
      <w:divBdr>
        <w:top w:val="none" w:sz="0" w:space="0" w:color="auto"/>
        <w:left w:val="none" w:sz="0" w:space="0" w:color="auto"/>
        <w:bottom w:val="none" w:sz="0" w:space="0" w:color="auto"/>
        <w:right w:val="none" w:sz="0" w:space="0" w:color="auto"/>
      </w:divBdr>
    </w:div>
    <w:div w:id="952900517">
      <w:bodyDiv w:val="1"/>
      <w:marLeft w:val="0"/>
      <w:marRight w:val="0"/>
      <w:marTop w:val="0"/>
      <w:marBottom w:val="0"/>
      <w:divBdr>
        <w:top w:val="none" w:sz="0" w:space="0" w:color="auto"/>
        <w:left w:val="none" w:sz="0" w:space="0" w:color="auto"/>
        <w:bottom w:val="none" w:sz="0" w:space="0" w:color="auto"/>
        <w:right w:val="none" w:sz="0" w:space="0" w:color="auto"/>
      </w:divBdr>
    </w:div>
    <w:div w:id="992443647">
      <w:bodyDiv w:val="1"/>
      <w:marLeft w:val="0"/>
      <w:marRight w:val="0"/>
      <w:marTop w:val="0"/>
      <w:marBottom w:val="0"/>
      <w:divBdr>
        <w:top w:val="none" w:sz="0" w:space="0" w:color="auto"/>
        <w:left w:val="none" w:sz="0" w:space="0" w:color="auto"/>
        <w:bottom w:val="none" w:sz="0" w:space="0" w:color="auto"/>
        <w:right w:val="none" w:sz="0" w:space="0" w:color="auto"/>
      </w:divBdr>
    </w:div>
    <w:div w:id="997075578">
      <w:bodyDiv w:val="1"/>
      <w:marLeft w:val="0"/>
      <w:marRight w:val="0"/>
      <w:marTop w:val="0"/>
      <w:marBottom w:val="0"/>
      <w:divBdr>
        <w:top w:val="none" w:sz="0" w:space="0" w:color="auto"/>
        <w:left w:val="none" w:sz="0" w:space="0" w:color="auto"/>
        <w:bottom w:val="none" w:sz="0" w:space="0" w:color="auto"/>
        <w:right w:val="none" w:sz="0" w:space="0" w:color="auto"/>
      </w:divBdr>
    </w:div>
    <w:div w:id="1020621156">
      <w:bodyDiv w:val="1"/>
      <w:marLeft w:val="0"/>
      <w:marRight w:val="0"/>
      <w:marTop w:val="0"/>
      <w:marBottom w:val="0"/>
      <w:divBdr>
        <w:top w:val="none" w:sz="0" w:space="0" w:color="auto"/>
        <w:left w:val="none" w:sz="0" w:space="0" w:color="auto"/>
        <w:bottom w:val="none" w:sz="0" w:space="0" w:color="auto"/>
        <w:right w:val="none" w:sz="0" w:space="0" w:color="auto"/>
      </w:divBdr>
    </w:div>
    <w:div w:id="1040714722">
      <w:bodyDiv w:val="1"/>
      <w:marLeft w:val="0"/>
      <w:marRight w:val="0"/>
      <w:marTop w:val="0"/>
      <w:marBottom w:val="0"/>
      <w:divBdr>
        <w:top w:val="none" w:sz="0" w:space="0" w:color="auto"/>
        <w:left w:val="none" w:sz="0" w:space="0" w:color="auto"/>
        <w:bottom w:val="none" w:sz="0" w:space="0" w:color="auto"/>
        <w:right w:val="none" w:sz="0" w:space="0" w:color="auto"/>
      </w:divBdr>
    </w:div>
    <w:div w:id="1052850313">
      <w:bodyDiv w:val="1"/>
      <w:marLeft w:val="0"/>
      <w:marRight w:val="0"/>
      <w:marTop w:val="0"/>
      <w:marBottom w:val="0"/>
      <w:divBdr>
        <w:top w:val="none" w:sz="0" w:space="0" w:color="auto"/>
        <w:left w:val="none" w:sz="0" w:space="0" w:color="auto"/>
        <w:bottom w:val="none" w:sz="0" w:space="0" w:color="auto"/>
        <w:right w:val="none" w:sz="0" w:space="0" w:color="auto"/>
      </w:divBdr>
      <w:divsChild>
        <w:div w:id="677661352">
          <w:marLeft w:val="0"/>
          <w:marRight w:val="0"/>
          <w:marTop w:val="0"/>
          <w:marBottom w:val="0"/>
          <w:divBdr>
            <w:top w:val="none" w:sz="0" w:space="0" w:color="auto"/>
            <w:left w:val="none" w:sz="0" w:space="0" w:color="auto"/>
            <w:bottom w:val="none" w:sz="0" w:space="0" w:color="auto"/>
            <w:right w:val="none" w:sz="0" w:space="0" w:color="auto"/>
          </w:divBdr>
        </w:div>
      </w:divsChild>
    </w:div>
    <w:div w:id="1070007051">
      <w:bodyDiv w:val="1"/>
      <w:marLeft w:val="0"/>
      <w:marRight w:val="0"/>
      <w:marTop w:val="0"/>
      <w:marBottom w:val="0"/>
      <w:divBdr>
        <w:top w:val="none" w:sz="0" w:space="0" w:color="auto"/>
        <w:left w:val="none" w:sz="0" w:space="0" w:color="auto"/>
        <w:bottom w:val="none" w:sz="0" w:space="0" w:color="auto"/>
        <w:right w:val="none" w:sz="0" w:space="0" w:color="auto"/>
      </w:divBdr>
    </w:div>
    <w:div w:id="1080979600">
      <w:bodyDiv w:val="1"/>
      <w:marLeft w:val="0"/>
      <w:marRight w:val="0"/>
      <w:marTop w:val="0"/>
      <w:marBottom w:val="0"/>
      <w:divBdr>
        <w:top w:val="none" w:sz="0" w:space="0" w:color="auto"/>
        <w:left w:val="none" w:sz="0" w:space="0" w:color="auto"/>
        <w:bottom w:val="none" w:sz="0" w:space="0" w:color="auto"/>
        <w:right w:val="none" w:sz="0" w:space="0" w:color="auto"/>
      </w:divBdr>
    </w:div>
    <w:div w:id="1082264936">
      <w:bodyDiv w:val="1"/>
      <w:marLeft w:val="0"/>
      <w:marRight w:val="0"/>
      <w:marTop w:val="0"/>
      <w:marBottom w:val="0"/>
      <w:divBdr>
        <w:top w:val="none" w:sz="0" w:space="0" w:color="auto"/>
        <w:left w:val="none" w:sz="0" w:space="0" w:color="auto"/>
        <w:bottom w:val="none" w:sz="0" w:space="0" w:color="auto"/>
        <w:right w:val="none" w:sz="0" w:space="0" w:color="auto"/>
      </w:divBdr>
    </w:div>
    <w:div w:id="1094713704">
      <w:bodyDiv w:val="1"/>
      <w:marLeft w:val="0"/>
      <w:marRight w:val="0"/>
      <w:marTop w:val="0"/>
      <w:marBottom w:val="0"/>
      <w:divBdr>
        <w:top w:val="none" w:sz="0" w:space="0" w:color="auto"/>
        <w:left w:val="none" w:sz="0" w:space="0" w:color="auto"/>
        <w:bottom w:val="none" w:sz="0" w:space="0" w:color="auto"/>
        <w:right w:val="none" w:sz="0" w:space="0" w:color="auto"/>
      </w:divBdr>
    </w:div>
    <w:div w:id="1099372466">
      <w:bodyDiv w:val="1"/>
      <w:marLeft w:val="0"/>
      <w:marRight w:val="0"/>
      <w:marTop w:val="0"/>
      <w:marBottom w:val="0"/>
      <w:divBdr>
        <w:top w:val="none" w:sz="0" w:space="0" w:color="auto"/>
        <w:left w:val="none" w:sz="0" w:space="0" w:color="auto"/>
        <w:bottom w:val="none" w:sz="0" w:space="0" w:color="auto"/>
        <w:right w:val="none" w:sz="0" w:space="0" w:color="auto"/>
      </w:divBdr>
    </w:div>
    <w:div w:id="1099566121">
      <w:bodyDiv w:val="1"/>
      <w:marLeft w:val="0"/>
      <w:marRight w:val="0"/>
      <w:marTop w:val="0"/>
      <w:marBottom w:val="0"/>
      <w:divBdr>
        <w:top w:val="none" w:sz="0" w:space="0" w:color="auto"/>
        <w:left w:val="none" w:sz="0" w:space="0" w:color="auto"/>
        <w:bottom w:val="none" w:sz="0" w:space="0" w:color="auto"/>
        <w:right w:val="none" w:sz="0" w:space="0" w:color="auto"/>
      </w:divBdr>
    </w:div>
    <w:div w:id="1106853633">
      <w:bodyDiv w:val="1"/>
      <w:marLeft w:val="0"/>
      <w:marRight w:val="0"/>
      <w:marTop w:val="0"/>
      <w:marBottom w:val="0"/>
      <w:divBdr>
        <w:top w:val="none" w:sz="0" w:space="0" w:color="auto"/>
        <w:left w:val="none" w:sz="0" w:space="0" w:color="auto"/>
        <w:bottom w:val="none" w:sz="0" w:space="0" w:color="auto"/>
        <w:right w:val="none" w:sz="0" w:space="0" w:color="auto"/>
      </w:divBdr>
    </w:div>
    <w:div w:id="1126126010">
      <w:bodyDiv w:val="1"/>
      <w:marLeft w:val="0"/>
      <w:marRight w:val="0"/>
      <w:marTop w:val="0"/>
      <w:marBottom w:val="0"/>
      <w:divBdr>
        <w:top w:val="none" w:sz="0" w:space="0" w:color="auto"/>
        <w:left w:val="none" w:sz="0" w:space="0" w:color="auto"/>
        <w:bottom w:val="none" w:sz="0" w:space="0" w:color="auto"/>
        <w:right w:val="none" w:sz="0" w:space="0" w:color="auto"/>
      </w:divBdr>
    </w:div>
    <w:div w:id="1136920112">
      <w:bodyDiv w:val="1"/>
      <w:marLeft w:val="0"/>
      <w:marRight w:val="0"/>
      <w:marTop w:val="0"/>
      <w:marBottom w:val="0"/>
      <w:divBdr>
        <w:top w:val="none" w:sz="0" w:space="0" w:color="auto"/>
        <w:left w:val="none" w:sz="0" w:space="0" w:color="auto"/>
        <w:bottom w:val="none" w:sz="0" w:space="0" w:color="auto"/>
        <w:right w:val="none" w:sz="0" w:space="0" w:color="auto"/>
      </w:divBdr>
    </w:div>
    <w:div w:id="1193573431">
      <w:bodyDiv w:val="1"/>
      <w:marLeft w:val="0"/>
      <w:marRight w:val="0"/>
      <w:marTop w:val="0"/>
      <w:marBottom w:val="0"/>
      <w:divBdr>
        <w:top w:val="none" w:sz="0" w:space="0" w:color="auto"/>
        <w:left w:val="none" w:sz="0" w:space="0" w:color="auto"/>
        <w:bottom w:val="none" w:sz="0" w:space="0" w:color="auto"/>
        <w:right w:val="none" w:sz="0" w:space="0" w:color="auto"/>
      </w:divBdr>
    </w:div>
    <w:div w:id="1202327477">
      <w:bodyDiv w:val="1"/>
      <w:marLeft w:val="0"/>
      <w:marRight w:val="0"/>
      <w:marTop w:val="0"/>
      <w:marBottom w:val="0"/>
      <w:divBdr>
        <w:top w:val="none" w:sz="0" w:space="0" w:color="auto"/>
        <w:left w:val="none" w:sz="0" w:space="0" w:color="auto"/>
        <w:bottom w:val="none" w:sz="0" w:space="0" w:color="auto"/>
        <w:right w:val="none" w:sz="0" w:space="0" w:color="auto"/>
      </w:divBdr>
    </w:div>
    <w:div w:id="1206060805">
      <w:bodyDiv w:val="1"/>
      <w:marLeft w:val="0"/>
      <w:marRight w:val="0"/>
      <w:marTop w:val="0"/>
      <w:marBottom w:val="0"/>
      <w:divBdr>
        <w:top w:val="none" w:sz="0" w:space="0" w:color="auto"/>
        <w:left w:val="none" w:sz="0" w:space="0" w:color="auto"/>
        <w:bottom w:val="none" w:sz="0" w:space="0" w:color="auto"/>
        <w:right w:val="none" w:sz="0" w:space="0" w:color="auto"/>
      </w:divBdr>
    </w:div>
    <w:div w:id="1216741684">
      <w:bodyDiv w:val="1"/>
      <w:marLeft w:val="0"/>
      <w:marRight w:val="0"/>
      <w:marTop w:val="0"/>
      <w:marBottom w:val="0"/>
      <w:divBdr>
        <w:top w:val="none" w:sz="0" w:space="0" w:color="auto"/>
        <w:left w:val="none" w:sz="0" w:space="0" w:color="auto"/>
        <w:bottom w:val="none" w:sz="0" w:space="0" w:color="auto"/>
        <w:right w:val="none" w:sz="0" w:space="0" w:color="auto"/>
      </w:divBdr>
    </w:div>
    <w:div w:id="1253469680">
      <w:bodyDiv w:val="1"/>
      <w:marLeft w:val="0"/>
      <w:marRight w:val="0"/>
      <w:marTop w:val="0"/>
      <w:marBottom w:val="0"/>
      <w:divBdr>
        <w:top w:val="none" w:sz="0" w:space="0" w:color="auto"/>
        <w:left w:val="none" w:sz="0" w:space="0" w:color="auto"/>
        <w:bottom w:val="none" w:sz="0" w:space="0" w:color="auto"/>
        <w:right w:val="none" w:sz="0" w:space="0" w:color="auto"/>
      </w:divBdr>
      <w:divsChild>
        <w:div w:id="601911093">
          <w:marLeft w:val="0"/>
          <w:marRight w:val="0"/>
          <w:marTop w:val="0"/>
          <w:marBottom w:val="0"/>
          <w:divBdr>
            <w:top w:val="none" w:sz="0" w:space="0" w:color="auto"/>
            <w:left w:val="none" w:sz="0" w:space="0" w:color="auto"/>
            <w:bottom w:val="none" w:sz="0" w:space="0" w:color="auto"/>
            <w:right w:val="none" w:sz="0" w:space="0" w:color="auto"/>
          </w:divBdr>
        </w:div>
        <w:div w:id="1523740432">
          <w:marLeft w:val="0"/>
          <w:marRight w:val="0"/>
          <w:marTop w:val="0"/>
          <w:marBottom w:val="0"/>
          <w:divBdr>
            <w:top w:val="none" w:sz="0" w:space="0" w:color="auto"/>
            <w:left w:val="none" w:sz="0" w:space="0" w:color="auto"/>
            <w:bottom w:val="none" w:sz="0" w:space="0" w:color="auto"/>
            <w:right w:val="none" w:sz="0" w:space="0" w:color="auto"/>
          </w:divBdr>
        </w:div>
        <w:div w:id="1521896125">
          <w:marLeft w:val="0"/>
          <w:marRight w:val="0"/>
          <w:marTop w:val="0"/>
          <w:marBottom w:val="0"/>
          <w:divBdr>
            <w:top w:val="none" w:sz="0" w:space="0" w:color="auto"/>
            <w:left w:val="none" w:sz="0" w:space="0" w:color="auto"/>
            <w:bottom w:val="none" w:sz="0" w:space="0" w:color="auto"/>
            <w:right w:val="none" w:sz="0" w:space="0" w:color="auto"/>
          </w:divBdr>
        </w:div>
        <w:div w:id="59474657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255356569">
      <w:bodyDiv w:val="1"/>
      <w:marLeft w:val="0"/>
      <w:marRight w:val="0"/>
      <w:marTop w:val="0"/>
      <w:marBottom w:val="0"/>
      <w:divBdr>
        <w:top w:val="none" w:sz="0" w:space="0" w:color="auto"/>
        <w:left w:val="none" w:sz="0" w:space="0" w:color="auto"/>
        <w:bottom w:val="none" w:sz="0" w:space="0" w:color="auto"/>
        <w:right w:val="none" w:sz="0" w:space="0" w:color="auto"/>
      </w:divBdr>
    </w:div>
    <w:div w:id="1260217524">
      <w:bodyDiv w:val="1"/>
      <w:marLeft w:val="0"/>
      <w:marRight w:val="0"/>
      <w:marTop w:val="0"/>
      <w:marBottom w:val="0"/>
      <w:divBdr>
        <w:top w:val="none" w:sz="0" w:space="0" w:color="auto"/>
        <w:left w:val="none" w:sz="0" w:space="0" w:color="auto"/>
        <w:bottom w:val="none" w:sz="0" w:space="0" w:color="auto"/>
        <w:right w:val="none" w:sz="0" w:space="0" w:color="auto"/>
      </w:divBdr>
    </w:div>
    <w:div w:id="1260606515">
      <w:bodyDiv w:val="1"/>
      <w:marLeft w:val="0"/>
      <w:marRight w:val="0"/>
      <w:marTop w:val="0"/>
      <w:marBottom w:val="0"/>
      <w:divBdr>
        <w:top w:val="none" w:sz="0" w:space="0" w:color="auto"/>
        <w:left w:val="none" w:sz="0" w:space="0" w:color="auto"/>
        <w:bottom w:val="none" w:sz="0" w:space="0" w:color="auto"/>
        <w:right w:val="none" w:sz="0" w:space="0" w:color="auto"/>
      </w:divBdr>
    </w:div>
    <w:div w:id="1261527584">
      <w:bodyDiv w:val="1"/>
      <w:marLeft w:val="0"/>
      <w:marRight w:val="0"/>
      <w:marTop w:val="0"/>
      <w:marBottom w:val="0"/>
      <w:divBdr>
        <w:top w:val="none" w:sz="0" w:space="0" w:color="auto"/>
        <w:left w:val="none" w:sz="0" w:space="0" w:color="auto"/>
        <w:bottom w:val="none" w:sz="0" w:space="0" w:color="auto"/>
        <w:right w:val="none" w:sz="0" w:space="0" w:color="auto"/>
      </w:divBdr>
    </w:div>
    <w:div w:id="1274367196">
      <w:bodyDiv w:val="1"/>
      <w:marLeft w:val="0"/>
      <w:marRight w:val="0"/>
      <w:marTop w:val="0"/>
      <w:marBottom w:val="0"/>
      <w:divBdr>
        <w:top w:val="none" w:sz="0" w:space="0" w:color="auto"/>
        <w:left w:val="none" w:sz="0" w:space="0" w:color="auto"/>
        <w:bottom w:val="none" w:sz="0" w:space="0" w:color="auto"/>
        <w:right w:val="none" w:sz="0" w:space="0" w:color="auto"/>
      </w:divBdr>
    </w:div>
    <w:div w:id="1297030228">
      <w:bodyDiv w:val="1"/>
      <w:marLeft w:val="0"/>
      <w:marRight w:val="0"/>
      <w:marTop w:val="0"/>
      <w:marBottom w:val="0"/>
      <w:divBdr>
        <w:top w:val="none" w:sz="0" w:space="0" w:color="auto"/>
        <w:left w:val="none" w:sz="0" w:space="0" w:color="auto"/>
        <w:bottom w:val="none" w:sz="0" w:space="0" w:color="auto"/>
        <w:right w:val="none" w:sz="0" w:space="0" w:color="auto"/>
      </w:divBdr>
    </w:div>
    <w:div w:id="1304122829">
      <w:bodyDiv w:val="1"/>
      <w:marLeft w:val="0"/>
      <w:marRight w:val="0"/>
      <w:marTop w:val="0"/>
      <w:marBottom w:val="0"/>
      <w:divBdr>
        <w:top w:val="none" w:sz="0" w:space="0" w:color="auto"/>
        <w:left w:val="none" w:sz="0" w:space="0" w:color="auto"/>
        <w:bottom w:val="none" w:sz="0" w:space="0" w:color="auto"/>
        <w:right w:val="none" w:sz="0" w:space="0" w:color="auto"/>
      </w:divBdr>
    </w:div>
    <w:div w:id="1311180192">
      <w:bodyDiv w:val="1"/>
      <w:marLeft w:val="0"/>
      <w:marRight w:val="0"/>
      <w:marTop w:val="0"/>
      <w:marBottom w:val="0"/>
      <w:divBdr>
        <w:top w:val="none" w:sz="0" w:space="0" w:color="auto"/>
        <w:left w:val="none" w:sz="0" w:space="0" w:color="auto"/>
        <w:bottom w:val="none" w:sz="0" w:space="0" w:color="auto"/>
        <w:right w:val="none" w:sz="0" w:space="0" w:color="auto"/>
      </w:divBdr>
    </w:div>
    <w:div w:id="1318456550">
      <w:bodyDiv w:val="1"/>
      <w:marLeft w:val="0"/>
      <w:marRight w:val="0"/>
      <w:marTop w:val="0"/>
      <w:marBottom w:val="0"/>
      <w:divBdr>
        <w:top w:val="none" w:sz="0" w:space="0" w:color="auto"/>
        <w:left w:val="none" w:sz="0" w:space="0" w:color="auto"/>
        <w:bottom w:val="none" w:sz="0" w:space="0" w:color="auto"/>
        <w:right w:val="none" w:sz="0" w:space="0" w:color="auto"/>
      </w:divBdr>
    </w:div>
    <w:div w:id="1319118448">
      <w:bodyDiv w:val="1"/>
      <w:marLeft w:val="0"/>
      <w:marRight w:val="0"/>
      <w:marTop w:val="0"/>
      <w:marBottom w:val="0"/>
      <w:divBdr>
        <w:top w:val="none" w:sz="0" w:space="0" w:color="auto"/>
        <w:left w:val="none" w:sz="0" w:space="0" w:color="auto"/>
        <w:bottom w:val="none" w:sz="0" w:space="0" w:color="auto"/>
        <w:right w:val="none" w:sz="0" w:space="0" w:color="auto"/>
      </w:divBdr>
    </w:div>
    <w:div w:id="1322543414">
      <w:bodyDiv w:val="1"/>
      <w:marLeft w:val="0"/>
      <w:marRight w:val="0"/>
      <w:marTop w:val="0"/>
      <w:marBottom w:val="0"/>
      <w:divBdr>
        <w:top w:val="none" w:sz="0" w:space="0" w:color="auto"/>
        <w:left w:val="none" w:sz="0" w:space="0" w:color="auto"/>
        <w:bottom w:val="none" w:sz="0" w:space="0" w:color="auto"/>
        <w:right w:val="none" w:sz="0" w:space="0" w:color="auto"/>
      </w:divBdr>
    </w:div>
    <w:div w:id="1326201831">
      <w:bodyDiv w:val="1"/>
      <w:marLeft w:val="0"/>
      <w:marRight w:val="0"/>
      <w:marTop w:val="0"/>
      <w:marBottom w:val="0"/>
      <w:divBdr>
        <w:top w:val="none" w:sz="0" w:space="0" w:color="auto"/>
        <w:left w:val="none" w:sz="0" w:space="0" w:color="auto"/>
        <w:bottom w:val="none" w:sz="0" w:space="0" w:color="auto"/>
        <w:right w:val="none" w:sz="0" w:space="0" w:color="auto"/>
      </w:divBdr>
    </w:div>
    <w:div w:id="1326468923">
      <w:bodyDiv w:val="1"/>
      <w:marLeft w:val="0"/>
      <w:marRight w:val="0"/>
      <w:marTop w:val="0"/>
      <w:marBottom w:val="0"/>
      <w:divBdr>
        <w:top w:val="none" w:sz="0" w:space="0" w:color="auto"/>
        <w:left w:val="none" w:sz="0" w:space="0" w:color="auto"/>
        <w:bottom w:val="none" w:sz="0" w:space="0" w:color="auto"/>
        <w:right w:val="none" w:sz="0" w:space="0" w:color="auto"/>
      </w:divBdr>
    </w:div>
    <w:div w:id="1345859845">
      <w:bodyDiv w:val="1"/>
      <w:marLeft w:val="0"/>
      <w:marRight w:val="0"/>
      <w:marTop w:val="0"/>
      <w:marBottom w:val="0"/>
      <w:divBdr>
        <w:top w:val="none" w:sz="0" w:space="0" w:color="auto"/>
        <w:left w:val="none" w:sz="0" w:space="0" w:color="auto"/>
        <w:bottom w:val="none" w:sz="0" w:space="0" w:color="auto"/>
        <w:right w:val="none" w:sz="0" w:space="0" w:color="auto"/>
      </w:divBdr>
    </w:div>
    <w:div w:id="1348798853">
      <w:bodyDiv w:val="1"/>
      <w:marLeft w:val="0"/>
      <w:marRight w:val="0"/>
      <w:marTop w:val="0"/>
      <w:marBottom w:val="0"/>
      <w:divBdr>
        <w:top w:val="none" w:sz="0" w:space="0" w:color="auto"/>
        <w:left w:val="none" w:sz="0" w:space="0" w:color="auto"/>
        <w:bottom w:val="none" w:sz="0" w:space="0" w:color="auto"/>
        <w:right w:val="none" w:sz="0" w:space="0" w:color="auto"/>
      </w:divBdr>
    </w:div>
    <w:div w:id="1349793666">
      <w:bodyDiv w:val="1"/>
      <w:marLeft w:val="0"/>
      <w:marRight w:val="0"/>
      <w:marTop w:val="0"/>
      <w:marBottom w:val="0"/>
      <w:divBdr>
        <w:top w:val="none" w:sz="0" w:space="0" w:color="auto"/>
        <w:left w:val="none" w:sz="0" w:space="0" w:color="auto"/>
        <w:bottom w:val="none" w:sz="0" w:space="0" w:color="auto"/>
        <w:right w:val="none" w:sz="0" w:space="0" w:color="auto"/>
      </w:divBdr>
    </w:div>
    <w:div w:id="1368604807">
      <w:bodyDiv w:val="1"/>
      <w:marLeft w:val="0"/>
      <w:marRight w:val="0"/>
      <w:marTop w:val="0"/>
      <w:marBottom w:val="0"/>
      <w:divBdr>
        <w:top w:val="none" w:sz="0" w:space="0" w:color="auto"/>
        <w:left w:val="none" w:sz="0" w:space="0" w:color="auto"/>
        <w:bottom w:val="none" w:sz="0" w:space="0" w:color="auto"/>
        <w:right w:val="none" w:sz="0" w:space="0" w:color="auto"/>
      </w:divBdr>
    </w:div>
    <w:div w:id="1373768976">
      <w:bodyDiv w:val="1"/>
      <w:marLeft w:val="0"/>
      <w:marRight w:val="0"/>
      <w:marTop w:val="0"/>
      <w:marBottom w:val="0"/>
      <w:divBdr>
        <w:top w:val="none" w:sz="0" w:space="0" w:color="auto"/>
        <w:left w:val="none" w:sz="0" w:space="0" w:color="auto"/>
        <w:bottom w:val="none" w:sz="0" w:space="0" w:color="auto"/>
        <w:right w:val="none" w:sz="0" w:space="0" w:color="auto"/>
      </w:divBdr>
    </w:div>
    <w:div w:id="1392457759">
      <w:bodyDiv w:val="1"/>
      <w:marLeft w:val="0"/>
      <w:marRight w:val="0"/>
      <w:marTop w:val="0"/>
      <w:marBottom w:val="0"/>
      <w:divBdr>
        <w:top w:val="none" w:sz="0" w:space="0" w:color="auto"/>
        <w:left w:val="none" w:sz="0" w:space="0" w:color="auto"/>
        <w:bottom w:val="none" w:sz="0" w:space="0" w:color="auto"/>
        <w:right w:val="none" w:sz="0" w:space="0" w:color="auto"/>
      </w:divBdr>
    </w:div>
    <w:div w:id="1395620052">
      <w:bodyDiv w:val="1"/>
      <w:marLeft w:val="0"/>
      <w:marRight w:val="0"/>
      <w:marTop w:val="0"/>
      <w:marBottom w:val="0"/>
      <w:divBdr>
        <w:top w:val="none" w:sz="0" w:space="0" w:color="auto"/>
        <w:left w:val="none" w:sz="0" w:space="0" w:color="auto"/>
        <w:bottom w:val="none" w:sz="0" w:space="0" w:color="auto"/>
        <w:right w:val="none" w:sz="0" w:space="0" w:color="auto"/>
      </w:divBdr>
    </w:div>
    <w:div w:id="1403606197">
      <w:bodyDiv w:val="1"/>
      <w:marLeft w:val="0"/>
      <w:marRight w:val="0"/>
      <w:marTop w:val="0"/>
      <w:marBottom w:val="0"/>
      <w:divBdr>
        <w:top w:val="none" w:sz="0" w:space="0" w:color="auto"/>
        <w:left w:val="none" w:sz="0" w:space="0" w:color="auto"/>
        <w:bottom w:val="none" w:sz="0" w:space="0" w:color="auto"/>
        <w:right w:val="none" w:sz="0" w:space="0" w:color="auto"/>
      </w:divBdr>
    </w:div>
    <w:div w:id="1409886280">
      <w:bodyDiv w:val="1"/>
      <w:marLeft w:val="0"/>
      <w:marRight w:val="0"/>
      <w:marTop w:val="0"/>
      <w:marBottom w:val="0"/>
      <w:divBdr>
        <w:top w:val="none" w:sz="0" w:space="0" w:color="auto"/>
        <w:left w:val="none" w:sz="0" w:space="0" w:color="auto"/>
        <w:bottom w:val="none" w:sz="0" w:space="0" w:color="auto"/>
        <w:right w:val="none" w:sz="0" w:space="0" w:color="auto"/>
      </w:divBdr>
    </w:div>
    <w:div w:id="1420906819">
      <w:bodyDiv w:val="1"/>
      <w:marLeft w:val="0"/>
      <w:marRight w:val="0"/>
      <w:marTop w:val="0"/>
      <w:marBottom w:val="0"/>
      <w:divBdr>
        <w:top w:val="none" w:sz="0" w:space="0" w:color="auto"/>
        <w:left w:val="none" w:sz="0" w:space="0" w:color="auto"/>
        <w:bottom w:val="none" w:sz="0" w:space="0" w:color="auto"/>
        <w:right w:val="none" w:sz="0" w:space="0" w:color="auto"/>
      </w:divBdr>
      <w:divsChild>
        <w:div w:id="1025517933">
          <w:marLeft w:val="1080"/>
          <w:marRight w:val="0"/>
          <w:marTop w:val="100"/>
          <w:marBottom w:val="0"/>
          <w:divBdr>
            <w:top w:val="none" w:sz="0" w:space="0" w:color="auto"/>
            <w:left w:val="none" w:sz="0" w:space="0" w:color="auto"/>
            <w:bottom w:val="none" w:sz="0" w:space="0" w:color="auto"/>
            <w:right w:val="none" w:sz="0" w:space="0" w:color="auto"/>
          </w:divBdr>
        </w:div>
      </w:divsChild>
    </w:div>
    <w:div w:id="1429082450">
      <w:bodyDiv w:val="1"/>
      <w:marLeft w:val="0"/>
      <w:marRight w:val="0"/>
      <w:marTop w:val="0"/>
      <w:marBottom w:val="0"/>
      <w:divBdr>
        <w:top w:val="none" w:sz="0" w:space="0" w:color="auto"/>
        <w:left w:val="none" w:sz="0" w:space="0" w:color="auto"/>
        <w:bottom w:val="none" w:sz="0" w:space="0" w:color="auto"/>
        <w:right w:val="none" w:sz="0" w:space="0" w:color="auto"/>
      </w:divBdr>
    </w:div>
    <w:div w:id="1463117420">
      <w:bodyDiv w:val="1"/>
      <w:marLeft w:val="0"/>
      <w:marRight w:val="0"/>
      <w:marTop w:val="0"/>
      <w:marBottom w:val="0"/>
      <w:divBdr>
        <w:top w:val="none" w:sz="0" w:space="0" w:color="auto"/>
        <w:left w:val="none" w:sz="0" w:space="0" w:color="auto"/>
        <w:bottom w:val="none" w:sz="0" w:space="0" w:color="auto"/>
        <w:right w:val="none" w:sz="0" w:space="0" w:color="auto"/>
      </w:divBdr>
    </w:div>
    <w:div w:id="1464426071">
      <w:bodyDiv w:val="1"/>
      <w:marLeft w:val="0"/>
      <w:marRight w:val="0"/>
      <w:marTop w:val="0"/>
      <w:marBottom w:val="0"/>
      <w:divBdr>
        <w:top w:val="none" w:sz="0" w:space="0" w:color="auto"/>
        <w:left w:val="none" w:sz="0" w:space="0" w:color="auto"/>
        <w:bottom w:val="none" w:sz="0" w:space="0" w:color="auto"/>
        <w:right w:val="none" w:sz="0" w:space="0" w:color="auto"/>
      </w:divBdr>
    </w:div>
    <w:div w:id="1464806713">
      <w:bodyDiv w:val="1"/>
      <w:marLeft w:val="0"/>
      <w:marRight w:val="0"/>
      <w:marTop w:val="0"/>
      <w:marBottom w:val="0"/>
      <w:divBdr>
        <w:top w:val="none" w:sz="0" w:space="0" w:color="auto"/>
        <w:left w:val="none" w:sz="0" w:space="0" w:color="auto"/>
        <w:bottom w:val="none" w:sz="0" w:space="0" w:color="auto"/>
        <w:right w:val="none" w:sz="0" w:space="0" w:color="auto"/>
      </w:divBdr>
    </w:div>
    <w:div w:id="1465467517">
      <w:bodyDiv w:val="1"/>
      <w:marLeft w:val="0"/>
      <w:marRight w:val="0"/>
      <w:marTop w:val="0"/>
      <w:marBottom w:val="0"/>
      <w:divBdr>
        <w:top w:val="none" w:sz="0" w:space="0" w:color="auto"/>
        <w:left w:val="none" w:sz="0" w:space="0" w:color="auto"/>
        <w:bottom w:val="none" w:sz="0" w:space="0" w:color="auto"/>
        <w:right w:val="none" w:sz="0" w:space="0" w:color="auto"/>
      </w:divBdr>
    </w:div>
    <w:div w:id="1465999680">
      <w:bodyDiv w:val="1"/>
      <w:marLeft w:val="0"/>
      <w:marRight w:val="0"/>
      <w:marTop w:val="0"/>
      <w:marBottom w:val="0"/>
      <w:divBdr>
        <w:top w:val="none" w:sz="0" w:space="0" w:color="auto"/>
        <w:left w:val="none" w:sz="0" w:space="0" w:color="auto"/>
        <w:bottom w:val="none" w:sz="0" w:space="0" w:color="auto"/>
        <w:right w:val="none" w:sz="0" w:space="0" w:color="auto"/>
      </w:divBdr>
      <w:divsChild>
        <w:div w:id="1007362493">
          <w:marLeft w:val="0"/>
          <w:marRight w:val="0"/>
          <w:marTop w:val="0"/>
          <w:marBottom w:val="0"/>
          <w:divBdr>
            <w:top w:val="none" w:sz="0" w:space="0" w:color="auto"/>
            <w:left w:val="none" w:sz="0" w:space="0" w:color="auto"/>
            <w:bottom w:val="none" w:sz="0" w:space="0" w:color="auto"/>
            <w:right w:val="none" w:sz="0" w:space="0" w:color="auto"/>
          </w:divBdr>
          <w:divsChild>
            <w:div w:id="62050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83899">
      <w:bodyDiv w:val="1"/>
      <w:marLeft w:val="0"/>
      <w:marRight w:val="0"/>
      <w:marTop w:val="0"/>
      <w:marBottom w:val="0"/>
      <w:divBdr>
        <w:top w:val="none" w:sz="0" w:space="0" w:color="auto"/>
        <w:left w:val="none" w:sz="0" w:space="0" w:color="auto"/>
        <w:bottom w:val="none" w:sz="0" w:space="0" w:color="auto"/>
        <w:right w:val="none" w:sz="0" w:space="0" w:color="auto"/>
      </w:divBdr>
      <w:divsChild>
        <w:div w:id="1138306804">
          <w:marLeft w:val="1080"/>
          <w:marRight w:val="0"/>
          <w:marTop w:val="100"/>
          <w:marBottom w:val="0"/>
          <w:divBdr>
            <w:top w:val="none" w:sz="0" w:space="0" w:color="auto"/>
            <w:left w:val="none" w:sz="0" w:space="0" w:color="auto"/>
            <w:bottom w:val="none" w:sz="0" w:space="0" w:color="auto"/>
            <w:right w:val="none" w:sz="0" w:space="0" w:color="auto"/>
          </w:divBdr>
        </w:div>
      </w:divsChild>
    </w:div>
    <w:div w:id="1483541694">
      <w:bodyDiv w:val="1"/>
      <w:marLeft w:val="0"/>
      <w:marRight w:val="0"/>
      <w:marTop w:val="0"/>
      <w:marBottom w:val="0"/>
      <w:divBdr>
        <w:top w:val="none" w:sz="0" w:space="0" w:color="auto"/>
        <w:left w:val="none" w:sz="0" w:space="0" w:color="auto"/>
        <w:bottom w:val="none" w:sz="0" w:space="0" w:color="auto"/>
        <w:right w:val="none" w:sz="0" w:space="0" w:color="auto"/>
      </w:divBdr>
    </w:div>
    <w:div w:id="1484934688">
      <w:bodyDiv w:val="1"/>
      <w:marLeft w:val="0"/>
      <w:marRight w:val="0"/>
      <w:marTop w:val="0"/>
      <w:marBottom w:val="0"/>
      <w:divBdr>
        <w:top w:val="none" w:sz="0" w:space="0" w:color="auto"/>
        <w:left w:val="none" w:sz="0" w:space="0" w:color="auto"/>
        <w:bottom w:val="none" w:sz="0" w:space="0" w:color="auto"/>
        <w:right w:val="none" w:sz="0" w:space="0" w:color="auto"/>
      </w:divBdr>
      <w:divsChild>
        <w:div w:id="964232651">
          <w:marLeft w:val="979"/>
          <w:marRight w:val="0"/>
          <w:marTop w:val="840"/>
          <w:marBottom w:val="0"/>
          <w:divBdr>
            <w:top w:val="none" w:sz="0" w:space="0" w:color="auto"/>
            <w:left w:val="none" w:sz="0" w:space="0" w:color="auto"/>
            <w:bottom w:val="none" w:sz="0" w:space="0" w:color="auto"/>
            <w:right w:val="none" w:sz="0" w:space="0" w:color="auto"/>
          </w:divBdr>
        </w:div>
      </w:divsChild>
    </w:div>
    <w:div w:id="1488135074">
      <w:bodyDiv w:val="1"/>
      <w:marLeft w:val="0"/>
      <w:marRight w:val="0"/>
      <w:marTop w:val="0"/>
      <w:marBottom w:val="0"/>
      <w:divBdr>
        <w:top w:val="none" w:sz="0" w:space="0" w:color="auto"/>
        <w:left w:val="none" w:sz="0" w:space="0" w:color="auto"/>
        <w:bottom w:val="none" w:sz="0" w:space="0" w:color="auto"/>
        <w:right w:val="none" w:sz="0" w:space="0" w:color="auto"/>
      </w:divBdr>
    </w:div>
    <w:div w:id="1488858868">
      <w:bodyDiv w:val="1"/>
      <w:marLeft w:val="0"/>
      <w:marRight w:val="0"/>
      <w:marTop w:val="0"/>
      <w:marBottom w:val="0"/>
      <w:divBdr>
        <w:top w:val="none" w:sz="0" w:space="0" w:color="auto"/>
        <w:left w:val="none" w:sz="0" w:space="0" w:color="auto"/>
        <w:bottom w:val="none" w:sz="0" w:space="0" w:color="auto"/>
        <w:right w:val="none" w:sz="0" w:space="0" w:color="auto"/>
      </w:divBdr>
    </w:div>
    <w:div w:id="1491558648">
      <w:bodyDiv w:val="1"/>
      <w:marLeft w:val="0"/>
      <w:marRight w:val="0"/>
      <w:marTop w:val="0"/>
      <w:marBottom w:val="0"/>
      <w:divBdr>
        <w:top w:val="none" w:sz="0" w:space="0" w:color="auto"/>
        <w:left w:val="none" w:sz="0" w:space="0" w:color="auto"/>
        <w:bottom w:val="none" w:sz="0" w:space="0" w:color="auto"/>
        <w:right w:val="none" w:sz="0" w:space="0" w:color="auto"/>
      </w:divBdr>
    </w:div>
    <w:div w:id="1502692959">
      <w:bodyDiv w:val="1"/>
      <w:marLeft w:val="0"/>
      <w:marRight w:val="0"/>
      <w:marTop w:val="0"/>
      <w:marBottom w:val="0"/>
      <w:divBdr>
        <w:top w:val="none" w:sz="0" w:space="0" w:color="auto"/>
        <w:left w:val="none" w:sz="0" w:space="0" w:color="auto"/>
        <w:bottom w:val="none" w:sz="0" w:space="0" w:color="auto"/>
        <w:right w:val="none" w:sz="0" w:space="0" w:color="auto"/>
      </w:divBdr>
    </w:div>
    <w:div w:id="1520006060">
      <w:bodyDiv w:val="1"/>
      <w:marLeft w:val="0"/>
      <w:marRight w:val="0"/>
      <w:marTop w:val="0"/>
      <w:marBottom w:val="0"/>
      <w:divBdr>
        <w:top w:val="none" w:sz="0" w:space="0" w:color="auto"/>
        <w:left w:val="none" w:sz="0" w:space="0" w:color="auto"/>
        <w:bottom w:val="none" w:sz="0" w:space="0" w:color="auto"/>
        <w:right w:val="none" w:sz="0" w:space="0" w:color="auto"/>
      </w:divBdr>
    </w:div>
    <w:div w:id="1529878427">
      <w:bodyDiv w:val="1"/>
      <w:marLeft w:val="0"/>
      <w:marRight w:val="0"/>
      <w:marTop w:val="0"/>
      <w:marBottom w:val="0"/>
      <w:divBdr>
        <w:top w:val="none" w:sz="0" w:space="0" w:color="auto"/>
        <w:left w:val="none" w:sz="0" w:space="0" w:color="auto"/>
        <w:bottom w:val="none" w:sz="0" w:space="0" w:color="auto"/>
        <w:right w:val="none" w:sz="0" w:space="0" w:color="auto"/>
      </w:divBdr>
    </w:div>
    <w:div w:id="1546333956">
      <w:bodyDiv w:val="1"/>
      <w:marLeft w:val="0"/>
      <w:marRight w:val="0"/>
      <w:marTop w:val="0"/>
      <w:marBottom w:val="0"/>
      <w:divBdr>
        <w:top w:val="none" w:sz="0" w:space="0" w:color="auto"/>
        <w:left w:val="none" w:sz="0" w:space="0" w:color="auto"/>
        <w:bottom w:val="none" w:sz="0" w:space="0" w:color="auto"/>
        <w:right w:val="none" w:sz="0" w:space="0" w:color="auto"/>
      </w:divBdr>
    </w:div>
    <w:div w:id="1548373380">
      <w:bodyDiv w:val="1"/>
      <w:marLeft w:val="0"/>
      <w:marRight w:val="0"/>
      <w:marTop w:val="0"/>
      <w:marBottom w:val="0"/>
      <w:divBdr>
        <w:top w:val="none" w:sz="0" w:space="0" w:color="auto"/>
        <w:left w:val="none" w:sz="0" w:space="0" w:color="auto"/>
        <w:bottom w:val="none" w:sz="0" w:space="0" w:color="auto"/>
        <w:right w:val="none" w:sz="0" w:space="0" w:color="auto"/>
      </w:divBdr>
      <w:divsChild>
        <w:div w:id="807163595">
          <w:marLeft w:val="720"/>
          <w:marRight w:val="0"/>
          <w:marTop w:val="400"/>
          <w:marBottom w:val="0"/>
          <w:divBdr>
            <w:top w:val="none" w:sz="0" w:space="0" w:color="auto"/>
            <w:left w:val="none" w:sz="0" w:space="0" w:color="auto"/>
            <w:bottom w:val="none" w:sz="0" w:space="0" w:color="auto"/>
            <w:right w:val="none" w:sz="0" w:space="0" w:color="auto"/>
          </w:divBdr>
        </w:div>
        <w:div w:id="552230784">
          <w:marLeft w:val="2246"/>
          <w:marRight w:val="0"/>
          <w:marTop w:val="200"/>
          <w:marBottom w:val="0"/>
          <w:divBdr>
            <w:top w:val="none" w:sz="0" w:space="0" w:color="auto"/>
            <w:left w:val="none" w:sz="0" w:space="0" w:color="auto"/>
            <w:bottom w:val="none" w:sz="0" w:space="0" w:color="auto"/>
            <w:right w:val="none" w:sz="0" w:space="0" w:color="auto"/>
          </w:divBdr>
        </w:div>
        <w:div w:id="462356944">
          <w:marLeft w:val="2246"/>
          <w:marRight w:val="0"/>
          <w:marTop w:val="200"/>
          <w:marBottom w:val="0"/>
          <w:divBdr>
            <w:top w:val="none" w:sz="0" w:space="0" w:color="auto"/>
            <w:left w:val="none" w:sz="0" w:space="0" w:color="auto"/>
            <w:bottom w:val="none" w:sz="0" w:space="0" w:color="auto"/>
            <w:right w:val="none" w:sz="0" w:space="0" w:color="auto"/>
          </w:divBdr>
        </w:div>
        <w:div w:id="550965076">
          <w:marLeft w:val="2246"/>
          <w:marRight w:val="0"/>
          <w:marTop w:val="200"/>
          <w:marBottom w:val="0"/>
          <w:divBdr>
            <w:top w:val="none" w:sz="0" w:space="0" w:color="auto"/>
            <w:left w:val="none" w:sz="0" w:space="0" w:color="auto"/>
            <w:bottom w:val="none" w:sz="0" w:space="0" w:color="auto"/>
            <w:right w:val="none" w:sz="0" w:space="0" w:color="auto"/>
          </w:divBdr>
        </w:div>
        <w:div w:id="1663776093">
          <w:marLeft w:val="2246"/>
          <w:marRight w:val="0"/>
          <w:marTop w:val="200"/>
          <w:marBottom w:val="0"/>
          <w:divBdr>
            <w:top w:val="none" w:sz="0" w:space="0" w:color="auto"/>
            <w:left w:val="none" w:sz="0" w:space="0" w:color="auto"/>
            <w:bottom w:val="none" w:sz="0" w:space="0" w:color="auto"/>
            <w:right w:val="none" w:sz="0" w:space="0" w:color="auto"/>
          </w:divBdr>
        </w:div>
        <w:div w:id="828716872">
          <w:marLeft w:val="2246"/>
          <w:marRight w:val="0"/>
          <w:marTop w:val="200"/>
          <w:marBottom w:val="0"/>
          <w:divBdr>
            <w:top w:val="none" w:sz="0" w:space="0" w:color="auto"/>
            <w:left w:val="none" w:sz="0" w:space="0" w:color="auto"/>
            <w:bottom w:val="none" w:sz="0" w:space="0" w:color="auto"/>
            <w:right w:val="none" w:sz="0" w:space="0" w:color="auto"/>
          </w:divBdr>
        </w:div>
      </w:divsChild>
    </w:div>
    <w:div w:id="1579435614">
      <w:bodyDiv w:val="1"/>
      <w:marLeft w:val="0"/>
      <w:marRight w:val="0"/>
      <w:marTop w:val="0"/>
      <w:marBottom w:val="0"/>
      <w:divBdr>
        <w:top w:val="none" w:sz="0" w:space="0" w:color="auto"/>
        <w:left w:val="none" w:sz="0" w:space="0" w:color="auto"/>
        <w:bottom w:val="none" w:sz="0" w:space="0" w:color="auto"/>
        <w:right w:val="none" w:sz="0" w:space="0" w:color="auto"/>
      </w:divBdr>
      <w:divsChild>
        <w:div w:id="1580947301">
          <w:marLeft w:val="1080"/>
          <w:marRight w:val="0"/>
          <w:marTop w:val="100"/>
          <w:marBottom w:val="0"/>
          <w:divBdr>
            <w:top w:val="none" w:sz="0" w:space="0" w:color="auto"/>
            <w:left w:val="none" w:sz="0" w:space="0" w:color="auto"/>
            <w:bottom w:val="none" w:sz="0" w:space="0" w:color="auto"/>
            <w:right w:val="none" w:sz="0" w:space="0" w:color="auto"/>
          </w:divBdr>
        </w:div>
      </w:divsChild>
    </w:div>
    <w:div w:id="1580091756">
      <w:bodyDiv w:val="1"/>
      <w:marLeft w:val="0"/>
      <w:marRight w:val="0"/>
      <w:marTop w:val="0"/>
      <w:marBottom w:val="0"/>
      <w:divBdr>
        <w:top w:val="none" w:sz="0" w:space="0" w:color="auto"/>
        <w:left w:val="none" w:sz="0" w:space="0" w:color="auto"/>
        <w:bottom w:val="none" w:sz="0" w:space="0" w:color="auto"/>
        <w:right w:val="none" w:sz="0" w:space="0" w:color="auto"/>
      </w:divBdr>
    </w:div>
    <w:div w:id="1583644528">
      <w:bodyDiv w:val="1"/>
      <w:marLeft w:val="0"/>
      <w:marRight w:val="0"/>
      <w:marTop w:val="0"/>
      <w:marBottom w:val="0"/>
      <w:divBdr>
        <w:top w:val="none" w:sz="0" w:space="0" w:color="auto"/>
        <w:left w:val="none" w:sz="0" w:space="0" w:color="auto"/>
        <w:bottom w:val="none" w:sz="0" w:space="0" w:color="auto"/>
        <w:right w:val="none" w:sz="0" w:space="0" w:color="auto"/>
      </w:divBdr>
    </w:div>
    <w:div w:id="1586109225">
      <w:bodyDiv w:val="1"/>
      <w:marLeft w:val="0"/>
      <w:marRight w:val="0"/>
      <w:marTop w:val="0"/>
      <w:marBottom w:val="0"/>
      <w:divBdr>
        <w:top w:val="none" w:sz="0" w:space="0" w:color="auto"/>
        <w:left w:val="none" w:sz="0" w:space="0" w:color="auto"/>
        <w:bottom w:val="none" w:sz="0" w:space="0" w:color="auto"/>
        <w:right w:val="none" w:sz="0" w:space="0" w:color="auto"/>
      </w:divBdr>
    </w:div>
    <w:div w:id="1587691464">
      <w:bodyDiv w:val="1"/>
      <w:marLeft w:val="0"/>
      <w:marRight w:val="0"/>
      <w:marTop w:val="0"/>
      <w:marBottom w:val="0"/>
      <w:divBdr>
        <w:top w:val="none" w:sz="0" w:space="0" w:color="auto"/>
        <w:left w:val="none" w:sz="0" w:space="0" w:color="auto"/>
        <w:bottom w:val="none" w:sz="0" w:space="0" w:color="auto"/>
        <w:right w:val="none" w:sz="0" w:space="0" w:color="auto"/>
      </w:divBdr>
    </w:div>
    <w:div w:id="1594436197">
      <w:bodyDiv w:val="1"/>
      <w:marLeft w:val="0"/>
      <w:marRight w:val="0"/>
      <w:marTop w:val="0"/>
      <w:marBottom w:val="0"/>
      <w:divBdr>
        <w:top w:val="none" w:sz="0" w:space="0" w:color="auto"/>
        <w:left w:val="none" w:sz="0" w:space="0" w:color="auto"/>
        <w:bottom w:val="none" w:sz="0" w:space="0" w:color="auto"/>
        <w:right w:val="none" w:sz="0" w:space="0" w:color="auto"/>
      </w:divBdr>
    </w:div>
    <w:div w:id="1603492031">
      <w:bodyDiv w:val="1"/>
      <w:marLeft w:val="0"/>
      <w:marRight w:val="0"/>
      <w:marTop w:val="0"/>
      <w:marBottom w:val="0"/>
      <w:divBdr>
        <w:top w:val="none" w:sz="0" w:space="0" w:color="auto"/>
        <w:left w:val="none" w:sz="0" w:space="0" w:color="auto"/>
        <w:bottom w:val="none" w:sz="0" w:space="0" w:color="auto"/>
        <w:right w:val="none" w:sz="0" w:space="0" w:color="auto"/>
      </w:divBdr>
    </w:div>
    <w:div w:id="1607038833">
      <w:bodyDiv w:val="1"/>
      <w:marLeft w:val="0"/>
      <w:marRight w:val="0"/>
      <w:marTop w:val="0"/>
      <w:marBottom w:val="0"/>
      <w:divBdr>
        <w:top w:val="none" w:sz="0" w:space="0" w:color="auto"/>
        <w:left w:val="none" w:sz="0" w:space="0" w:color="auto"/>
        <w:bottom w:val="none" w:sz="0" w:space="0" w:color="auto"/>
        <w:right w:val="none" w:sz="0" w:space="0" w:color="auto"/>
      </w:divBdr>
    </w:div>
    <w:div w:id="1617562332">
      <w:bodyDiv w:val="1"/>
      <w:marLeft w:val="0"/>
      <w:marRight w:val="0"/>
      <w:marTop w:val="0"/>
      <w:marBottom w:val="0"/>
      <w:divBdr>
        <w:top w:val="none" w:sz="0" w:space="0" w:color="auto"/>
        <w:left w:val="none" w:sz="0" w:space="0" w:color="auto"/>
        <w:bottom w:val="none" w:sz="0" w:space="0" w:color="auto"/>
        <w:right w:val="none" w:sz="0" w:space="0" w:color="auto"/>
      </w:divBdr>
    </w:div>
    <w:div w:id="1622688608">
      <w:bodyDiv w:val="1"/>
      <w:marLeft w:val="0"/>
      <w:marRight w:val="0"/>
      <w:marTop w:val="0"/>
      <w:marBottom w:val="0"/>
      <w:divBdr>
        <w:top w:val="none" w:sz="0" w:space="0" w:color="auto"/>
        <w:left w:val="none" w:sz="0" w:space="0" w:color="auto"/>
        <w:bottom w:val="none" w:sz="0" w:space="0" w:color="auto"/>
        <w:right w:val="none" w:sz="0" w:space="0" w:color="auto"/>
      </w:divBdr>
    </w:div>
    <w:div w:id="1624575032">
      <w:bodyDiv w:val="1"/>
      <w:marLeft w:val="0"/>
      <w:marRight w:val="0"/>
      <w:marTop w:val="0"/>
      <w:marBottom w:val="0"/>
      <w:divBdr>
        <w:top w:val="none" w:sz="0" w:space="0" w:color="auto"/>
        <w:left w:val="none" w:sz="0" w:space="0" w:color="auto"/>
        <w:bottom w:val="none" w:sz="0" w:space="0" w:color="auto"/>
        <w:right w:val="none" w:sz="0" w:space="0" w:color="auto"/>
      </w:divBdr>
    </w:div>
    <w:div w:id="1633320537">
      <w:bodyDiv w:val="1"/>
      <w:marLeft w:val="0"/>
      <w:marRight w:val="0"/>
      <w:marTop w:val="0"/>
      <w:marBottom w:val="0"/>
      <w:divBdr>
        <w:top w:val="none" w:sz="0" w:space="0" w:color="auto"/>
        <w:left w:val="none" w:sz="0" w:space="0" w:color="auto"/>
        <w:bottom w:val="none" w:sz="0" w:space="0" w:color="auto"/>
        <w:right w:val="none" w:sz="0" w:space="0" w:color="auto"/>
      </w:divBdr>
    </w:div>
    <w:div w:id="1651666064">
      <w:bodyDiv w:val="1"/>
      <w:marLeft w:val="0"/>
      <w:marRight w:val="0"/>
      <w:marTop w:val="0"/>
      <w:marBottom w:val="0"/>
      <w:divBdr>
        <w:top w:val="none" w:sz="0" w:space="0" w:color="auto"/>
        <w:left w:val="none" w:sz="0" w:space="0" w:color="auto"/>
        <w:bottom w:val="none" w:sz="0" w:space="0" w:color="auto"/>
        <w:right w:val="none" w:sz="0" w:space="0" w:color="auto"/>
      </w:divBdr>
    </w:div>
    <w:div w:id="1663654335">
      <w:bodyDiv w:val="1"/>
      <w:marLeft w:val="0"/>
      <w:marRight w:val="0"/>
      <w:marTop w:val="0"/>
      <w:marBottom w:val="0"/>
      <w:divBdr>
        <w:top w:val="none" w:sz="0" w:space="0" w:color="auto"/>
        <w:left w:val="none" w:sz="0" w:space="0" w:color="auto"/>
        <w:bottom w:val="none" w:sz="0" w:space="0" w:color="auto"/>
        <w:right w:val="none" w:sz="0" w:space="0" w:color="auto"/>
      </w:divBdr>
    </w:div>
    <w:div w:id="1684160234">
      <w:bodyDiv w:val="1"/>
      <w:marLeft w:val="0"/>
      <w:marRight w:val="0"/>
      <w:marTop w:val="0"/>
      <w:marBottom w:val="0"/>
      <w:divBdr>
        <w:top w:val="none" w:sz="0" w:space="0" w:color="auto"/>
        <w:left w:val="none" w:sz="0" w:space="0" w:color="auto"/>
        <w:bottom w:val="none" w:sz="0" w:space="0" w:color="auto"/>
        <w:right w:val="none" w:sz="0" w:space="0" w:color="auto"/>
      </w:divBdr>
      <w:divsChild>
        <w:div w:id="604192028">
          <w:marLeft w:val="547"/>
          <w:marRight w:val="0"/>
          <w:marTop w:val="96"/>
          <w:marBottom w:val="0"/>
          <w:divBdr>
            <w:top w:val="none" w:sz="0" w:space="0" w:color="auto"/>
            <w:left w:val="none" w:sz="0" w:space="0" w:color="auto"/>
            <w:bottom w:val="none" w:sz="0" w:space="0" w:color="auto"/>
            <w:right w:val="none" w:sz="0" w:space="0" w:color="auto"/>
          </w:divBdr>
        </w:div>
        <w:div w:id="268854969">
          <w:marLeft w:val="547"/>
          <w:marRight w:val="0"/>
          <w:marTop w:val="96"/>
          <w:marBottom w:val="0"/>
          <w:divBdr>
            <w:top w:val="none" w:sz="0" w:space="0" w:color="auto"/>
            <w:left w:val="none" w:sz="0" w:space="0" w:color="auto"/>
            <w:bottom w:val="none" w:sz="0" w:space="0" w:color="auto"/>
            <w:right w:val="none" w:sz="0" w:space="0" w:color="auto"/>
          </w:divBdr>
        </w:div>
      </w:divsChild>
    </w:div>
    <w:div w:id="1686513465">
      <w:bodyDiv w:val="1"/>
      <w:marLeft w:val="0"/>
      <w:marRight w:val="0"/>
      <w:marTop w:val="0"/>
      <w:marBottom w:val="0"/>
      <w:divBdr>
        <w:top w:val="none" w:sz="0" w:space="0" w:color="auto"/>
        <w:left w:val="none" w:sz="0" w:space="0" w:color="auto"/>
        <w:bottom w:val="none" w:sz="0" w:space="0" w:color="auto"/>
        <w:right w:val="none" w:sz="0" w:space="0" w:color="auto"/>
      </w:divBdr>
    </w:div>
    <w:div w:id="1691951082">
      <w:bodyDiv w:val="1"/>
      <w:marLeft w:val="0"/>
      <w:marRight w:val="0"/>
      <w:marTop w:val="0"/>
      <w:marBottom w:val="0"/>
      <w:divBdr>
        <w:top w:val="none" w:sz="0" w:space="0" w:color="auto"/>
        <w:left w:val="none" w:sz="0" w:space="0" w:color="auto"/>
        <w:bottom w:val="none" w:sz="0" w:space="0" w:color="auto"/>
        <w:right w:val="none" w:sz="0" w:space="0" w:color="auto"/>
      </w:divBdr>
    </w:div>
    <w:div w:id="1701398064">
      <w:bodyDiv w:val="1"/>
      <w:marLeft w:val="0"/>
      <w:marRight w:val="0"/>
      <w:marTop w:val="0"/>
      <w:marBottom w:val="0"/>
      <w:divBdr>
        <w:top w:val="none" w:sz="0" w:space="0" w:color="auto"/>
        <w:left w:val="none" w:sz="0" w:space="0" w:color="auto"/>
        <w:bottom w:val="none" w:sz="0" w:space="0" w:color="auto"/>
        <w:right w:val="none" w:sz="0" w:space="0" w:color="auto"/>
      </w:divBdr>
    </w:div>
    <w:div w:id="1703625707">
      <w:bodyDiv w:val="1"/>
      <w:marLeft w:val="0"/>
      <w:marRight w:val="0"/>
      <w:marTop w:val="0"/>
      <w:marBottom w:val="0"/>
      <w:divBdr>
        <w:top w:val="none" w:sz="0" w:space="0" w:color="auto"/>
        <w:left w:val="none" w:sz="0" w:space="0" w:color="auto"/>
        <w:bottom w:val="none" w:sz="0" w:space="0" w:color="auto"/>
        <w:right w:val="none" w:sz="0" w:space="0" w:color="auto"/>
      </w:divBdr>
    </w:div>
    <w:div w:id="1705404217">
      <w:bodyDiv w:val="1"/>
      <w:marLeft w:val="0"/>
      <w:marRight w:val="0"/>
      <w:marTop w:val="0"/>
      <w:marBottom w:val="0"/>
      <w:divBdr>
        <w:top w:val="none" w:sz="0" w:space="0" w:color="auto"/>
        <w:left w:val="none" w:sz="0" w:space="0" w:color="auto"/>
        <w:bottom w:val="none" w:sz="0" w:space="0" w:color="auto"/>
        <w:right w:val="none" w:sz="0" w:space="0" w:color="auto"/>
      </w:divBdr>
    </w:div>
    <w:div w:id="1717386358">
      <w:bodyDiv w:val="1"/>
      <w:marLeft w:val="0"/>
      <w:marRight w:val="0"/>
      <w:marTop w:val="0"/>
      <w:marBottom w:val="0"/>
      <w:divBdr>
        <w:top w:val="none" w:sz="0" w:space="0" w:color="auto"/>
        <w:left w:val="none" w:sz="0" w:space="0" w:color="auto"/>
        <w:bottom w:val="none" w:sz="0" w:space="0" w:color="auto"/>
        <w:right w:val="none" w:sz="0" w:space="0" w:color="auto"/>
      </w:divBdr>
    </w:div>
    <w:div w:id="1721981092">
      <w:bodyDiv w:val="1"/>
      <w:marLeft w:val="0"/>
      <w:marRight w:val="0"/>
      <w:marTop w:val="0"/>
      <w:marBottom w:val="0"/>
      <w:divBdr>
        <w:top w:val="none" w:sz="0" w:space="0" w:color="auto"/>
        <w:left w:val="none" w:sz="0" w:space="0" w:color="auto"/>
        <w:bottom w:val="none" w:sz="0" w:space="0" w:color="auto"/>
        <w:right w:val="none" w:sz="0" w:space="0" w:color="auto"/>
      </w:divBdr>
    </w:div>
    <w:div w:id="1728726994">
      <w:bodyDiv w:val="1"/>
      <w:marLeft w:val="0"/>
      <w:marRight w:val="0"/>
      <w:marTop w:val="0"/>
      <w:marBottom w:val="0"/>
      <w:divBdr>
        <w:top w:val="none" w:sz="0" w:space="0" w:color="auto"/>
        <w:left w:val="none" w:sz="0" w:space="0" w:color="auto"/>
        <w:bottom w:val="none" w:sz="0" w:space="0" w:color="auto"/>
        <w:right w:val="none" w:sz="0" w:space="0" w:color="auto"/>
      </w:divBdr>
    </w:div>
    <w:div w:id="1738819403">
      <w:bodyDiv w:val="1"/>
      <w:marLeft w:val="0"/>
      <w:marRight w:val="0"/>
      <w:marTop w:val="0"/>
      <w:marBottom w:val="0"/>
      <w:divBdr>
        <w:top w:val="none" w:sz="0" w:space="0" w:color="auto"/>
        <w:left w:val="none" w:sz="0" w:space="0" w:color="auto"/>
        <w:bottom w:val="none" w:sz="0" w:space="0" w:color="auto"/>
        <w:right w:val="none" w:sz="0" w:space="0" w:color="auto"/>
      </w:divBdr>
    </w:div>
    <w:div w:id="1744838449">
      <w:bodyDiv w:val="1"/>
      <w:marLeft w:val="0"/>
      <w:marRight w:val="0"/>
      <w:marTop w:val="0"/>
      <w:marBottom w:val="0"/>
      <w:divBdr>
        <w:top w:val="none" w:sz="0" w:space="0" w:color="auto"/>
        <w:left w:val="none" w:sz="0" w:space="0" w:color="auto"/>
        <w:bottom w:val="none" w:sz="0" w:space="0" w:color="auto"/>
        <w:right w:val="none" w:sz="0" w:space="0" w:color="auto"/>
      </w:divBdr>
    </w:div>
    <w:div w:id="1760831508">
      <w:bodyDiv w:val="1"/>
      <w:marLeft w:val="0"/>
      <w:marRight w:val="0"/>
      <w:marTop w:val="0"/>
      <w:marBottom w:val="0"/>
      <w:divBdr>
        <w:top w:val="none" w:sz="0" w:space="0" w:color="auto"/>
        <w:left w:val="none" w:sz="0" w:space="0" w:color="auto"/>
        <w:bottom w:val="none" w:sz="0" w:space="0" w:color="auto"/>
        <w:right w:val="none" w:sz="0" w:space="0" w:color="auto"/>
      </w:divBdr>
    </w:div>
    <w:div w:id="1762948277">
      <w:bodyDiv w:val="1"/>
      <w:marLeft w:val="0"/>
      <w:marRight w:val="0"/>
      <w:marTop w:val="0"/>
      <w:marBottom w:val="0"/>
      <w:divBdr>
        <w:top w:val="none" w:sz="0" w:space="0" w:color="auto"/>
        <w:left w:val="none" w:sz="0" w:space="0" w:color="auto"/>
        <w:bottom w:val="none" w:sz="0" w:space="0" w:color="auto"/>
        <w:right w:val="none" w:sz="0" w:space="0" w:color="auto"/>
      </w:divBdr>
    </w:div>
    <w:div w:id="1775980850">
      <w:bodyDiv w:val="1"/>
      <w:marLeft w:val="0"/>
      <w:marRight w:val="0"/>
      <w:marTop w:val="0"/>
      <w:marBottom w:val="0"/>
      <w:divBdr>
        <w:top w:val="none" w:sz="0" w:space="0" w:color="auto"/>
        <w:left w:val="none" w:sz="0" w:space="0" w:color="auto"/>
        <w:bottom w:val="none" w:sz="0" w:space="0" w:color="auto"/>
        <w:right w:val="none" w:sz="0" w:space="0" w:color="auto"/>
      </w:divBdr>
    </w:div>
    <w:div w:id="1779521765">
      <w:bodyDiv w:val="1"/>
      <w:marLeft w:val="0"/>
      <w:marRight w:val="0"/>
      <w:marTop w:val="0"/>
      <w:marBottom w:val="0"/>
      <w:divBdr>
        <w:top w:val="none" w:sz="0" w:space="0" w:color="auto"/>
        <w:left w:val="none" w:sz="0" w:space="0" w:color="auto"/>
        <w:bottom w:val="none" w:sz="0" w:space="0" w:color="auto"/>
        <w:right w:val="none" w:sz="0" w:space="0" w:color="auto"/>
      </w:divBdr>
    </w:div>
    <w:div w:id="1790469664">
      <w:bodyDiv w:val="1"/>
      <w:marLeft w:val="0"/>
      <w:marRight w:val="0"/>
      <w:marTop w:val="0"/>
      <w:marBottom w:val="0"/>
      <w:divBdr>
        <w:top w:val="none" w:sz="0" w:space="0" w:color="auto"/>
        <w:left w:val="none" w:sz="0" w:space="0" w:color="auto"/>
        <w:bottom w:val="none" w:sz="0" w:space="0" w:color="auto"/>
        <w:right w:val="none" w:sz="0" w:space="0" w:color="auto"/>
      </w:divBdr>
    </w:div>
    <w:div w:id="1791319124">
      <w:bodyDiv w:val="1"/>
      <w:marLeft w:val="0"/>
      <w:marRight w:val="0"/>
      <w:marTop w:val="0"/>
      <w:marBottom w:val="0"/>
      <w:divBdr>
        <w:top w:val="none" w:sz="0" w:space="0" w:color="auto"/>
        <w:left w:val="none" w:sz="0" w:space="0" w:color="auto"/>
        <w:bottom w:val="none" w:sz="0" w:space="0" w:color="auto"/>
        <w:right w:val="none" w:sz="0" w:space="0" w:color="auto"/>
      </w:divBdr>
    </w:div>
    <w:div w:id="1823934928">
      <w:bodyDiv w:val="1"/>
      <w:marLeft w:val="0"/>
      <w:marRight w:val="0"/>
      <w:marTop w:val="0"/>
      <w:marBottom w:val="0"/>
      <w:divBdr>
        <w:top w:val="none" w:sz="0" w:space="0" w:color="auto"/>
        <w:left w:val="none" w:sz="0" w:space="0" w:color="auto"/>
        <w:bottom w:val="none" w:sz="0" w:space="0" w:color="auto"/>
        <w:right w:val="none" w:sz="0" w:space="0" w:color="auto"/>
      </w:divBdr>
    </w:div>
    <w:div w:id="1823964000">
      <w:bodyDiv w:val="1"/>
      <w:marLeft w:val="0"/>
      <w:marRight w:val="0"/>
      <w:marTop w:val="0"/>
      <w:marBottom w:val="0"/>
      <w:divBdr>
        <w:top w:val="none" w:sz="0" w:space="0" w:color="auto"/>
        <w:left w:val="none" w:sz="0" w:space="0" w:color="auto"/>
        <w:bottom w:val="none" w:sz="0" w:space="0" w:color="auto"/>
        <w:right w:val="none" w:sz="0" w:space="0" w:color="auto"/>
      </w:divBdr>
    </w:div>
    <w:div w:id="1834686878">
      <w:bodyDiv w:val="1"/>
      <w:marLeft w:val="0"/>
      <w:marRight w:val="0"/>
      <w:marTop w:val="0"/>
      <w:marBottom w:val="0"/>
      <w:divBdr>
        <w:top w:val="none" w:sz="0" w:space="0" w:color="auto"/>
        <w:left w:val="none" w:sz="0" w:space="0" w:color="auto"/>
        <w:bottom w:val="none" w:sz="0" w:space="0" w:color="auto"/>
        <w:right w:val="none" w:sz="0" w:space="0" w:color="auto"/>
      </w:divBdr>
    </w:div>
    <w:div w:id="1843662179">
      <w:bodyDiv w:val="1"/>
      <w:marLeft w:val="0"/>
      <w:marRight w:val="0"/>
      <w:marTop w:val="0"/>
      <w:marBottom w:val="0"/>
      <w:divBdr>
        <w:top w:val="none" w:sz="0" w:space="0" w:color="auto"/>
        <w:left w:val="none" w:sz="0" w:space="0" w:color="auto"/>
        <w:bottom w:val="none" w:sz="0" w:space="0" w:color="auto"/>
        <w:right w:val="none" w:sz="0" w:space="0" w:color="auto"/>
      </w:divBdr>
    </w:div>
    <w:div w:id="1863861650">
      <w:bodyDiv w:val="1"/>
      <w:marLeft w:val="0"/>
      <w:marRight w:val="0"/>
      <w:marTop w:val="0"/>
      <w:marBottom w:val="0"/>
      <w:divBdr>
        <w:top w:val="none" w:sz="0" w:space="0" w:color="auto"/>
        <w:left w:val="none" w:sz="0" w:space="0" w:color="auto"/>
        <w:bottom w:val="none" w:sz="0" w:space="0" w:color="auto"/>
        <w:right w:val="none" w:sz="0" w:space="0" w:color="auto"/>
      </w:divBdr>
    </w:div>
    <w:div w:id="1868329591">
      <w:bodyDiv w:val="1"/>
      <w:marLeft w:val="0"/>
      <w:marRight w:val="0"/>
      <w:marTop w:val="0"/>
      <w:marBottom w:val="0"/>
      <w:divBdr>
        <w:top w:val="none" w:sz="0" w:space="0" w:color="auto"/>
        <w:left w:val="none" w:sz="0" w:space="0" w:color="auto"/>
        <w:bottom w:val="none" w:sz="0" w:space="0" w:color="auto"/>
        <w:right w:val="none" w:sz="0" w:space="0" w:color="auto"/>
      </w:divBdr>
    </w:div>
    <w:div w:id="1873878014">
      <w:bodyDiv w:val="1"/>
      <w:marLeft w:val="0"/>
      <w:marRight w:val="0"/>
      <w:marTop w:val="0"/>
      <w:marBottom w:val="0"/>
      <w:divBdr>
        <w:top w:val="none" w:sz="0" w:space="0" w:color="auto"/>
        <w:left w:val="none" w:sz="0" w:space="0" w:color="auto"/>
        <w:bottom w:val="none" w:sz="0" w:space="0" w:color="auto"/>
        <w:right w:val="none" w:sz="0" w:space="0" w:color="auto"/>
      </w:divBdr>
    </w:div>
    <w:div w:id="1880437135">
      <w:bodyDiv w:val="1"/>
      <w:marLeft w:val="0"/>
      <w:marRight w:val="0"/>
      <w:marTop w:val="0"/>
      <w:marBottom w:val="0"/>
      <w:divBdr>
        <w:top w:val="none" w:sz="0" w:space="0" w:color="auto"/>
        <w:left w:val="none" w:sz="0" w:space="0" w:color="auto"/>
        <w:bottom w:val="none" w:sz="0" w:space="0" w:color="auto"/>
        <w:right w:val="none" w:sz="0" w:space="0" w:color="auto"/>
      </w:divBdr>
    </w:div>
    <w:div w:id="1880699208">
      <w:bodyDiv w:val="1"/>
      <w:marLeft w:val="0"/>
      <w:marRight w:val="0"/>
      <w:marTop w:val="0"/>
      <w:marBottom w:val="0"/>
      <w:divBdr>
        <w:top w:val="none" w:sz="0" w:space="0" w:color="auto"/>
        <w:left w:val="none" w:sz="0" w:space="0" w:color="auto"/>
        <w:bottom w:val="none" w:sz="0" w:space="0" w:color="auto"/>
        <w:right w:val="none" w:sz="0" w:space="0" w:color="auto"/>
      </w:divBdr>
    </w:div>
    <w:div w:id="1927224019">
      <w:bodyDiv w:val="1"/>
      <w:marLeft w:val="0"/>
      <w:marRight w:val="0"/>
      <w:marTop w:val="0"/>
      <w:marBottom w:val="0"/>
      <w:divBdr>
        <w:top w:val="none" w:sz="0" w:space="0" w:color="auto"/>
        <w:left w:val="none" w:sz="0" w:space="0" w:color="auto"/>
        <w:bottom w:val="none" w:sz="0" w:space="0" w:color="auto"/>
        <w:right w:val="none" w:sz="0" w:space="0" w:color="auto"/>
      </w:divBdr>
      <w:divsChild>
        <w:div w:id="974913752">
          <w:marLeft w:val="547"/>
          <w:marRight w:val="0"/>
          <w:marTop w:val="200"/>
          <w:marBottom w:val="0"/>
          <w:divBdr>
            <w:top w:val="none" w:sz="0" w:space="0" w:color="auto"/>
            <w:left w:val="none" w:sz="0" w:space="0" w:color="auto"/>
            <w:bottom w:val="none" w:sz="0" w:space="0" w:color="auto"/>
            <w:right w:val="none" w:sz="0" w:space="0" w:color="auto"/>
          </w:divBdr>
        </w:div>
        <w:div w:id="1590574849">
          <w:marLeft w:val="1166"/>
          <w:marRight w:val="0"/>
          <w:marTop w:val="200"/>
          <w:marBottom w:val="0"/>
          <w:divBdr>
            <w:top w:val="none" w:sz="0" w:space="0" w:color="auto"/>
            <w:left w:val="none" w:sz="0" w:space="0" w:color="auto"/>
            <w:bottom w:val="none" w:sz="0" w:space="0" w:color="auto"/>
            <w:right w:val="none" w:sz="0" w:space="0" w:color="auto"/>
          </w:divBdr>
        </w:div>
        <w:div w:id="602491275">
          <w:marLeft w:val="547"/>
          <w:marRight w:val="0"/>
          <w:marTop w:val="200"/>
          <w:marBottom w:val="0"/>
          <w:divBdr>
            <w:top w:val="none" w:sz="0" w:space="0" w:color="auto"/>
            <w:left w:val="none" w:sz="0" w:space="0" w:color="auto"/>
            <w:bottom w:val="none" w:sz="0" w:space="0" w:color="auto"/>
            <w:right w:val="none" w:sz="0" w:space="0" w:color="auto"/>
          </w:divBdr>
        </w:div>
        <w:div w:id="1273704983">
          <w:marLeft w:val="1166"/>
          <w:marRight w:val="0"/>
          <w:marTop w:val="200"/>
          <w:marBottom w:val="0"/>
          <w:divBdr>
            <w:top w:val="none" w:sz="0" w:space="0" w:color="auto"/>
            <w:left w:val="none" w:sz="0" w:space="0" w:color="auto"/>
            <w:bottom w:val="none" w:sz="0" w:space="0" w:color="auto"/>
            <w:right w:val="none" w:sz="0" w:space="0" w:color="auto"/>
          </w:divBdr>
        </w:div>
        <w:div w:id="919868424">
          <w:marLeft w:val="1166"/>
          <w:marRight w:val="0"/>
          <w:marTop w:val="200"/>
          <w:marBottom w:val="0"/>
          <w:divBdr>
            <w:top w:val="none" w:sz="0" w:space="0" w:color="auto"/>
            <w:left w:val="none" w:sz="0" w:space="0" w:color="auto"/>
            <w:bottom w:val="none" w:sz="0" w:space="0" w:color="auto"/>
            <w:right w:val="none" w:sz="0" w:space="0" w:color="auto"/>
          </w:divBdr>
        </w:div>
      </w:divsChild>
    </w:div>
    <w:div w:id="1928612173">
      <w:bodyDiv w:val="1"/>
      <w:marLeft w:val="0"/>
      <w:marRight w:val="0"/>
      <w:marTop w:val="0"/>
      <w:marBottom w:val="0"/>
      <w:divBdr>
        <w:top w:val="none" w:sz="0" w:space="0" w:color="auto"/>
        <w:left w:val="none" w:sz="0" w:space="0" w:color="auto"/>
        <w:bottom w:val="none" w:sz="0" w:space="0" w:color="auto"/>
        <w:right w:val="none" w:sz="0" w:space="0" w:color="auto"/>
      </w:divBdr>
      <w:divsChild>
        <w:div w:id="141696405">
          <w:marLeft w:val="979"/>
          <w:marRight w:val="0"/>
          <w:marTop w:val="840"/>
          <w:marBottom w:val="0"/>
          <w:divBdr>
            <w:top w:val="none" w:sz="0" w:space="0" w:color="auto"/>
            <w:left w:val="none" w:sz="0" w:space="0" w:color="auto"/>
            <w:bottom w:val="none" w:sz="0" w:space="0" w:color="auto"/>
            <w:right w:val="none" w:sz="0" w:space="0" w:color="auto"/>
          </w:divBdr>
        </w:div>
        <w:div w:id="158472633">
          <w:marLeft w:val="979"/>
          <w:marRight w:val="0"/>
          <w:marTop w:val="840"/>
          <w:marBottom w:val="0"/>
          <w:divBdr>
            <w:top w:val="none" w:sz="0" w:space="0" w:color="auto"/>
            <w:left w:val="none" w:sz="0" w:space="0" w:color="auto"/>
            <w:bottom w:val="none" w:sz="0" w:space="0" w:color="auto"/>
            <w:right w:val="none" w:sz="0" w:space="0" w:color="auto"/>
          </w:divBdr>
        </w:div>
        <w:div w:id="378358704">
          <w:marLeft w:val="979"/>
          <w:marRight w:val="0"/>
          <w:marTop w:val="840"/>
          <w:marBottom w:val="0"/>
          <w:divBdr>
            <w:top w:val="none" w:sz="0" w:space="0" w:color="auto"/>
            <w:left w:val="none" w:sz="0" w:space="0" w:color="auto"/>
            <w:bottom w:val="none" w:sz="0" w:space="0" w:color="auto"/>
            <w:right w:val="none" w:sz="0" w:space="0" w:color="auto"/>
          </w:divBdr>
        </w:div>
        <w:div w:id="700939866">
          <w:marLeft w:val="979"/>
          <w:marRight w:val="0"/>
          <w:marTop w:val="840"/>
          <w:marBottom w:val="0"/>
          <w:divBdr>
            <w:top w:val="none" w:sz="0" w:space="0" w:color="auto"/>
            <w:left w:val="none" w:sz="0" w:space="0" w:color="auto"/>
            <w:bottom w:val="none" w:sz="0" w:space="0" w:color="auto"/>
            <w:right w:val="none" w:sz="0" w:space="0" w:color="auto"/>
          </w:divBdr>
        </w:div>
        <w:div w:id="735399662">
          <w:marLeft w:val="979"/>
          <w:marRight w:val="0"/>
          <w:marTop w:val="840"/>
          <w:marBottom w:val="0"/>
          <w:divBdr>
            <w:top w:val="none" w:sz="0" w:space="0" w:color="auto"/>
            <w:left w:val="none" w:sz="0" w:space="0" w:color="auto"/>
            <w:bottom w:val="none" w:sz="0" w:space="0" w:color="auto"/>
            <w:right w:val="none" w:sz="0" w:space="0" w:color="auto"/>
          </w:divBdr>
        </w:div>
        <w:div w:id="1302926658">
          <w:marLeft w:val="979"/>
          <w:marRight w:val="0"/>
          <w:marTop w:val="840"/>
          <w:marBottom w:val="0"/>
          <w:divBdr>
            <w:top w:val="none" w:sz="0" w:space="0" w:color="auto"/>
            <w:left w:val="none" w:sz="0" w:space="0" w:color="auto"/>
            <w:bottom w:val="none" w:sz="0" w:space="0" w:color="auto"/>
            <w:right w:val="none" w:sz="0" w:space="0" w:color="auto"/>
          </w:divBdr>
        </w:div>
        <w:div w:id="1696426014">
          <w:marLeft w:val="979"/>
          <w:marRight w:val="0"/>
          <w:marTop w:val="840"/>
          <w:marBottom w:val="0"/>
          <w:divBdr>
            <w:top w:val="none" w:sz="0" w:space="0" w:color="auto"/>
            <w:left w:val="none" w:sz="0" w:space="0" w:color="auto"/>
            <w:bottom w:val="none" w:sz="0" w:space="0" w:color="auto"/>
            <w:right w:val="none" w:sz="0" w:space="0" w:color="auto"/>
          </w:divBdr>
        </w:div>
      </w:divsChild>
    </w:div>
    <w:div w:id="1937470484">
      <w:bodyDiv w:val="1"/>
      <w:marLeft w:val="0"/>
      <w:marRight w:val="0"/>
      <w:marTop w:val="0"/>
      <w:marBottom w:val="0"/>
      <w:divBdr>
        <w:top w:val="none" w:sz="0" w:space="0" w:color="auto"/>
        <w:left w:val="none" w:sz="0" w:space="0" w:color="auto"/>
        <w:bottom w:val="none" w:sz="0" w:space="0" w:color="auto"/>
        <w:right w:val="none" w:sz="0" w:space="0" w:color="auto"/>
      </w:divBdr>
    </w:div>
    <w:div w:id="1948155577">
      <w:bodyDiv w:val="1"/>
      <w:marLeft w:val="0"/>
      <w:marRight w:val="0"/>
      <w:marTop w:val="0"/>
      <w:marBottom w:val="0"/>
      <w:divBdr>
        <w:top w:val="none" w:sz="0" w:space="0" w:color="auto"/>
        <w:left w:val="none" w:sz="0" w:space="0" w:color="auto"/>
        <w:bottom w:val="none" w:sz="0" w:space="0" w:color="auto"/>
        <w:right w:val="none" w:sz="0" w:space="0" w:color="auto"/>
      </w:divBdr>
    </w:div>
    <w:div w:id="1957984433">
      <w:bodyDiv w:val="1"/>
      <w:marLeft w:val="0"/>
      <w:marRight w:val="0"/>
      <w:marTop w:val="0"/>
      <w:marBottom w:val="0"/>
      <w:divBdr>
        <w:top w:val="none" w:sz="0" w:space="0" w:color="auto"/>
        <w:left w:val="none" w:sz="0" w:space="0" w:color="auto"/>
        <w:bottom w:val="none" w:sz="0" w:space="0" w:color="auto"/>
        <w:right w:val="none" w:sz="0" w:space="0" w:color="auto"/>
      </w:divBdr>
    </w:div>
    <w:div w:id="1969776460">
      <w:bodyDiv w:val="1"/>
      <w:marLeft w:val="0"/>
      <w:marRight w:val="0"/>
      <w:marTop w:val="0"/>
      <w:marBottom w:val="0"/>
      <w:divBdr>
        <w:top w:val="none" w:sz="0" w:space="0" w:color="auto"/>
        <w:left w:val="none" w:sz="0" w:space="0" w:color="auto"/>
        <w:bottom w:val="none" w:sz="0" w:space="0" w:color="auto"/>
        <w:right w:val="none" w:sz="0" w:space="0" w:color="auto"/>
      </w:divBdr>
    </w:div>
    <w:div w:id="1969779075">
      <w:bodyDiv w:val="1"/>
      <w:marLeft w:val="0"/>
      <w:marRight w:val="0"/>
      <w:marTop w:val="0"/>
      <w:marBottom w:val="0"/>
      <w:divBdr>
        <w:top w:val="none" w:sz="0" w:space="0" w:color="auto"/>
        <w:left w:val="none" w:sz="0" w:space="0" w:color="auto"/>
        <w:bottom w:val="none" w:sz="0" w:space="0" w:color="auto"/>
        <w:right w:val="none" w:sz="0" w:space="0" w:color="auto"/>
      </w:divBdr>
    </w:div>
    <w:div w:id="2027628871">
      <w:bodyDiv w:val="1"/>
      <w:marLeft w:val="0"/>
      <w:marRight w:val="0"/>
      <w:marTop w:val="0"/>
      <w:marBottom w:val="0"/>
      <w:divBdr>
        <w:top w:val="none" w:sz="0" w:space="0" w:color="auto"/>
        <w:left w:val="none" w:sz="0" w:space="0" w:color="auto"/>
        <w:bottom w:val="none" w:sz="0" w:space="0" w:color="auto"/>
        <w:right w:val="none" w:sz="0" w:space="0" w:color="auto"/>
      </w:divBdr>
    </w:div>
    <w:div w:id="2046715861">
      <w:bodyDiv w:val="1"/>
      <w:marLeft w:val="0"/>
      <w:marRight w:val="0"/>
      <w:marTop w:val="0"/>
      <w:marBottom w:val="0"/>
      <w:divBdr>
        <w:top w:val="none" w:sz="0" w:space="0" w:color="auto"/>
        <w:left w:val="none" w:sz="0" w:space="0" w:color="auto"/>
        <w:bottom w:val="none" w:sz="0" w:space="0" w:color="auto"/>
        <w:right w:val="none" w:sz="0" w:space="0" w:color="auto"/>
      </w:divBdr>
    </w:div>
    <w:div w:id="2058891729">
      <w:bodyDiv w:val="1"/>
      <w:marLeft w:val="0"/>
      <w:marRight w:val="0"/>
      <w:marTop w:val="0"/>
      <w:marBottom w:val="0"/>
      <w:divBdr>
        <w:top w:val="none" w:sz="0" w:space="0" w:color="auto"/>
        <w:left w:val="none" w:sz="0" w:space="0" w:color="auto"/>
        <w:bottom w:val="none" w:sz="0" w:space="0" w:color="auto"/>
        <w:right w:val="none" w:sz="0" w:space="0" w:color="auto"/>
      </w:divBdr>
      <w:divsChild>
        <w:div w:id="1301181288">
          <w:marLeft w:val="0"/>
          <w:marRight w:val="0"/>
          <w:marTop w:val="0"/>
          <w:marBottom w:val="0"/>
          <w:divBdr>
            <w:top w:val="none" w:sz="0" w:space="0" w:color="auto"/>
            <w:left w:val="none" w:sz="0" w:space="0" w:color="auto"/>
            <w:bottom w:val="none" w:sz="0" w:space="0" w:color="auto"/>
            <w:right w:val="none" w:sz="0" w:space="0" w:color="auto"/>
          </w:divBdr>
        </w:div>
      </w:divsChild>
    </w:div>
    <w:div w:id="2076010459">
      <w:bodyDiv w:val="1"/>
      <w:marLeft w:val="0"/>
      <w:marRight w:val="0"/>
      <w:marTop w:val="0"/>
      <w:marBottom w:val="0"/>
      <w:divBdr>
        <w:top w:val="none" w:sz="0" w:space="0" w:color="auto"/>
        <w:left w:val="none" w:sz="0" w:space="0" w:color="auto"/>
        <w:bottom w:val="none" w:sz="0" w:space="0" w:color="auto"/>
        <w:right w:val="none" w:sz="0" w:space="0" w:color="auto"/>
      </w:divBdr>
    </w:div>
    <w:div w:id="2080127057">
      <w:bodyDiv w:val="1"/>
      <w:marLeft w:val="0"/>
      <w:marRight w:val="0"/>
      <w:marTop w:val="0"/>
      <w:marBottom w:val="0"/>
      <w:divBdr>
        <w:top w:val="none" w:sz="0" w:space="0" w:color="auto"/>
        <w:left w:val="none" w:sz="0" w:space="0" w:color="auto"/>
        <w:bottom w:val="none" w:sz="0" w:space="0" w:color="auto"/>
        <w:right w:val="none" w:sz="0" w:space="0" w:color="auto"/>
      </w:divBdr>
    </w:div>
    <w:div w:id="2086143855">
      <w:bodyDiv w:val="1"/>
      <w:marLeft w:val="0"/>
      <w:marRight w:val="0"/>
      <w:marTop w:val="0"/>
      <w:marBottom w:val="0"/>
      <w:divBdr>
        <w:top w:val="none" w:sz="0" w:space="0" w:color="auto"/>
        <w:left w:val="none" w:sz="0" w:space="0" w:color="auto"/>
        <w:bottom w:val="none" w:sz="0" w:space="0" w:color="auto"/>
        <w:right w:val="none" w:sz="0" w:space="0" w:color="auto"/>
      </w:divBdr>
    </w:div>
    <w:div w:id="2089880012">
      <w:bodyDiv w:val="1"/>
      <w:marLeft w:val="0"/>
      <w:marRight w:val="0"/>
      <w:marTop w:val="0"/>
      <w:marBottom w:val="0"/>
      <w:divBdr>
        <w:top w:val="none" w:sz="0" w:space="0" w:color="auto"/>
        <w:left w:val="none" w:sz="0" w:space="0" w:color="auto"/>
        <w:bottom w:val="none" w:sz="0" w:space="0" w:color="auto"/>
        <w:right w:val="none" w:sz="0" w:space="0" w:color="auto"/>
      </w:divBdr>
    </w:div>
    <w:div w:id="2098288850">
      <w:bodyDiv w:val="1"/>
      <w:marLeft w:val="0"/>
      <w:marRight w:val="0"/>
      <w:marTop w:val="0"/>
      <w:marBottom w:val="0"/>
      <w:divBdr>
        <w:top w:val="none" w:sz="0" w:space="0" w:color="auto"/>
        <w:left w:val="none" w:sz="0" w:space="0" w:color="auto"/>
        <w:bottom w:val="none" w:sz="0" w:space="0" w:color="auto"/>
        <w:right w:val="none" w:sz="0" w:space="0" w:color="auto"/>
      </w:divBdr>
    </w:div>
    <w:div w:id="2099054816">
      <w:bodyDiv w:val="1"/>
      <w:marLeft w:val="0"/>
      <w:marRight w:val="0"/>
      <w:marTop w:val="0"/>
      <w:marBottom w:val="0"/>
      <w:divBdr>
        <w:top w:val="none" w:sz="0" w:space="0" w:color="auto"/>
        <w:left w:val="none" w:sz="0" w:space="0" w:color="auto"/>
        <w:bottom w:val="none" w:sz="0" w:space="0" w:color="auto"/>
        <w:right w:val="none" w:sz="0" w:space="0" w:color="auto"/>
      </w:divBdr>
    </w:div>
    <w:div w:id="211806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mailto:LZweig@sgws.com" TargetMode="External"/><Relationship Id="rId26" Type="http://schemas.openxmlformats.org/officeDocument/2006/relationships/image" Target="media/image2.png"/><Relationship Id="rId39" Type="http://schemas.openxmlformats.org/officeDocument/2006/relationships/hyperlink" Target="mailto:Blaine.Bennett@sgws.com" TargetMode="External"/><Relationship Id="rId21" Type="http://schemas.openxmlformats.org/officeDocument/2006/relationships/hyperlink" Target="mailto:RMyers@sgws.com" TargetMode="External"/><Relationship Id="rId34" Type="http://schemas.openxmlformats.org/officeDocument/2006/relationships/hyperlink" Target="mailto:EMitchell@sgws.com" TargetMode="External"/><Relationship Id="rId42" Type="http://schemas.openxmlformats.org/officeDocument/2006/relationships/hyperlink" Target="mailto:Kimberly.Lemmons@sgws.com" TargetMode="External"/><Relationship Id="rId47" Type="http://schemas.openxmlformats.org/officeDocument/2006/relationships/hyperlink" Target="mailto:Tyler.Row@sgws.com" TargetMode="External"/><Relationship Id="rId50" Type="http://schemas.openxmlformats.org/officeDocument/2006/relationships/hyperlink" Target="mailto:DHinchey@sgws.com" TargetMode="External"/><Relationship Id="rId55" Type="http://schemas.openxmlformats.org/officeDocument/2006/relationships/hyperlink" Target="mailto:JHenk@sgws.com" TargetMode="External"/><Relationship Id="rId63" Type="http://schemas.openxmlformats.org/officeDocument/2006/relationships/hyperlink" Target="mailto:JCottle@sgws.com" TargetMode="External"/><Relationship Id="rId68" Type="http://schemas.openxmlformats.org/officeDocument/2006/relationships/hyperlink" Target="mailto:Debbie.Kennison@sgws.com" TargetMode="External"/><Relationship Id="rId76" Type="http://schemas.openxmlformats.org/officeDocument/2006/relationships/image" Target="media/image6.png"/><Relationship Id="rId8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mailto:Rebecca.Thomas@sgws.com" TargetMode="Externa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package" Target="embeddings/Microsoft_Excel_Worksheet.xlsx"/><Relationship Id="rId11" Type="http://schemas.openxmlformats.org/officeDocument/2006/relationships/header" Target="header1.xml"/><Relationship Id="rId24" Type="http://schemas.openxmlformats.org/officeDocument/2006/relationships/hyperlink" Target="mailto:richard.ryan@sgws.com" TargetMode="External"/><Relationship Id="rId32" Type="http://schemas.openxmlformats.org/officeDocument/2006/relationships/hyperlink" Target="mailto:christopherj.harris@sgws.com" TargetMode="External"/><Relationship Id="rId37" Type="http://schemas.openxmlformats.org/officeDocument/2006/relationships/hyperlink" Target="mailto:Juliana.Purcello@sgws.com" TargetMode="External"/><Relationship Id="rId40" Type="http://schemas.openxmlformats.org/officeDocument/2006/relationships/hyperlink" Target="mailto:DHays@sgws.com" TargetMode="External"/><Relationship Id="rId45" Type="http://schemas.openxmlformats.org/officeDocument/2006/relationships/hyperlink" Target="mailto:LLigon@sgws.com" TargetMode="External"/><Relationship Id="rId53" Type="http://schemas.openxmlformats.org/officeDocument/2006/relationships/hyperlink" Target="mailto:Jessica.Tassell@sgws.com" TargetMode="External"/><Relationship Id="rId58" Type="http://schemas.openxmlformats.org/officeDocument/2006/relationships/hyperlink" Target="mailto:Gabriela.Villafana@sgws.com" TargetMode="External"/><Relationship Id="rId66" Type="http://schemas.openxmlformats.org/officeDocument/2006/relationships/hyperlink" Target="mailto:William.Jansen@sgws.com" TargetMode="External"/><Relationship Id="rId74" Type="http://schemas.openxmlformats.org/officeDocument/2006/relationships/hyperlink" Target="mailto:Laurie.Ormiston@sgws.com" TargetMode="External"/><Relationship Id="rId79" Type="http://schemas.openxmlformats.org/officeDocument/2006/relationships/image" Target="media/image9.png"/><Relationship Id="rId5" Type="http://schemas.openxmlformats.org/officeDocument/2006/relationships/numbering" Target="numbering.xml"/><Relationship Id="rId61" Type="http://schemas.openxmlformats.org/officeDocument/2006/relationships/hyperlink" Target="mailto:kathleena.reneau@sgws.com" TargetMode="External"/><Relationship Id="rId82" Type="http://schemas.openxmlformats.org/officeDocument/2006/relationships/image" Target="media/image12.emf"/><Relationship Id="rId19" Type="http://schemas.openxmlformats.org/officeDocument/2006/relationships/hyperlink" Target="mailto:Gschwartz@sgw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mailto:Johnny.Licciardi@sgws.com" TargetMode="External"/><Relationship Id="rId27" Type="http://schemas.openxmlformats.org/officeDocument/2006/relationships/image" Target="media/image3.png"/><Relationship Id="rId30" Type="http://schemas.openxmlformats.org/officeDocument/2006/relationships/hyperlink" Target="mailto:CBurns@sgws.com" TargetMode="External"/><Relationship Id="rId35" Type="http://schemas.openxmlformats.org/officeDocument/2006/relationships/hyperlink" Target="mailto:Yvonne.Paiz@sgws.com" TargetMode="External"/><Relationship Id="rId43" Type="http://schemas.openxmlformats.org/officeDocument/2006/relationships/hyperlink" Target="mailto:sarah.craig@sgws.com" TargetMode="External"/><Relationship Id="rId48" Type="http://schemas.openxmlformats.org/officeDocument/2006/relationships/hyperlink" Target="mailto:nicole.ciocarelli@sgws.com" TargetMode="External"/><Relationship Id="rId56" Type="http://schemas.openxmlformats.org/officeDocument/2006/relationships/hyperlink" Target="mailto:MatthewHodson@sgws.com" TargetMode="External"/><Relationship Id="rId64" Type="http://schemas.openxmlformats.org/officeDocument/2006/relationships/hyperlink" Target="mailto:samuel.unger@sgws.com" TargetMode="External"/><Relationship Id="rId69" Type="http://schemas.openxmlformats.org/officeDocument/2006/relationships/hyperlink" Target="mailto:Jeremy.Lindsey@sgws.com" TargetMode="External"/><Relationship Id="rId77" Type="http://schemas.openxmlformats.org/officeDocument/2006/relationships/image" Target="media/image7.png"/><Relationship Id="rId8" Type="http://schemas.openxmlformats.org/officeDocument/2006/relationships/webSettings" Target="webSettings.xml"/><Relationship Id="rId51" Type="http://schemas.openxmlformats.org/officeDocument/2006/relationships/hyperlink" Target="mailto:christopherj.harris@sgws.com" TargetMode="External"/><Relationship Id="rId72" Type="http://schemas.openxmlformats.org/officeDocument/2006/relationships/hyperlink" Target="mailto:Diane.Vandivort@sgws.com" TargetMode="External"/><Relationship Id="rId80" Type="http://schemas.openxmlformats.org/officeDocument/2006/relationships/image" Target="media/image10.png"/><Relationship Id="rId85"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mailto:ABurns@sgws.com" TargetMode="External"/><Relationship Id="rId25" Type="http://schemas.openxmlformats.org/officeDocument/2006/relationships/hyperlink" Target="mailto:MattXhemajli@sgws.com" TargetMode="External"/><Relationship Id="rId33" Type="http://schemas.openxmlformats.org/officeDocument/2006/relationships/hyperlink" Target="mailto:Robin.Rank@sgws.com" TargetMode="External"/><Relationship Id="rId38" Type="http://schemas.openxmlformats.org/officeDocument/2006/relationships/hyperlink" Target="mailto:LAckoury@sgws.com" TargetMode="External"/><Relationship Id="rId46" Type="http://schemas.openxmlformats.org/officeDocument/2006/relationships/hyperlink" Target="mailto:GBendel@sgws.com" TargetMode="External"/><Relationship Id="rId59" Type="http://schemas.openxmlformats.org/officeDocument/2006/relationships/hyperlink" Target="mailto:Richard.McElroy@sgws.com" TargetMode="External"/><Relationship Id="rId67" Type="http://schemas.openxmlformats.org/officeDocument/2006/relationships/hyperlink" Target="mailto:BDrobik@sgws.com" TargetMode="External"/><Relationship Id="rId20" Type="http://schemas.openxmlformats.org/officeDocument/2006/relationships/hyperlink" Target="mailto:ChristopherJ.Harris@sgws.com" TargetMode="External"/><Relationship Id="rId41" Type="http://schemas.openxmlformats.org/officeDocument/2006/relationships/hyperlink" Target="mailto:Emily.Hubbard@sgws.com" TargetMode="External"/><Relationship Id="rId54" Type="http://schemas.openxmlformats.org/officeDocument/2006/relationships/hyperlink" Target="mailto:Paul.Hansen@sgws.com" TargetMode="External"/><Relationship Id="rId62" Type="http://schemas.openxmlformats.org/officeDocument/2006/relationships/hyperlink" Target="mailto:markus.balderach@sgws.com" TargetMode="External"/><Relationship Id="rId70" Type="http://schemas.openxmlformats.org/officeDocument/2006/relationships/hyperlink" Target="mailto:BBold@sgws.com" TargetMode="External"/><Relationship Id="rId75" Type="http://schemas.openxmlformats.org/officeDocument/2006/relationships/image" Target="media/image5.emf"/><Relationship Id="rId83"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mailto:BDrobik@sgws.com" TargetMode="External"/><Relationship Id="rId28" Type="http://schemas.openxmlformats.org/officeDocument/2006/relationships/image" Target="media/image4.emf"/><Relationship Id="rId36" Type="http://schemas.openxmlformats.org/officeDocument/2006/relationships/hyperlink" Target="mailto:Michael.Slater@sgws.com" TargetMode="External"/><Relationship Id="rId49" Type="http://schemas.openxmlformats.org/officeDocument/2006/relationships/hyperlink" Target="mailto:Brian.Collins@sgws.com" TargetMode="External"/><Relationship Id="rId57" Type="http://schemas.openxmlformats.org/officeDocument/2006/relationships/hyperlink" Target="mailto:JShawver@sgws.com" TargetMode="External"/><Relationship Id="rId10" Type="http://schemas.openxmlformats.org/officeDocument/2006/relationships/endnotes" Target="endnotes.xml"/><Relationship Id="rId31" Type="http://schemas.openxmlformats.org/officeDocument/2006/relationships/hyperlink" Target="mailto:victoria.cooksey@sgws.com" TargetMode="External"/><Relationship Id="rId44" Type="http://schemas.openxmlformats.org/officeDocument/2006/relationships/hyperlink" Target="mailto:TBaxter@sgws.com" TargetMode="External"/><Relationship Id="rId52" Type="http://schemas.openxmlformats.org/officeDocument/2006/relationships/hyperlink" Target="mailto:BAddicks@sgws.com" TargetMode="External"/><Relationship Id="rId60" Type="http://schemas.openxmlformats.org/officeDocument/2006/relationships/hyperlink" Target="mailto:TKosub@sgws.com" TargetMode="External"/><Relationship Id="rId65" Type="http://schemas.openxmlformats.org/officeDocument/2006/relationships/hyperlink" Target="mailto:Nicholas.Wood@sgws.com" TargetMode="External"/><Relationship Id="rId73" Type="http://schemas.openxmlformats.org/officeDocument/2006/relationships/hyperlink" Target="mailto:Theresa.Mahan@sgws.com" TargetMode="External"/><Relationship Id="rId78" Type="http://schemas.openxmlformats.org/officeDocument/2006/relationships/image" Target="media/image8.png"/><Relationship Id="rId81" Type="http://schemas.openxmlformats.org/officeDocument/2006/relationships/image" Target="media/image11.png"/><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ernando.villaamil\Documents\SouthernGlazer\Proj%20DAM\DAM%20BRD%20Strawman\DAM_BRD_Strawman%20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2B94E79AF76411993D07A2394308E63"/>
        <w:category>
          <w:name w:val="General"/>
          <w:gallery w:val="placeholder"/>
        </w:category>
        <w:types>
          <w:type w:val="bbPlcHdr"/>
        </w:types>
        <w:behaviors>
          <w:behavior w:val="content"/>
        </w:behaviors>
        <w:guid w:val="{EBC9A0FE-FD57-4319-96FD-38E6CF78FB72}"/>
      </w:docPartPr>
      <w:docPartBody>
        <w:p w:rsidR="00493C9D" w:rsidRDefault="00317EEB" w:rsidP="00317EEB">
          <w:pPr>
            <w:pStyle w:val="42B94E79AF76411993D07A2394308E63"/>
          </w:pPr>
          <w:r w:rsidRPr="00701B8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6BC"/>
    <w:rsid w:val="000102F7"/>
    <w:rsid w:val="00020969"/>
    <w:rsid w:val="00034205"/>
    <w:rsid w:val="0004456B"/>
    <w:rsid w:val="000475F0"/>
    <w:rsid w:val="00047FF7"/>
    <w:rsid w:val="00053F57"/>
    <w:rsid w:val="00061FA8"/>
    <w:rsid w:val="000703D9"/>
    <w:rsid w:val="00082DBC"/>
    <w:rsid w:val="00087C10"/>
    <w:rsid w:val="00096F90"/>
    <w:rsid w:val="000B2515"/>
    <w:rsid w:val="000D2D03"/>
    <w:rsid w:val="000E5843"/>
    <w:rsid w:val="000E71E1"/>
    <w:rsid w:val="000F593C"/>
    <w:rsid w:val="000F59D3"/>
    <w:rsid w:val="0010275F"/>
    <w:rsid w:val="00107354"/>
    <w:rsid w:val="001151FC"/>
    <w:rsid w:val="001169AC"/>
    <w:rsid w:val="00133A45"/>
    <w:rsid w:val="00137360"/>
    <w:rsid w:val="0013747D"/>
    <w:rsid w:val="00142C45"/>
    <w:rsid w:val="00154287"/>
    <w:rsid w:val="0015583C"/>
    <w:rsid w:val="00182F2E"/>
    <w:rsid w:val="001877EE"/>
    <w:rsid w:val="001A4171"/>
    <w:rsid w:val="001A4C12"/>
    <w:rsid w:val="001B2633"/>
    <w:rsid w:val="001C3001"/>
    <w:rsid w:val="001D314D"/>
    <w:rsid w:val="001E7458"/>
    <w:rsid w:val="001F0E1D"/>
    <w:rsid w:val="001F2B70"/>
    <w:rsid w:val="001F5C0E"/>
    <w:rsid w:val="0022679F"/>
    <w:rsid w:val="002316F3"/>
    <w:rsid w:val="0025718D"/>
    <w:rsid w:val="00273F93"/>
    <w:rsid w:val="00283E41"/>
    <w:rsid w:val="00296AE8"/>
    <w:rsid w:val="002A66B4"/>
    <w:rsid w:val="002A7FC9"/>
    <w:rsid w:val="002B2080"/>
    <w:rsid w:val="002B6AFD"/>
    <w:rsid w:val="002C086D"/>
    <w:rsid w:val="002C24BB"/>
    <w:rsid w:val="002D4BA6"/>
    <w:rsid w:val="00305DC6"/>
    <w:rsid w:val="00307A69"/>
    <w:rsid w:val="00317BEB"/>
    <w:rsid w:val="00317EEB"/>
    <w:rsid w:val="00330057"/>
    <w:rsid w:val="00333BA2"/>
    <w:rsid w:val="00333C9B"/>
    <w:rsid w:val="003353CB"/>
    <w:rsid w:val="0035783B"/>
    <w:rsid w:val="003B12A3"/>
    <w:rsid w:val="003D4A63"/>
    <w:rsid w:val="003D57D8"/>
    <w:rsid w:val="003E4386"/>
    <w:rsid w:val="003F74AF"/>
    <w:rsid w:val="00413D2E"/>
    <w:rsid w:val="00447497"/>
    <w:rsid w:val="00471EB1"/>
    <w:rsid w:val="00474D0E"/>
    <w:rsid w:val="00493C9D"/>
    <w:rsid w:val="004976F5"/>
    <w:rsid w:val="004A369E"/>
    <w:rsid w:val="004C7BC6"/>
    <w:rsid w:val="004D2F45"/>
    <w:rsid w:val="004F571C"/>
    <w:rsid w:val="00511B65"/>
    <w:rsid w:val="00513B8E"/>
    <w:rsid w:val="00521171"/>
    <w:rsid w:val="00527F10"/>
    <w:rsid w:val="0053242A"/>
    <w:rsid w:val="005360D2"/>
    <w:rsid w:val="005377FE"/>
    <w:rsid w:val="00544CEC"/>
    <w:rsid w:val="005614A8"/>
    <w:rsid w:val="005758E6"/>
    <w:rsid w:val="005800D3"/>
    <w:rsid w:val="00580640"/>
    <w:rsid w:val="00597100"/>
    <w:rsid w:val="005B27A2"/>
    <w:rsid w:val="005B309B"/>
    <w:rsid w:val="005F6EE0"/>
    <w:rsid w:val="006137D8"/>
    <w:rsid w:val="0062353B"/>
    <w:rsid w:val="0062396D"/>
    <w:rsid w:val="006423D9"/>
    <w:rsid w:val="00661E1E"/>
    <w:rsid w:val="00676BC0"/>
    <w:rsid w:val="0067741F"/>
    <w:rsid w:val="00677FAB"/>
    <w:rsid w:val="00680312"/>
    <w:rsid w:val="006847C5"/>
    <w:rsid w:val="00684AC5"/>
    <w:rsid w:val="006A2167"/>
    <w:rsid w:val="006A5485"/>
    <w:rsid w:val="006B2A3F"/>
    <w:rsid w:val="006B4B5B"/>
    <w:rsid w:val="006B502C"/>
    <w:rsid w:val="006D108F"/>
    <w:rsid w:val="006D69D5"/>
    <w:rsid w:val="006E38DE"/>
    <w:rsid w:val="006F7C8B"/>
    <w:rsid w:val="007044F8"/>
    <w:rsid w:val="00727F64"/>
    <w:rsid w:val="00752C79"/>
    <w:rsid w:val="00753614"/>
    <w:rsid w:val="007577C0"/>
    <w:rsid w:val="00764B08"/>
    <w:rsid w:val="007653C5"/>
    <w:rsid w:val="00783B58"/>
    <w:rsid w:val="00794509"/>
    <w:rsid w:val="00797969"/>
    <w:rsid w:val="007B75F8"/>
    <w:rsid w:val="007C2B39"/>
    <w:rsid w:val="007E1BAD"/>
    <w:rsid w:val="007E35C4"/>
    <w:rsid w:val="007F1B02"/>
    <w:rsid w:val="007F3851"/>
    <w:rsid w:val="007F3876"/>
    <w:rsid w:val="00810374"/>
    <w:rsid w:val="008414D3"/>
    <w:rsid w:val="0084682E"/>
    <w:rsid w:val="00857303"/>
    <w:rsid w:val="008B6B2F"/>
    <w:rsid w:val="008C3842"/>
    <w:rsid w:val="008D2728"/>
    <w:rsid w:val="008D4B80"/>
    <w:rsid w:val="008D4FCD"/>
    <w:rsid w:val="008F61FC"/>
    <w:rsid w:val="00910E1B"/>
    <w:rsid w:val="00915B0C"/>
    <w:rsid w:val="00917E21"/>
    <w:rsid w:val="009267E9"/>
    <w:rsid w:val="00927F40"/>
    <w:rsid w:val="00931BF5"/>
    <w:rsid w:val="00954B55"/>
    <w:rsid w:val="009552A1"/>
    <w:rsid w:val="00985A3E"/>
    <w:rsid w:val="00993D53"/>
    <w:rsid w:val="009B0F1F"/>
    <w:rsid w:val="009B1016"/>
    <w:rsid w:val="009B4391"/>
    <w:rsid w:val="009C4FCD"/>
    <w:rsid w:val="009D20E7"/>
    <w:rsid w:val="009E5EF7"/>
    <w:rsid w:val="009F4B98"/>
    <w:rsid w:val="00A11669"/>
    <w:rsid w:val="00A27186"/>
    <w:rsid w:val="00A64922"/>
    <w:rsid w:val="00A75059"/>
    <w:rsid w:val="00A860A4"/>
    <w:rsid w:val="00AA2864"/>
    <w:rsid w:val="00AC59DA"/>
    <w:rsid w:val="00AD7CD5"/>
    <w:rsid w:val="00AE6456"/>
    <w:rsid w:val="00B070BE"/>
    <w:rsid w:val="00B80C08"/>
    <w:rsid w:val="00B82ADD"/>
    <w:rsid w:val="00BA0EA0"/>
    <w:rsid w:val="00BA418B"/>
    <w:rsid w:val="00BC5CE8"/>
    <w:rsid w:val="00BF680A"/>
    <w:rsid w:val="00C51A53"/>
    <w:rsid w:val="00C53E6E"/>
    <w:rsid w:val="00C863CA"/>
    <w:rsid w:val="00C86903"/>
    <w:rsid w:val="00C96C99"/>
    <w:rsid w:val="00CA42CD"/>
    <w:rsid w:val="00CB3C16"/>
    <w:rsid w:val="00CD3D11"/>
    <w:rsid w:val="00D0788F"/>
    <w:rsid w:val="00D07925"/>
    <w:rsid w:val="00D07E31"/>
    <w:rsid w:val="00D14490"/>
    <w:rsid w:val="00D1558F"/>
    <w:rsid w:val="00D21F51"/>
    <w:rsid w:val="00D23917"/>
    <w:rsid w:val="00D336BC"/>
    <w:rsid w:val="00D33AD4"/>
    <w:rsid w:val="00DD4014"/>
    <w:rsid w:val="00DE4A09"/>
    <w:rsid w:val="00E07D48"/>
    <w:rsid w:val="00E209CE"/>
    <w:rsid w:val="00E24F68"/>
    <w:rsid w:val="00E30402"/>
    <w:rsid w:val="00E30716"/>
    <w:rsid w:val="00E60256"/>
    <w:rsid w:val="00E64168"/>
    <w:rsid w:val="00EB55DA"/>
    <w:rsid w:val="00EB7AAB"/>
    <w:rsid w:val="00F1678E"/>
    <w:rsid w:val="00F4076C"/>
    <w:rsid w:val="00F44315"/>
    <w:rsid w:val="00F73F19"/>
    <w:rsid w:val="00F82D92"/>
    <w:rsid w:val="00F9356C"/>
    <w:rsid w:val="00F95ADA"/>
    <w:rsid w:val="00F97B61"/>
    <w:rsid w:val="00FA4B1C"/>
    <w:rsid w:val="00FC3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7EEB"/>
    <w:rPr>
      <w:color w:val="808080"/>
    </w:rPr>
  </w:style>
  <w:style w:type="paragraph" w:customStyle="1" w:styleId="7AB1E562BDF141F19DA96C78074E93F9">
    <w:name w:val="7AB1E562BDF141F19DA96C78074E93F9"/>
  </w:style>
  <w:style w:type="paragraph" w:customStyle="1" w:styleId="42B94E79AF76411993D07A2394308E63">
    <w:name w:val="42B94E79AF76411993D07A2394308E63"/>
    <w:rsid w:val="00317E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a:majorFont>
        <a:latin typeface="Segoe UI Ligh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6ABE19AC162044815440DBA49F7D3C" ma:contentTypeVersion="2" ma:contentTypeDescription="Create a new document." ma:contentTypeScope="" ma:versionID="af38aa98b1c92769c91baf477ea5a10f">
  <xsd:schema xmlns:xsd="http://www.w3.org/2001/XMLSchema" xmlns:xs="http://www.w3.org/2001/XMLSchema" xmlns:p="http://schemas.microsoft.com/office/2006/metadata/properties" xmlns:ns2="95d30541-cb02-48e0-9585-63297f88b4b0" targetNamespace="http://schemas.microsoft.com/office/2006/metadata/properties" ma:root="true" ma:fieldsID="976579c6895eba017951425271d150e6" ns2:_="">
    <xsd:import namespace="95d30541-cb02-48e0-9585-63297f88b4b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d30541-cb02-48e0-9585-63297f88b4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Gun05</b:Tag>
    <b:SourceType>JournalArticle</b:SourceType>
    <b:Guid>{98673417-333A-46B1-B43F-92D4B579D810}</b:Guid>
    <b:LCID>uz-Cyrl-UZ</b:LCID>
    <b:Author>
      <b:Author>
        <b:NameList>
          <b:Person>
            <b:Last>Ruhe</b:Last>
            <b:First>Gunther</b:First>
          </b:Person>
        </b:NameList>
      </b:Author>
    </b:Author>
    <b:Title>The Art and Science of Release Planning</b:Title>
    <b:Year>2005</b:Year>
    <b:JournalName>IEEE Software</b:JournalName>
    <b:Pages>47-53</b:Pages>
    <b:RefOrder>1</b:RefOrder>
  </b:Source>
</b:Sources>
</file>

<file path=customXml/itemProps1.xml><?xml version="1.0" encoding="utf-8"?>
<ds:datastoreItem xmlns:ds="http://schemas.openxmlformats.org/officeDocument/2006/customXml" ds:itemID="{F4539503-5C3B-410C-A3B2-62349ED14467}">
  <ds:schemaRefs>
    <ds:schemaRef ds:uri="http://schemas.microsoft.com/sharepoint/v3/contenttype/forms"/>
  </ds:schemaRefs>
</ds:datastoreItem>
</file>

<file path=customXml/itemProps2.xml><?xml version="1.0" encoding="utf-8"?>
<ds:datastoreItem xmlns:ds="http://schemas.openxmlformats.org/officeDocument/2006/customXml" ds:itemID="{704CC06C-C6E9-4404-A6B0-7571602DA70A}">
  <ds:schemaRefs>
    <ds:schemaRef ds:uri="http://schemas.microsoft.com/office/2006/metadata/properties"/>
  </ds:schemaRefs>
</ds:datastoreItem>
</file>

<file path=customXml/itemProps3.xml><?xml version="1.0" encoding="utf-8"?>
<ds:datastoreItem xmlns:ds="http://schemas.openxmlformats.org/officeDocument/2006/customXml" ds:itemID="{390FA1B7-F492-46E1-B6B5-72870EDEE2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d30541-cb02-48e0-9585-63297f88b4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41A56F-83F9-49B5-A4CE-88F41AE2D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DAM_BRD_Strawman v1.dotx</Template>
  <TotalTime>9</TotalTime>
  <Pages>20</Pages>
  <Words>2758</Words>
  <Characters>15723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Legacy Glazer's Diver Pricing Reports Transition</vt:lpstr>
    </vt:vector>
  </TitlesOfParts>
  <Manager>Mitchell Weyuker</Manager>
  <Company>CCHS</Company>
  <LinksUpToDate>false</LinksUpToDate>
  <CharactersWithSpaces>18445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Legacy Glazer's Diver Pricing Reports Transition</dc:title>
  <dc:subject>Strategy Document</dc:subject>
  <dc:creator>Fernando Villaamil</dc:creator>
  <cp:keywords/>
  <dc:description/>
  <cp:lastModifiedBy>Fernando Villaamil (Contractor)</cp:lastModifiedBy>
  <cp:revision>5</cp:revision>
  <cp:lastPrinted>2018-03-13T16:57:00Z</cp:lastPrinted>
  <dcterms:created xsi:type="dcterms:W3CDTF">2018-11-14T18:44:00Z</dcterms:created>
  <dcterms:modified xsi:type="dcterms:W3CDTF">2018-11-14T18:52:00Z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0x010100EF6ABE19AC162044815440DBA49F7D3C</vt:lpwstr>
  </property>
</Properties>
</file>